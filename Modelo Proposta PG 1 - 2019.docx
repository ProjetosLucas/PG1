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535C0" w14:paraId="56921F8D" w14:textId="77777777" w:rsidTr="00230704">
        <w:trPr>
          <w:trHeight w:val="12610"/>
        </w:trPr>
        <w:tc>
          <w:tcPr>
            <w:tcW w:w="9212" w:type="dxa"/>
          </w:tcPr>
          <w:p w14:paraId="64F3BE41" w14:textId="77777777" w:rsidR="008535C0" w:rsidRPr="008B56A4" w:rsidRDefault="008535C0" w:rsidP="008535C0">
            <w:pPr>
              <w:pStyle w:val="Corpodetexto2"/>
              <w:rPr>
                <w:sz w:val="28"/>
              </w:rPr>
            </w:pPr>
            <w:r w:rsidRPr="008B56A4">
              <w:rPr>
                <w:sz w:val="28"/>
              </w:rPr>
              <w:t>UNIVERSIDADE FEDERAL DO ESPÍRITO SANTO</w:t>
            </w:r>
          </w:p>
          <w:p w14:paraId="75D6B008" w14:textId="77777777" w:rsidR="008535C0" w:rsidRPr="008B56A4" w:rsidRDefault="008535C0" w:rsidP="008535C0">
            <w:pPr>
              <w:pStyle w:val="Corpodetexto2"/>
              <w:rPr>
                <w:sz w:val="28"/>
              </w:rPr>
            </w:pPr>
            <w:r w:rsidRPr="008B56A4">
              <w:rPr>
                <w:sz w:val="28"/>
              </w:rPr>
              <w:t>CENTRO TECNOLÓGICO</w:t>
            </w:r>
          </w:p>
          <w:p w14:paraId="482C1CBD" w14:textId="77777777" w:rsidR="008535C0" w:rsidRPr="008B56A4" w:rsidRDefault="008535C0" w:rsidP="008535C0">
            <w:pPr>
              <w:pStyle w:val="Corpodetexto2"/>
              <w:rPr>
                <w:sz w:val="28"/>
              </w:rPr>
            </w:pPr>
            <w:r w:rsidRPr="008B56A4">
              <w:rPr>
                <w:sz w:val="28"/>
              </w:rPr>
              <w:t>DEPARTAMENTO DE ENGENHARIA ELÉTRICA</w:t>
            </w:r>
          </w:p>
          <w:p w14:paraId="5F5765FC" w14:textId="77777777" w:rsidR="008535C0" w:rsidRPr="008B56A4" w:rsidRDefault="0099642F" w:rsidP="008535C0">
            <w:pPr>
              <w:pStyle w:val="Corpodetexto2"/>
              <w:rPr>
                <w:sz w:val="28"/>
              </w:rPr>
            </w:pPr>
            <w:r>
              <w:rPr>
                <w:sz w:val="28"/>
              </w:rPr>
              <w:t xml:space="preserve">PROPOSTA DE </w:t>
            </w:r>
            <w:r w:rsidR="008535C0" w:rsidRPr="008B56A4">
              <w:rPr>
                <w:sz w:val="28"/>
              </w:rPr>
              <w:t>PROJETO DE GRADUAÇÃO</w:t>
            </w:r>
          </w:p>
          <w:p w14:paraId="36F060E5" w14:textId="77777777" w:rsidR="00761E24" w:rsidRDefault="00761E24" w:rsidP="008535C0">
            <w:pPr>
              <w:pStyle w:val="Corpodetexto2"/>
            </w:pPr>
          </w:p>
          <w:p w14:paraId="3EC1FDB2" w14:textId="77777777" w:rsidR="00761E24" w:rsidRDefault="00761E24" w:rsidP="00761E24">
            <w:pPr>
              <w:pStyle w:val="Corpodetexto2"/>
              <w:jc w:val="both"/>
            </w:pPr>
          </w:p>
          <w:p w14:paraId="332E5A99" w14:textId="77777777" w:rsidR="00761E24" w:rsidRDefault="00761E24" w:rsidP="00761E24">
            <w:pPr>
              <w:pStyle w:val="Corpodetexto2"/>
              <w:jc w:val="both"/>
            </w:pPr>
          </w:p>
          <w:p w14:paraId="14567D9F" w14:textId="77777777" w:rsidR="008535C0" w:rsidRDefault="00761E24" w:rsidP="00761E24">
            <w:pPr>
              <w:pStyle w:val="Corpodetexto2"/>
            </w:pPr>
            <w:r>
              <w:rPr>
                <w:noProof/>
              </w:rPr>
              <w:drawing>
                <wp:inline distT="0" distB="0" distL="0" distR="0" wp14:anchorId="2F5B1751" wp14:editId="549A5BB6">
                  <wp:extent cx="1436089" cy="1440000"/>
                  <wp:effectExtent l="0" t="0" r="0" b="8255"/>
                  <wp:docPr id="6" name="Imagem 6" descr="C:\Documents and Settings\pmello\Meus documentos\Documentos\UFES\brasao uf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pmello\Meus documentos\Documentos\UFES\brasao uf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6089" cy="1440000"/>
                          </a:xfrm>
                          <a:prstGeom prst="rect">
                            <a:avLst/>
                          </a:prstGeom>
                          <a:noFill/>
                          <a:ln>
                            <a:noFill/>
                          </a:ln>
                        </pic:spPr>
                      </pic:pic>
                    </a:graphicData>
                  </a:graphic>
                </wp:inline>
              </w:drawing>
            </w:r>
          </w:p>
          <w:p w14:paraId="551DEEAA" w14:textId="77777777" w:rsidR="008535C0" w:rsidRDefault="008535C0" w:rsidP="008535C0">
            <w:pPr>
              <w:pStyle w:val="Corpodetexto2"/>
            </w:pPr>
          </w:p>
          <w:p w14:paraId="7859C88B" w14:textId="77777777" w:rsidR="008535C0" w:rsidRDefault="008535C0" w:rsidP="008535C0">
            <w:pPr>
              <w:pStyle w:val="Corpodetexto2"/>
            </w:pPr>
          </w:p>
          <w:p w14:paraId="276F8611" w14:textId="77777777" w:rsidR="008535C0" w:rsidRDefault="008535C0" w:rsidP="008535C0">
            <w:pPr>
              <w:pStyle w:val="Corpodetexto2"/>
            </w:pPr>
          </w:p>
          <w:p w14:paraId="7C770088" w14:textId="77777777" w:rsidR="00761E24" w:rsidRDefault="00761E24" w:rsidP="008535C0">
            <w:pPr>
              <w:pStyle w:val="Corpodetexto2"/>
            </w:pPr>
          </w:p>
          <w:p w14:paraId="7C5C50BF" w14:textId="77777777" w:rsidR="008535C0" w:rsidRPr="00761E24" w:rsidRDefault="008535C0" w:rsidP="008535C0">
            <w:pPr>
              <w:pStyle w:val="Autor"/>
              <w:rPr>
                <w:b w:val="0"/>
              </w:rPr>
            </w:pPr>
            <w:r w:rsidRPr="00761E24">
              <w:rPr>
                <w:b w:val="0"/>
              </w:rPr>
              <w:t>nome do autor</w:t>
            </w:r>
          </w:p>
          <w:p w14:paraId="7C92AC97" w14:textId="77777777" w:rsidR="008535C0" w:rsidRDefault="008535C0" w:rsidP="008535C0">
            <w:pPr>
              <w:pStyle w:val="Capa"/>
            </w:pPr>
          </w:p>
          <w:p w14:paraId="21F40AC7" w14:textId="77777777" w:rsidR="00761E24" w:rsidRDefault="00761E24" w:rsidP="008535C0">
            <w:pPr>
              <w:pStyle w:val="Capa"/>
            </w:pPr>
          </w:p>
          <w:p w14:paraId="2A4E39C1" w14:textId="77777777" w:rsidR="008535C0" w:rsidRDefault="008535C0" w:rsidP="008535C0">
            <w:pPr>
              <w:pStyle w:val="Capa"/>
            </w:pPr>
          </w:p>
          <w:p w14:paraId="160A6334" w14:textId="77777777" w:rsidR="00761E24" w:rsidRDefault="00761E24" w:rsidP="008535C0">
            <w:pPr>
              <w:pStyle w:val="Capa"/>
            </w:pPr>
          </w:p>
          <w:p w14:paraId="278C7D50" w14:textId="77777777" w:rsidR="008535C0" w:rsidRDefault="008535C0" w:rsidP="008535C0">
            <w:pPr>
              <w:pStyle w:val="Capa"/>
            </w:pPr>
          </w:p>
          <w:p w14:paraId="53B01B1C" w14:textId="77777777" w:rsidR="008535C0" w:rsidRDefault="008535C0" w:rsidP="008535C0">
            <w:pPr>
              <w:pStyle w:val="Capa"/>
            </w:pPr>
          </w:p>
          <w:p w14:paraId="260CF217" w14:textId="77777777" w:rsidR="008535C0" w:rsidRPr="008B56A4" w:rsidRDefault="0099642F" w:rsidP="008535C0">
            <w:pPr>
              <w:pStyle w:val="Capa"/>
            </w:pPr>
            <w:r>
              <w:t>Título dA PROPOSTA DE</w:t>
            </w:r>
            <w:r w:rsidR="008535C0" w:rsidRPr="008B56A4">
              <w:t xml:space="preserve"> projeto de graduação</w:t>
            </w:r>
          </w:p>
          <w:p w14:paraId="59B02BEE" w14:textId="77777777" w:rsidR="008535C0" w:rsidRDefault="008535C0" w:rsidP="00230704">
            <w:pPr>
              <w:pStyle w:val="Corpodetexto2"/>
              <w:rPr>
                <w:b w:val="0"/>
              </w:rPr>
            </w:pPr>
          </w:p>
        </w:tc>
      </w:tr>
      <w:tr w:rsidR="008535C0" w14:paraId="422B69F7" w14:textId="77777777" w:rsidTr="00230704">
        <w:trPr>
          <w:trHeight w:val="1148"/>
        </w:trPr>
        <w:tc>
          <w:tcPr>
            <w:tcW w:w="9212" w:type="dxa"/>
            <w:vAlign w:val="bottom"/>
          </w:tcPr>
          <w:p w14:paraId="3ED1591C" w14:textId="77777777" w:rsidR="008535C0" w:rsidRPr="0002587E" w:rsidRDefault="008535C0" w:rsidP="00230704">
            <w:pPr>
              <w:pStyle w:val="Corpodetexto2"/>
              <w:rPr>
                <w:b w:val="0"/>
                <w:szCs w:val="24"/>
              </w:rPr>
            </w:pPr>
            <w:r w:rsidRPr="0002587E">
              <w:rPr>
                <w:b w:val="0"/>
                <w:szCs w:val="24"/>
              </w:rPr>
              <w:t>VITÓRIA – ES</w:t>
            </w:r>
          </w:p>
          <w:p w14:paraId="00546ECD" w14:textId="77777777" w:rsidR="008535C0" w:rsidRDefault="008535C0" w:rsidP="00230704">
            <w:pPr>
              <w:pStyle w:val="Corpodetexto2"/>
              <w:rPr>
                <w:b w:val="0"/>
              </w:rPr>
            </w:pPr>
            <w:r w:rsidRPr="0002587E">
              <w:rPr>
                <w:b w:val="0"/>
                <w:caps w:val="0"/>
                <w:szCs w:val="24"/>
              </w:rPr>
              <w:t>M</w:t>
            </w:r>
            <w:r w:rsidRPr="0002587E">
              <w:rPr>
                <w:b w:val="0"/>
                <w:szCs w:val="24"/>
              </w:rPr>
              <w:t>ês/ano</w:t>
            </w:r>
          </w:p>
        </w:tc>
      </w:tr>
    </w:tbl>
    <w:p w14:paraId="168D0B1E" w14:textId="77777777" w:rsidR="008B56A4" w:rsidRPr="008535C0" w:rsidRDefault="008B56A4">
      <w:pPr>
        <w:pStyle w:val="Corpodetexto2"/>
        <w:rPr>
          <w:b w:val="0"/>
          <w:sz w:val="16"/>
          <w:szCs w:val="16"/>
        </w:rPr>
      </w:pPr>
    </w:p>
    <w:p w14:paraId="3BF02C5B" w14:textId="77777777" w:rsidR="00C31DC0" w:rsidRPr="008535C0" w:rsidRDefault="00C31DC0" w:rsidP="008B56A4">
      <w:pPr>
        <w:spacing w:line="240" w:lineRule="auto"/>
        <w:jc w:val="left"/>
        <w:rPr>
          <w:b/>
          <w:sz w:val="16"/>
          <w:szCs w:val="16"/>
        </w:rPr>
        <w:sectPr w:rsidR="00C31DC0" w:rsidRPr="008535C0" w:rsidSect="00AF4906">
          <w:pgSz w:w="11907" w:h="16840" w:code="9"/>
          <w:pgMar w:top="1701" w:right="1134" w:bottom="1134" w:left="1701" w:header="1134" w:footer="964" w:gutter="0"/>
          <w:pgNumType w:fmt="lowerRoman" w:start="1"/>
          <w:cols w:space="720"/>
          <w:noEndnote/>
        </w:sect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535C0" w14:paraId="65CB6B53" w14:textId="77777777" w:rsidTr="008535C0">
        <w:trPr>
          <w:trHeight w:val="12610"/>
        </w:trPr>
        <w:tc>
          <w:tcPr>
            <w:tcW w:w="9212" w:type="dxa"/>
          </w:tcPr>
          <w:p w14:paraId="07E26A37" w14:textId="77777777" w:rsidR="008535C0" w:rsidRPr="0002587E" w:rsidRDefault="008535C0" w:rsidP="008535C0">
            <w:pPr>
              <w:pStyle w:val="Corpodetexto2"/>
              <w:rPr>
                <w:b w:val="0"/>
              </w:rPr>
            </w:pPr>
            <w:r w:rsidRPr="0002587E">
              <w:rPr>
                <w:b w:val="0"/>
              </w:rPr>
              <w:lastRenderedPageBreak/>
              <w:t>nome do autor</w:t>
            </w:r>
          </w:p>
          <w:p w14:paraId="14117A94" w14:textId="77777777" w:rsidR="008535C0" w:rsidRDefault="008535C0" w:rsidP="008535C0">
            <w:pPr>
              <w:pStyle w:val="Corpodetexto2"/>
            </w:pPr>
          </w:p>
          <w:p w14:paraId="7D9834E3" w14:textId="77777777" w:rsidR="008535C0" w:rsidRDefault="008535C0" w:rsidP="008535C0">
            <w:pPr>
              <w:pStyle w:val="Corpodetexto2"/>
            </w:pPr>
          </w:p>
          <w:p w14:paraId="5331E059" w14:textId="77777777" w:rsidR="008535C0" w:rsidRDefault="008535C0" w:rsidP="008535C0">
            <w:pPr>
              <w:pStyle w:val="Corpodetexto2"/>
            </w:pPr>
          </w:p>
          <w:p w14:paraId="3B78A826" w14:textId="77777777" w:rsidR="008535C0" w:rsidRDefault="008535C0" w:rsidP="008535C0">
            <w:pPr>
              <w:pStyle w:val="Corpodetexto2"/>
            </w:pPr>
          </w:p>
          <w:p w14:paraId="1ED79046" w14:textId="77777777" w:rsidR="008535C0" w:rsidRDefault="008535C0" w:rsidP="008535C0">
            <w:pPr>
              <w:pStyle w:val="Corpodetexto2"/>
            </w:pPr>
          </w:p>
          <w:p w14:paraId="4EC6986F" w14:textId="77777777" w:rsidR="008535C0" w:rsidRDefault="008535C0" w:rsidP="008535C0">
            <w:pPr>
              <w:pStyle w:val="Corpodetexto2"/>
            </w:pPr>
          </w:p>
          <w:p w14:paraId="33D2AD59" w14:textId="77777777" w:rsidR="008535C0" w:rsidRDefault="008535C0" w:rsidP="008535C0">
            <w:pPr>
              <w:pStyle w:val="Corpodetexto2"/>
            </w:pPr>
          </w:p>
          <w:p w14:paraId="3450ECB3" w14:textId="77777777" w:rsidR="008535C0" w:rsidRPr="0002587E" w:rsidRDefault="008535C0" w:rsidP="008535C0">
            <w:pPr>
              <w:pStyle w:val="Capa"/>
              <w:rPr>
                <w:sz w:val="28"/>
              </w:rPr>
            </w:pPr>
            <w:r w:rsidRPr="0002587E">
              <w:rPr>
                <w:sz w:val="28"/>
              </w:rPr>
              <w:t>TÍTULO D</w:t>
            </w:r>
            <w:r w:rsidR="0099642F">
              <w:rPr>
                <w:sz w:val="28"/>
              </w:rPr>
              <w:t xml:space="preserve">A PROPOSTA DE </w:t>
            </w:r>
            <w:r w:rsidRPr="0002587E">
              <w:rPr>
                <w:sz w:val="28"/>
              </w:rPr>
              <w:t>projeto de graduação</w:t>
            </w:r>
          </w:p>
          <w:p w14:paraId="1F955FCD" w14:textId="77777777" w:rsidR="008535C0" w:rsidRDefault="008535C0" w:rsidP="008535C0">
            <w:pPr>
              <w:pStyle w:val="Corpodetexto2"/>
            </w:pPr>
          </w:p>
          <w:p w14:paraId="40890DF8" w14:textId="77777777" w:rsidR="008535C0" w:rsidRDefault="008535C0" w:rsidP="008535C0">
            <w:pPr>
              <w:pStyle w:val="Corpodetexto2"/>
            </w:pPr>
          </w:p>
          <w:p w14:paraId="64E9BC68" w14:textId="77777777" w:rsidR="008535C0" w:rsidRDefault="008535C0" w:rsidP="008535C0">
            <w:pPr>
              <w:pStyle w:val="Corpodetexto2"/>
            </w:pPr>
          </w:p>
          <w:p w14:paraId="75EDCF66" w14:textId="77777777" w:rsidR="008535C0" w:rsidRDefault="008535C0" w:rsidP="008535C0">
            <w:pPr>
              <w:pStyle w:val="Corpodetexto2"/>
            </w:pPr>
          </w:p>
          <w:p w14:paraId="3F3A724B" w14:textId="77777777" w:rsidR="008535C0" w:rsidRDefault="008535C0" w:rsidP="008535C0">
            <w:pPr>
              <w:pStyle w:val="Corpodetexto2"/>
            </w:pPr>
          </w:p>
          <w:p w14:paraId="403F7300" w14:textId="77777777" w:rsidR="008535C0" w:rsidRPr="0002587E" w:rsidRDefault="008535C0" w:rsidP="008535C0">
            <w:pPr>
              <w:pStyle w:val="Corpodetexto3"/>
              <w:rPr>
                <w:szCs w:val="24"/>
              </w:rPr>
            </w:pPr>
            <w:r w:rsidRPr="0002587E">
              <w:rPr>
                <w:szCs w:val="24"/>
              </w:rPr>
              <w:t>Parte manuscrita d</w:t>
            </w:r>
            <w:r w:rsidR="0099642F">
              <w:rPr>
                <w:szCs w:val="24"/>
              </w:rPr>
              <w:t xml:space="preserve">a Proposta de </w:t>
            </w:r>
            <w:r w:rsidRPr="0002587E">
              <w:rPr>
                <w:szCs w:val="24"/>
              </w:rPr>
              <w:t xml:space="preserve">Projeto de Graduação do aluno </w:t>
            </w:r>
            <w:r w:rsidRPr="0002587E">
              <w:rPr>
                <w:b/>
                <w:szCs w:val="24"/>
              </w:rPr>
              <w:t>Nome do Autor</w:t>
            </w:r>
            <w:r w:rsidRPr="0002587E">
              <w:rPr>
                <w:szCs w:val="24"/>
              </w:rPr>
              <w:t>, apresentad</w:t>
            </w:r>
            <w:r w:rsidR="0099642F">
              <w:rPr>
                <w:szCs w:val="24"/>
              </w:rPr>
              <w:t xml:space="preserve">a </w:t>
            </w:r>
            <w:r w:rsidRPr="0002587E">
              <w:rPr>
                <w:szCs w:val="24"/>
              </w:rPr>
              <w:t xml:space="preserve">ao Departamento de Engenharia Elétrica do Centro Tecnológico da Universidade Federal do Espírito Santo, como requisito parcial para </w:t>
            </w:r>
            <w:r w:rsidR="0099642F">
              <w:rPr>
                <w:szCs w:val="24"/>
              </w:rPr>
              <w:t xml:space="preserve">aprovação na disciplina “ELE08552 – Projeto de </w:t>
            </w:r>
            <w:r w:rsidR="0057139B" w:rsidRPr="00561586">
              <w:rPr>
                <w:noProof/>
                <w:szCs w:val="24"/>
              </w:rPr>
              <mc:AlternateContent>
                <mc:Choice Requires="wps">
                  <w:drawing>
                    <wp:anchor distT="0" distB="0" distL="114300" distR="114300" simplePos="0" relativeHeight="251705344" behindDoc="0" locked="0" layoutInCell="1" allowOverlap="1" wp14:anchorId="40BD346D" wp14:editId="3591153C">
                      <wp:simplePos x="0" y="0"/>
                      <wp:positionH relativeFrom="column">
                        <wp:posOffset>85090</wp:posOffset>
                      </wp:positionH>
                      <wp:positionV relativeFrom="paragraph">
                        <wp:posOffset>2961640</wp:posOffset>
                      </wp:positionV>
                      <wp:extent cx="2374265" cy="1403985"/>
                      <wp:effectExtent l="0" t="0" r="0" b="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3FDB0823" w14:textId="77777777" w:rsidR="00A97B19" w:rsidRPr="0002587E" w:rsidRDefault="00A97B19" w:rsidP="0057139B">
                                  <w:pPr>
                                    <w:pStyle w:val="Corpodetexto3"/>
                                    <w:shd w:val="clear" w:color="auto" w:fill="E5DFEC" w:themeFill="accent4" w:themeFillTint="33"/>
                                    <w:ind w:left="0" w:right="0"/>
                                    <w:jc w:val="right"/>
                                    <w:rPr>
                                      <w:i/>
                                      <w:szCs w:val="24"/>
                                    </w:rPr>
                                  </w:pPr>
                                  <w:r>
                                    <w:rPr>
                                      <w:i/>
                                      <w:szCs w:val="24"/>
                                    </w:rPr>
                                    <w:t>(</w:t>
                                  </w:r>
                                  <w:r w:rsidRPr="0002587E">
                                    <w:rPr>
                                      <w:i/>
                                      <w:szCs w:val="24"/>
                                    </w:rPr>
                                    <w:t>Exemplos:</w:t>
                                  </w:r>
                                </w:p>
                                <w:p w14:paraId="50D3ED85" w14:textId="77777777" w:rsidR="00A97B19" w:rsidRPr="0002587E" w:rsidRDefault="00A97B19" w:rsidP="0057139B">
                                  <w:pPr>
                                    <w:pStyle w:val="Corpodetexto3"/>
                                    <w:shd w:val="clear" w:color="auto" w:fill="E5DFEC" w:themeFill="accent4" w:themeFillTint="33"/>
                                    <w:ind w:left="0" w:right="0"/>
                                    <w:jc w:val="right"/>
                                    <w:rPr>
                                      <w:i/>
                                      <w:szCs w:val="24"/>
                                    </w:rPr>
                                  </w:pPr>
                                  <w:r w:rsidRPr="0002587E">
                                    <w:rPr>
                                      <w:i/>
                                      <w:szCs w:val="24"/>
                                    </w:rPr>
                                    <w:t>Prof. Dr. João Manoel Soares</w:t>
                                  </w:r>
                                </w:p>
                                <w:p w14:paraId="6D4BFA1B" w14:textId="77777777" w:rsidR="00A97B19" w:rsidRPr="0002587E" w:rsidRDefault="00A97B19" w:rsidP="0057139B">
                                  <w:pPr>
                                    <w:pStyle w:val="Corpodetexto3"/>
                                    <w:shd w:val="clear" w:color="auto" w:fill="E5DFEC" w:themeFill="accent4" w:themeFillTint="33"/>
                                    <w:ind w:left="0" w:right="0"/>
                                    <w:jc w:val="right"/>
                                    <w:rPr>
                                      <w:i/>
                                      <w:szCs w:val="24"/>
                                    </w:rPr>
                                  </w:pPr>
                                  <w:r w:rsidRPr="0002587E">
                                    <w:rPr>
                                      <w:i/>
                                      <w:szCs w:val="24"/>
                                    </w:rPr>
                                    <w:t>Profa. Dra. Joaquina Neves</w:t>
                                  </w:r>
                                </w:p>
                                <w:p w14:paraId="16C6C224" w14:textId="77777777" w:rsidR="00A97B19" w:rsidRPr="0002587E" w:rsidRDefault="00A97B19" w:rsidP="0057139B">
                                  <w:pPr>
                                    <w:pStyle w:val="Corpodetexto3"/>
                                    <w:shd w:val="clear" w:color="auto" w:fill="E5DFEC" w:themeFill="accent4" w:themeFillTint="33"/>
                                    <w:ind w:left="0" w:right="0"/>
                                    <w:jc w:val="right"/>
                                    <w:rPr>
                                      <w:i/>
                                      <w:szCs w:val="24"/>
                                    </w:rPr>
                                  </w:pPr>
                                  <w:r w:rsidRPr="0002587E">
                                    <w:rPr>
                                      <w:i/>
                                      <w:szCs w:val="24"/>
                                    </w:rPr>
                                    <w:t xml:space="preserve">Prof. </w:t>
                                  </w:r>
                                  <w:proofErr w:type="spellStart"/>
                                  <w:r w:rsidRPr="0002587E">
                                    <w:rPr>
                                      <w:i/>
                                      <w:szCs w:val="24"/>
                                    </w:rPr>
                                    <w:t>M</w:t>
                                  </w:r>
                                  <w:r>
                                    <w:rPr>
                                      <w:i/>
                                      <w:szCs w:val="24"/>
                                    </w:rPr>
                                    <w:t>.</w:t>
                                  </w:r>
                                  <w:r w:rsidRPr="0002587E">
                                    <w:rPr>
                                      <w:i/>
                                      <w:szCs w:val="24"/>
                                    </w:rPr>
                                    <w:t>Sc</w:t>
                                  </w:r>
                                  <w:proofErr w:type="spellEnd"/>
                                  <w:r w:rsidRPr="0002587E">
                                    <w:rPr>
                                      <w:i/>
                                      <w:szCs w:val="24"/>
                                    </w:rPr>
                                    <w:t>. Manoel Dantas</w:t>
                                  </w:r>
                                </w:p>
                                <w:p w14:paraId="62129AF2" w14:textId="77777777" w:rsidR="00A97B19" w:rsidRDefault="00A97B19" w:rsidP="0057139B">
                                  <w:pPr>
                                    <w:pStyle w:val="Corpodetexto3"/>
                                    <w:shd w:val="clear" w:color="auto" w:fill="E5DFEC" w:themeFill="accent4" w:themeFillTint="33"/>
                                    <w:ind w:left="0" w:right="0"/>
                                    <w:jc w:val="right"/>
                                    <w:rPr>
                                      <w:i/>
                                      <w:szCs w:val="24"/>
                                    </w:rPr>
                                  </w:pPr>
                                  <w:r w:rsidRPr="0002587E">
                                    <w:rPr>
                                      <w:i/>
                                      <w:szCs w:val="24"/>
                                    </w:rPr>
                                    <w:t>Eng. Joaquim José Silva</w:t>
                                  </w:r>
                                  <w:r>
                                    <w:rPr>
                                      <w:i/>
                                      <w:szCs w:val="24"/>
                                    </w:rPr>
                                    <w:t>)</w:t>
                                  </w:r>
                                </w:p>
                                <w:p w14:paraId="7ECF14C5" w14:textId="77777777" w:rsidR="00A97B19" w:rsidRDefault="00A97B19" w:rsidP="0057139B">
                                  <w:pPr>
                                    <w:shd w:val="clear" w:color="auto" w:fill="E5DFEC" w:themeFill="accent4" w:themeFillTint="33"/>
                                    <w:spacing w:line="240" w:lineRule="auto"/>
                                    <w:jc w:val="right"/>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0BD346D" id="_x0000_t202" coordsize="21600,21600" o:spt="202" path="m,l,21600r21600,l21600,xe">
                      <v:stroke joinstyle="miter"/>
                      <v:path gradientshapeok="t" o:connecttype="rect"/>
                    </v:shapetype>
                    <v:shape id="Caixa de Texto 2" o:spid="_x0000_s1026" type="#_x0000_t202" style="position:absolute;left:0;text-align:left;margin-left:6.7pt;margin-top:233.2pt;width:186.95pt;height:110.55pt;z-index:25170534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" filled="f" stroked="f">
                      <v:textbox style="mso-fit-shape-to-text:t">
                        <w:txbxContent>
                          <w:p w14:paraId="3FDB0823" w14:textId="77777777" w:rsidR="00A97B19" w:rsidRPr="0002587E" w:rsidRDefault="00A97B19" w:rsidP="0057139B">
                            <w:pPr>
                              <w:pStyle w:val="Corpodetexto3"/>
                              <w:shd w:val="clear" w:color="auto" w:fill="E5DFEC" w:themeFill="accent4" w:themeFillTint="33"/>
                              <w:ind w:left="0" w:right="0"/>
                              <w:jc w:val="right"/>
                              <w:rPr>
                                <w:i/>
                                <w:szCs w:val="24"/>
                              </w:rPr>
                            </w:pPr>
                            <w:r>
                              <w:rPr>
                                <w:i/>
                                <w:szCs w:val="24"/>
                              </w:rPr>
                              <w:t>(</w:t>
                            </w:r>
                            <w:r w:rsidRPr="0002587E">
                              <w:rPr>
                                <w:i/>
                                <w:szCs w:val="24"/>
                              </w:rPr>
                              <w:t>Exemplos:</w:t>
                            </w:r>
                          </w:p>
                          <w:p w14:paraId="50D3ED85" w14:textId="77777777" w:rsidR="00A97B19" w:rsidRPr="0002587E" w:rsidRDefault="00A97B19" w:rsidP="0057139B">
                            <w:pPr>
                              <w:pStyle w:val="Corpodetexto3"/>
                              <w:shd w:val="clear" w:color="auto" w:fill="E5DFEC" w:themeFill="accent4" w:themeFillTint="33"/>
                              <w:ind w:left="0" w:right="0"/>
                              <w:jc w:val="right"/>
                              <w:rPr>
                                <w:i/>
                                <w:szCs w:val="24"/>
                              </w:rPr>
                            </w:pPr>
                            <w:r w:rsidRPr="0002587E">
                              <w:rPr>
                                <w:i/>
                                <w:szCs w:val="24"/>
                              </w:rPr>
                              <w:t>Prof. Dr. João Manoel Soares</w:t>
                            </w:r>
                          </w:p>
                          <w:p w14:paraId="6D4BFA1B" w14:textId="77777777" w:rsidR="00A97B19" w:rsidRPr="0002587E" w:rsidRDefault="00A97B19" w:rsidP="0057139B">
                            <w:pPr>
                              <w:pStyle w:val="Corpodetexto3"/>
                              <w:shd w:val="clear" w:color="auto" w:fill="E5DFEC" w:themeFill="accent4" w:themeFillTint="33"/>
                              <w:ind w:left="0" w:right="0"/>
                              <w:jc w:val="right"/>
                              <w:rPr>
                                <w:i/>
                                <w:szCs w:val="24"/>
                              </w:rPr>
                            </w:pPr>
                            <w:r w:rsidRPr="0002587E">
                              <w:rPr>
                                <w:i/>
                                <w:szCs w:val="24"/>
                              </w:rPr>
                              <w:t>Profa. Dra. Joaquina Neves</w:t>
                            </w:r>
                          </w:p>
                          <w:p w14:paraId="16C6C224" w14:textId="77777777" w:rsidR="00A97B19" w:rsidRPr="0002587E" w:rsidRDefault="00A97B19" w:rsidP="0057139B">
                            <w:pPr>
                              <w:pStyle w:val="Corpodetexto3"/>
                              <w:shd w:val="clear" w:color="auto" w:fill="E5DFEC" w:themeFill="accent4" w:themeFillTint="33"/>
                              <w:ind w:left="0" w:right="0"/>
                              <w:jc w:val="right"/>
                              <w:rPr>
                                <w:i/>
                                <w:szCs w:val="24"/>
                              </w:rPr>
                            </w:pPr>
                            <w:r w:rsidRPr="0002587E">
                              <w:rPr>
                                <w:i/>
                                <w:szCs w:val="24"/>
                              </w:rPr>
                              <w:t xml:space="preserve">Prof. </w:t>
                            </w:r>
                            <w:proofErr w:type="spellStart"/>
                            <w:r w:rsidRPr="0002587E">
                              <w:rPr>
                                <w:i/>
                                <w:szCs w:val="24"/>
                              </w:rPr>
                              <w:t>M</w:t>
                            </w:r>
                            <w:r>
                              <w:rPr>
                                <w:i/>
                                <w:szCs w:val="24"/>
                              </w:rPr>
                              <w:t>.</w:t>
                            </w:r>
                            <w:r w:rsidRPr="0002587E">
                              <w:rPr>
                                <w:i/>
                                <w:szCs w:val="24"/>
                              </w:rPr>
                              <w:t>Sc</w:t>
                            </w:r>
                            <w:proofErr w:type="spellEnd"/>
                            <w:r w:rsidRPr="0002587E">
                              <w:rPr>
                                <w:i/>
                                <w:szCs w:val="24"/>
                              </w:rPr>
                              <w:t>. Manoel Dantas</w:t>
                            </w:r>
                          </w:p>
                          <w:p w14:paraId="62129AF2" w14:textId="77777777" w:rsidR="00A97B19" w:rsidRDefault="00A97B19" w:rsidP="0057139B">
                            <w:pPr>
                              <w:pStyle w:val="Corpodetexto3"/>
                              <w:shd w:val="clear" w:color="auto" w:fill="E5DFEC" w:themeFill="accent4" w:themeFillTint="33"/>
                              <w:ind w:left="0" w:right="0"/>
                              <w:jc w:val="right"/>
                              <w:rPr>
                                <w:i/>
                                <w:szCs w:val="24"/>
                              </w:rPr>
                            </w:pPr>
                            <w:r w:rsidRPr="0002587E">
                              <w:rPr>
                                <w:i/>
                                <w:szCs w:val="24"/>
                              </w:rPr>
                              <w:t>Eng. Joaquim José Silva</w:t>
                            </w:r>
                            <w:r>
                              <w:rPr>
                                <w:i/>
                                <w:szCs w:val="24"/>
                              </w:rPr>
                              <w:t>)</w:t>
                            </w:r>
                          </w:p>
                          <w:p w14:paraId="7ECF14C5" w14:textId="77777777" w:rsidR="00A97B19" w:rsidRDefault="00A97B19" w:rsidP="0057139B">
                            <w:pPr>
                              <w:shd w:val="clear" w:color="auto" w:fill="E5DFEC" w:themeFill="accent4" w:themeFillTint="33"/>
                              <w:spacing w:line="240" w:lineRule="auto"/>
                              <w:jc w:val="right"/>
                            </w:pPr>
                          </w:p>
                        </w:txbxContent>
                      </v:textbox>
                    </v:shape>
                  </w:pict>
                </mc:Fallback>
              </mc:AlternateContent>
            </w:r>
            <w:r w:rsidR="0099642F">
              <w:rPr>
                <w:szCs w:val="24"/>
              </w:rPr>
              <w:t xml:space="preserve">Graduação </w:t>
            </w:r>
            <w:r w:rsidR="004D1FD5">
              <w:rPr>
                <w:szCs w:val="24"/>
              </w:rPr>
              <w:t>I</w:t>
            </w:r>
            <w:r w:rsidR="0099642F">
              <w:rPr>
                <w:szCs w:val="24"/>
              </w:rPr>
              <w:t>”</w:t>
            </w:r>
            <w:r w:rsidRPr="0002587E">
              <w:rPr>
                <w:szCs w:val="24"/>
              </w:rPr>
              <w:t>.</w:t>
            </w:r>
          </w:p>
          <w:p w14:paraId="5D2B92FA" w14:textId="77777777" w:rsidR="008535C0" w:rsidRDefault="008535C0" w:rsidP="008535C0">
            <w:pPr>
              <w:pStyle w:val="Corpodetexto3"/>
              <w:rPr>
                <w:szCs w:val="24"/>
              </w:rPr>
            </w:pPr>
          </w:p>
          <w:p w14:paraId="6BB261B3" w14:textId="77777777" w:rsidR="0057139B" w:rsidRPr="0002587E" w:rsidRDefault="0057139B" w:rsidP="008535C0">
            <w:pPr>
              <w:pStyle w:val="Corpodetexto3"/>
              <w:rPr>
                <w:szCs w:val="24"/>
              </w:rPr>
            </w:pPr>
          </w:p>
          <w:p w14:paraId="355B0AE9" w14:textId="77777777" w:rsidR="0057139B" w:rsidRPr="0057139B" w:rsidRDefault="0057139B" w:rsidP="0057139B">
            <w:pPr>
              <w:pStyle w:val="Corpodetexto3"/>
              <w:rPr>
                <w:szCs w:val="24"/>
              </w:rPr>
            </w:pPr>
            <w:r w:rsidRPr="0057139B">
              <w:rPr>
                <w:szCs w:val="24"/>
              </w:rPr>
              <w:t>__________________________________</w:t>
            </w:r>
          </w:p>
          <w:p w14:paraId="00BE624B" w14:textId="77777777" w:rsidR="0057139B" w:rsidRPr="0057139B" w:rsidRDefault="0057139B" w:rsidP="0057139B">
            <w:pPr>
              <w:pStyle w:val="Corpodetexto3"/>
              <w:rPr>
                <w:szCs w:val="24"/>
              </w:rPr>
            </w:pPr>
            <w:r w:rsidRPr="0057139B">
              <w:rPr>
                <w:szCs w:val="24"/>
              </w:rPr>
              <w:t>Prof</w:t>
            </w:r>
            <w:r w:rsidR="004D1FD5">
              <w:rPr>
                <w:szCs w:val="24"/>
              </w:rPr>
              <w:t>a</w:t>
            </w:r>
            <w:r w:rsidRPr="0057139B">
              <w:rPr>
                <w:szCs w:val="24"/>
              </w:rPr>
              <w:t>. Dr</w:t>
            </w:r>
            <w:r w:rsidR="004D1FD5">
              <w:rPr>
                <w:szCs w:val="24"/>
              </w:rPr>
              <w:t>a</w:t>
            </w:r>
            <w:r w:rsidRPr="0057139B">
              <w:rPr>
                <w:szCs w:val="24"/>
              </w:rPr>
              <w:t xml:space="preserve">. </w:t>
            </w:r>
            <w:r w:rsidR="004D1FD5">
              <w:rPr>
                <w:szCs w:val="24"/>
              </w:rPr>
              <w:t>Carla C.M. Cunha</w:t>
            </w:r>
          </w:p>
          <w:p w14:paraId="22CD7BF7" w14:textId="77777777" w:rsidR="0057139B" w:rsidRPr="0057139B" w:rsidRDefault="0057139B" w:rsidP="0057139B">
            <w:pPr>
              <w:pStyle w:val="Corpodetexto3"/>
              <w:rPr>
                <w:szCs w:val="24"/>
              </w:rPr>
            </w:pPr>
            <w:r w:rsidRPr="0057139B">
              <w:rPr>
                <w:szCs w:val="24"/>
              </w:rPr>
              <w:t>Professor</w:t>
            </w:r>
            <w:r w:rsidR="004D1FD5">
              <w:rPr>
                <w:szCs w:val="24"/>
              </w:rPr>
              <w:t>a</w:t>
            </w:r>
            <w:r w:rsidRPr="0057139B">
              <w:rPr>
                <w:szCs w:val="24"/>
              </w:rPr>
              <w:t xml:space="preserve"> da disciplina</w:t>
            </w:r>
          </w:p>
          <w:p w14:paraId="4019665C" w14:textId="77777777" w:rsidR="0057139B" w:rsidRPr="0057139B" w:rsidRDefault="0057139B" w:rsidP="0057139B">
            <w:pPr>
              <w:pStyle w:val="Corpodetexto3"/>
              <w:rPr>
                <w:szCs w:val="24"/>
              </w:rPr>
            </w:pPr>
          </w:p>
          <w:p w14:paraId="29789C2C" w14:textId="77777777" w:rsidR="0057139B" w:rsidRPr="0057139B" w:rsidRDefault="0057139B" w:rsidP="0057139B">
            <w:pPr>
              <w:pStyle w:val="Corpodetexto3"/>
              <w:rPr>
                <w:szCs w:val="24"/>
              </w:rPr>
            </w:pPr>
          </w:p>
          <w:p w14:paraId="130BFD62" w14:textId="77777777" w:rsidR="0057139B" w:rsidRPr="0057139B" w:rsidRDefault="0057139B" w:rsidP="0057139B">
            <w:pPr>
              <w:pStyle w:val="Corpodetexto3"/>
              <w:rPr>
                <w:szCs w:val="24"/>
              </w:rPr>
            </w:pPr>
            <w:r w:rsidRPr="0057139B">
              <w:rPr>
                <w:szCs w:val="24"/>
              </w:rPr>
              <w:t>__________________________________</w:t>
            </w:r>
          </w:p>
          <w:p w14:paraId="4E045152" w14:textId="77777777" w:rsidR="0057139B" w:rsidRPr="0057139B" w:rsidRDefault="0057139B" w:rsidP="0057139B">
            <w:pPr>
              <w:pStyle w:val="Corpodetexto3"/>
              <w:rPr>
                <w:szCs w:val="24"/>
              </w:rPr>
            </w:pPr>
            <w:r w:rsidRPr="0057139B">
              <w:rPr>
                <w:szCs w:val="24"/>
              </w:rPr>
              <w:t>Título e Nome completo</w:t>
            </w:r>
          </w:p>
          <w:p w14:paraId="16B0A3E3" w14:textId="77777777" w:rsidR="0057139B" w:rsidRPr="0057139B" w:rsidRDefault="0057139B" w:rsidP="0057139B">
            <w:pPr>
              <w:pStyle w:val="Corpodetexto3"/>
              <w:rPr>
                <w:szCs w:val="24"/>
              </w:rPr>
            </w:pPr>
            <w:r w:rsidRPr="0057139B">
              <w:rPr>
                <w:szCs w:val="24"/>
              </w:rPr>
              <w:t>Orientador</w:t>
            </w:r>
          </w:p>
          <w:p w14:paraId="118C00ED" w14:textId="77777777" w:rsidR="0057139B" w:rsidRPr="0057139B" w:rsidRDefault="0057139B" w:rsidP="0057139B">
            <w:pPr>
              <w:pStyle w:val="Corpodetexto3"/>
              <w:rPr>
                <w:szCs w:val="24"/>
              </w:rPr>
            </w:pPr>
          </w:p>
          <w:p w14:paraId="430C462F" w14:textId="77777777" w:rsidR="0057139B" w:rsidRPr="0057139B" w:rsidRDefault="0057139B" w:rsidP="0057139B">
            <w:pPr>
              <w:pStyle w:val="Corpodetexto3"/>
              <w:rPr>
                <w:szCs w:val="24"/>
              </w:rPr>
            </w:pPr>
          </w:p>
          <w:p w14:paraId="48ED5ADB" w14:textId="77777777" w:rsidR="0057139B" w:rsidRPr="0057139B" w:rsidRDefault="0057139B" w:rsidP="0057139B">
            <w:pPr>
              <w:pStyle w:val="Corpodetexto3"/>
              <w:rPr>
                <w:szCs w:val="24"/>
              </w:rPr>
            </w:pPr>
            <w:r w:rsidRPr="0057139B">
              <w:rPr>
                <w:szCs w:val="24"/>
              </w:rPr>
              <w:t>__________________________________</w:t>
            </w:r>
          </w:p>
          <w:p w14:paraId="54C35EF8" w14:textId="77777777" w:rsidR="0057139B" w:rsidRPr="0057139B" w:rsidRDefault="0057139B" w:rsidP="0057139B">
            <w:pPr>
              <w:pStyle w:val="Corpodetexto3"/>
              <w:rPr>
                <w:szCs w:val="24"/>
              </w:rPr>
            </w:pPr>
            <w:r w:rsidRPr="0057139B">
              <w:rPr>
                <w:szCs w:val="24"/>
              </w:rPr>
              <w:t>Título e Nome completo</w:t>
            </w:r>
          </w:p>
          <w:p w14:paraId="661F4102" w14:textId="77777777" w:rsidR="0057139B" w:rsidRPr="0057139B" w:rsidRDefault="0057139B" w:rsidP="0057139B">
            <w:pPr>
              <w:pStyle w:val="Corpodetexto3"/>
              <w:rPr>
                <w:szCs w:val="24"/>
              </w:rPr>
            </w:pPr>
            <w:r w:rsidRPr="0057139B">
              <w:rPr>
                <w:szCs w:val="24"/>
              </w:rPr>
              <w:t>Coorientador</w:t>
            </w:r>
          </w:p>
          <w:p w14:paraId="580DDFAA" w14:textId="77777777" w:rsidR="0057139B" w:rsidRPr="0057139B" w:rsidRDefault="0057139B" w:rsidP="0057139B">
            <w:pPr>
              <w:pStyle w:val="Corpodetexto3"/>
              <w:rPr>
                <w:szCs w:val="24"/>
              </w:rPr>
            </w:pPr>
          </w:p>
          <w:p w14:paraId="274A52DA" w14:textId="77777777" w:rsidR="0057139B" w:rsidRPr="0002587E" w:rsidRDefault="0057139B" w:rsidP="0057139B">
            <w:pPr>
              <w:pStyle w:val="Corpodetexto3"/>
              <w:rPr>
                <w:szCs w:val="24"/>
              </w:rPr>
            </w:pPr>
          </w:p>
          <w:p w14:paraId="695943B8" w14:textId="77777777" w:rsidR="0057139B" w:rsidRPr="0057139B" w:rsidRDefault="0057139B" w:rsidP="0057139B">
            <w:pPr>
              <w:pStyle w:val="Corpodetexto3"/>
              <w:rPr>
                <w:szCs w:val="24"/>
              </w:rPr>
            </w:pPr>
            <w:r w:rsidRPr="0057139B">
              <w:rPr>
                <w:szCs w:val="24"/>
              </w:rPr>
              <w:t>__________________________________</w:t>
            </w:r>
          </w:p>
          <w:p w14:paraId="2087D179" w14:textId="77777777" w:rsidR="0057139B" w:rsidRPr="0057139B" w:rsidRDefault="0057139B" w:rsidP="0057139B">
            <w:pPr>
              <w:pStyle w:val="Corpodetexto3"/>
              <w:rPr>
                <w:szCs w:val="24"/>
              </w:rPr>
            </w:pPr>
            <w:r w:rsidRPr="0057139B">
              <w:rPr>
                <w:szCs w:val="24"/>
              </w:rPr>
              <w:t>Nome completo</w:t>
            </w:r>
          </w:p>
          <w:p w14:paraId="157BCA74" w14:textId="77777777" w:rsidR="0057139B" w:rsidRPr="0057139B" w:rsidRDefault="0057139B" w:rsidP="0057139B">
            <w:pPr>
              <w:pStyle w:val="Corpodetexto3"/>
              <w:rPr>
                <w:szCs w:val="24"/>
              </w:rPr>
            </w:pPr>
            <w:r w:rsidRPr="0057139B">
              <w:rPr>
                <w:szCs w:val="24"/>
              </w:rPr>
              <w:t>Aluno</w:t>
            </w:r>
          </w:p>
          <w:p w14:paraId="49128028" w14:textId="77777777" w:rsidR="008535C0" w:rsidRDefault="008535C0">
            <w:pPr>
              <w:pStyle w:val="Corpodetexto2"/>
              <w:rPr>
                <w:b w:val="0"/>
              </w:rPr>
            </w:pPr>
          </w:p>
        </w:tc>
      </w:tr>
      <w:tr w:rsidR="008535C0" w14:paraId="3CE870C2" w14:textId="77777777" w:rsidTr="008535C0">
        <w:trPr>
          <w:trHeight w:val="1148"/>
        </w:trPr>
        <w:tc>
          <w:tcPr>
            <w:tcW w:w="9212" w:type="dxa"/>
            <w:vAlign w:val="bottom"/>
          </w:tcPr>
          <w:p w14:paraId="47E14577" w14:textId="77777777" w:rsidR="008535C0" w:rsidRPr="0002587E" w:rsidRDefault="008535C0" w:rsidP="008535C0">
            <w:pPr>
              <w:pStyle w:val="Corpodetexto2"/>
              <w:rPr>
                <w:b w:val="0"/>
                <w:szCs w:val="24"/>
              </w:rPr>
            </w:pPr>
            <w:r w:rsidRPr="0002587E">
              <w:rPr>
                <w:b w:val="0"/>
                <w:szCs w:val="24"/>
              </w:rPr>
              <w:t>VITÓRIA – ES</w:t>
            </w:r>
          </w:p>
          <w:p w14:paraId="2832B8CE" w14:textId="77777777" w:rsidR="008535C0" w:rsidRDefault="008535C0" w:rsidP="008535C0">
            <w:pPr>
              <w:pStyle w:val="Corpodetexto2"/>
              <w:rPr>
                <w:b w:val="0"/>
              </w:rPr>
            </w:pPr>
            <w:r w:rsidRPr="0002587E">
              <w:rPr>
                <w:b w:val="0"/>
                <w:caps w:val="0"/>
                <w:szCs w:val="24"/>
              </w:rPr>
              <w:t>M</w:t>
            </w:r>
            <w:r w:rsidRPr="0002587E">
              <w:rPr>
                <w:b w:val="0"/>
                <w:szCs w:val="24"/>
              </w:rPr>
              <w:t>ês/ano</w:t>
            </w:r>
          </w:p>
        </w:tc>
      </w:tr>
    </w:tbl>
    <w:p w14:paraId="3C3A859D" w14:textId="77777777" w:rsidR="008B56A4" w:rsidRPr="008535C0" w:rsidRDefault="008B56A4" w:rsidP="008535C0">
      <w:pPr>
        <w:pStyle w:val="Corpodetexto2"/>
        <w:jc w:val="both"/>
        <w:rPr>
          <w:b w:val="0"/>
          <w:caps w:val="0"/>
          <w:sz w:val="16"/>
          <w:szCs w:val="16"/>
        </w:rPr>
      </w:pPr>
      <w:r w:rsidRPr="008535C0">
        <w:rPr>
          <w:sz w:val="16"/>
          <w:szCs w:val="16"/>
        </w:rPr>
        <w:br w:type="page"/>
      </w:r>
    </w:p>
    <w:p w14:paraId="76376313" w14:textId="464E8CF1" w:rsidR="007E234B" w:rsidRPr="00CC38B9" w:rsidRDefault="007E234B" w:rsidP="007E234B">
      <w:pPr>
        <w:spacing w:after="360"/>
        <w:jc w:val="center"/>
        <w:rPr>
          <w:b/>
          <w:sz w:val="28"/>
        </w:rPr>
      </w:pPr>
      <w:bookmarkStart w:id="0" w:name="_Toc523964447"/>
      <w:r w:rsidRPr="00CC38B9">
        <w:rPr>
          <w:b/>
          <w:sz w:val="28"/>
        </w:rPr>
        <w:lastRenderedPageBreak/>
        <w:t>RESUMO</w:t>
      </w:r>
    </w:p>
    <w:p w14:paraId="45E0C624" w14:textId="0F717F41" w:rsidR="007E234B" w:rsidRDefault="007E234B" w:rsidP="007E234B">
      <w:r>
        <w:t xml:space="preserve">Neste trabalho é apresentado um modelo que servirá de guia para confecção de propostas de projetos de graduação do Curso de Engenharia Elétrica da Universidade Federal do Espírito Santo, cujo desenvolvimento se constitui no principal objetivo da unidade curricular denominada Projeto de Graduação I. Nele, são abordados temas referentes aos elementos obrigatórios e opcionais que devem compor </w:t>
      </w:r>
      <w:r w:rsidR="00073023">
        <w:t>tal</w:t>
      </w:r>
      <w:r>
        <w:t xml:space="preserve"> trabalho acadêmico, bem como ao formato e à apresentação da proposta. Também são discutidas as principais semelhanças e diferenças entre elementos como: tabelas, quadros, figuras, gráficos, anexos e apêndices, a fim de auxiliar o </w:t>
      </w:r>
      <w:r w:rsidR="00073023">
        <w:t>discente</w:t>
      </w:r>
      <w:r>
        <w:t xml:space="preserve"> na escrita da </w:t>
      </w:r>
      <w:r w:rsidR="00073023">
        <w:t xml:space="preserve">sua </w:t>
      </w:r>
      <w:r>
        <w:t>proposta de projeto e evitar o uso equivocado de um determinado elemento no lugar de outro. Toda a informação referente ao formato e à padronização aqui contida está de acordo com as normas vigentes para apresentação de trabalhos acadêmicos da Associação Brasileira de Normas Técnicas</w:t>
      </w:r>
      <w:r w:rsidR="00073023">
        <w:t xml:space="preserve"> (ABNT), cuja leitura é também indispensável para a elaboração de uma boa proposta projeto</w:t>
      </w:r>
      <w:r>
        <w:t>.</w:t>
      </w:r>
    </w:p>
    <w:bookmarkEnd w:id="0"/>
    <w:p w14:paraId="462E00A2" w14:textId="77777777" w:rsidR="007E234B" w:rsidRDefault="007E234B">
      <w:pPr>
        <w:spacing w:line="240" w:lineRule="auto"/>
        <w:jc w:val="left"/>
        <w:rPr>
          <w:b/>
          <w:sz w:val="28"/>
        </w:rPr>
      </w:pPr>
      <w:r>
        <w:rPr>
          <w:b/>
          <w:sz w:val="28"/>
        </w:rPr>
        <w:br w:type="page"/>
      </w:r>
    </w:p>
    <w:p w14:paraId="2C24A849" w14:textId="12118BD4" w:rsidR="00713B9E" w:rsidRPr="00CC38B9" w:rsidRDefault="00CC38B9" w:rsidP="00CC38B9">
      <w:pPr>
        <w:spacing w:after="360"/>
        <w:jc w:val="center"/>
        <w:rPr>
          <w:b/>
          <w:sz w:val="28"/>
        </w:rPr>
      </w:pPr>
      <w:r w:rsidRPr="00CC38B9">
        <w:rPr>
          <w:b/>
          <w:sz w:val="28"/>
        </w:rPr>
        <w:lastRenderedPageBreak/>
        <w:t>LISTA DE FIGURAS</w:t>
      </w:r>
    </w:p>
    <w:p w14:paraId="7B10C154" w14:textId="32AEF525" w:rsidR="00110157" w:rsidRDefault="009A2D0E">
      <w:pPr>
        <w:pStyle w:val="ndicedeilustraes"/>
        <w:tabs>
          <w:tab w:val="right" w:leader="dot" w:pos="9062"/>
        </w:tabs>
        <w:rPr>
          <w:rFonts w:asciiTheme="minorHAnsi" w:eastAsiaTheme="minorEastAsia" w:hAnsiTheme="minorHAnsi" w:cstheme="minorBidi"/>
          <w:noProof/>
          <w:sz w:val="22"/>
          <w:szCs w:val="22"/>
        </w:rPr>
      </w:pPr>
      <w:r>
        <w:rPr>
          <w:b/>
        </w:rPr>
        <w:fldChar w:fldCharType="begin"/>
      </w:r>
      <w:r w:rsidR="00713B9E">
        <w:rPr>
          <w:b/>
        </w:rPr>
        <w:instrText xml:space="preserve"> TOC \h \z \c "Figura" </w:instrText>
      </w:r>
      <w:r>
        <w:rPr>
          <w:b/>
        </w:rPr>
        <w:fldChar w:fldCharType="separate"/>
      </w:r>
      <w:hyperlink w:anchor="_Toc9287778" w:history="1">
        <w:r w:rsidR="00110157" w:rsidRPr="004D3B62">
          <w:rPr>
            <w:rStyle w:val="Hyperlink"/>
            <w:noProof/>
          </w:rPr>
          <w:t xml:space="preserve">Figura 1 – Aplicação de Estilo no </w:t>
        </w:r>
        <w:r w:rsidR="00110157" w:rsidRPr="004D3B62">
          <w:rPr>
            <w:rStyle w:val="Hyperlink"/>
            <w:i/>
            <w:noProof/>
          </w:rPr>
          <w:t>Microsoft Word</w:t>
        </w:r>
        <w:r w:rsidR="00110157">
          <w:rPr>
            <w:noProof/>
            <w:webHidden/>
          </w:rPr>
          <w:tab/>
        </w:r>
        <w:r w:rsidR="00110157">
          <w:rPr>
            <w:noProof/>
            <w:webHidden/>
          </w:rPr>
          <w:fldChar w:fldCharType="begin"/>
        </w:r>
        <w:r w:rsidR="00110157">
          <w:rPr>
            <w:noProof/>
            <w:webHidden/>
          </w:rPr>
          <w:instrText xml:space="preserve"> PAGEREF _Toc9287778 \h </w:instrText>
        </w:r>
        <w:r w:rsidR="00110157">
          <w:rPr>
            <w:noProof/>
            <w:webHidden/>
          </w:rPr>
        </w:r>
        <w:r w:rsidR="00110157">
          <w:rPr>
            <w:noProof/>
            <w:webHidden/>
          </w:rPr>
          <w:fldChar w:fldCharType="separate"/>
        </w:r>
        <w:r w:rsidR="00110157">
          <w:rPr>
            <w:noProof/>
            <w:webHidden/>
          </w:rPr>
          <w:t>16</w:t>
        </w:r>
        <w:r w:rsidR="00110157">
          <w:rPr>
            <w:noProof/>
            <w:webHidden/>
          </w:rPr>
          <w:fldChar w:fldCharType="end"/>
        </w:r>
      </w:hyperlink>
    </w:p>
    <w:p w14:paraId="4CD59E83" w14:textId="3BEB6613" w:rsidR="00110157" w:rsidRDefault="00110157">
      <w:pPr>
        <w:pStyle w:val="ndicedeilustraes"/>
        <w:tabs>
          <w:tab w:val="right" w:leader="dot" w:pos="9062"/>
        </w:tabs>
        <w:rPr>
          <w:rFonts w:asciiTheme="minorHAnsi" w:eastAsiaTheme="minorEastAsia" w:hAnsiTheme="minorHAnsi" w:cstheme="minorBidi"/>
          <w:noProof/>
          <w:sz w:val="22"/>
          <w:szCs w:val="22"/>
        </w:rPr>
      </w:pPr>
      <w:hyperlink w:anchor="_Toc9287779" w:history="1">
        <w:r w:rsidRPr="004D3B62">
          <w:rPr>
            <w:rStyle w:val="Hyperlink"/>
            <w:noProof/>
          </w:rPr>
          <w:t>Figura 2 – Robô quadrúpede</w:t>
        </w:r>
        <w:r>
          <w:rPr>
            <w:noProof/>
            <w:webHidden/>
          </w:rPr>
          <w:tab/>
        </w:r>
        <w:r>
          <w:rPr>
            <w:noProof/>
            <w:webHidden/>
          </w:rPr>
          <w:fldChar w:fldCharType="begin"/>
        </w:r>
        <w:r>
          <w:rPr>
            <w:noProof/>
            <w:webHidden/>
          </w:rPr>
          <w:instrText xml:space="preserve"> PAGEREF _Toc9287779 \h </w:instrText>
        </w:r>
        <w:r>
          <w:rPr>
            <w:noProof/>
            <w:webHidden/>
          </w:rPr>
        </w:r>
        <w:r>
          <w:rPr>
            <w:noProof/>
            <w:webHidden/>
          </w:rPr>
          <w:fldChar w:fldCharType="separate"/>
        </w:r>
        <w:r>
          <w:rPr>
            <w:noProof/>
            <w:webHidden/>
          </w:rPr>
          <w:t>18</w:t>
        </w:r>
        <w:r>
          <w:rPr>
            <w:noProof/>
            <w:webHidden/>
          </w:rPr>
          <w:fldChar w:fldCharType="end"/>
        </w:r>
      </w:hyperlink>
    </w:p>
    <w:p w14:paraId="3A2EF01E" w14:textId="75FA4BEE" w:rsidR="00110157" w:rsidRDefault="00110157">
      <w:pPr>
        <w:pStyle w:val="ndicedeilustraes"/>
        <w:tabs>
          <w:tab w:val="right" w:leader="dot" w:pos="9062"/>
        </w:tabs>
        <w:rPr>
          <w:rFonts w:asciiTheme="minorHAnsi" w:eastAsiaTheme="minorEastAsia" w:hAnsiTheme="minorHAnsi" w:cstheme="minorBidi"/>
          <w:noProof/>
          <w:sz w:val="22"/>
          <w:szCs w:val="22"/>
        </w:rPr>
      </w:pPr>
      <w:hyperlink w:anchor="_Toc9287780" w:history="1">
        <w:r w:rsidRPr="004D3B62">
          <w:rPr>
            <w:rStyle w:val="Hyperlink"/>
            <w:noProof/>
          </w:rPr>
          <w:t xml:space="preserve">Figura 3 – Criação de Identificação e Índice no </w:t>
        </w:r>
        <w:r w:rsidRPr="004D3B62">
          <w:rPr>
            <w:rStyle w:val="Hyperlink"/>
            <w:i/>
            <w:noProof/>
          </w:rPr>
          <w:t>Microsoft Word</w:t>
        </w:r>
        <w:r>
          <w:rPr>
            <w:noProof/>
            <w:webHidden/>
          </w:rPr>
          <w:tab/>
        </w:r>
        <w:r>
          <w:rPr>
            <w:noProof/>
            <w:webHidden/>
          </w:rPr>
          <w:fldChar w:fldCharType="begin"/>
        </w:r>
        <w:r>
          <w:rPr>
            <w:noProof/>
            <w:webHidden/>
          </w:rPr>
          <w:instrText xml:space="preserve"> PAGEREF _Toc9287780 \h </w:instrText>
        </w:r>
        <w:r>
          <w:rPr>
            <w:noProof/>
            <w:webHidden/>
          </w:rPr>
        </w:r>
        <w:r>
          <w:rPr>
            <w:noProof/>
            <w:webHidden/>
          </w:rPr>
          <w:fldChar w:fldCharType="separate"/>
        </w:r>
        <w:r>
          <w:rPr>
            <w:noProof/>
            <w:webHidden/>
          </w:rPr>
          <w:t>19</w:t>
        </w:r>
        <w:r>
          <w:rPr>
            <w:noProof/>
            <w:webHidden/>
          </w:rPr>
          <w:fldChar w:fldCharType="end"/>
        </w:r>
      </w:hyperlink>
    </w:p>
    <w:p w14:paraId="35BE7149" w14:textId="3D93C736" w:rsidR="00110157" w:rsidRDefault="00110157">
      <w:pPr>
        <w:pStyle w:val="ndicedeilustraes"/>
        <w:tabs>
          <w:tab w:val="right" w:leader="dot" w:pos="9062"/>
        </w:tabs>
        <w:rPr>
          <w:rFonts w:asciiTheme="minorHAnsi" w:eastAsiaTheme="minorEastAsia" w:hAnsiTheme="minorHAnsi" w:cstheme="minorBidi"/>
          <w:noProof/>
          <w:sz w:val="22"/>
          <w:szCs w:val="22"/>
        </w:rPr>
      </w:pPr>
      <w:hyperlink w:anchor="_Toc9287781" w:history="1">
        <w:r w:rsidRPr="004D3B62">
          <w:rPr>
            <w:rStyle w:val="Hyperlink"/>
            <w:noProof/>
          </w:rPr>
          <w:t xml:space="preserve">Figura 4 – Criação de Identificação de Figura no </w:t>
        </w:r>
        <w:r w:rsidRPr="004D3B62">
          <w:rPr>
            <w:rStyle w:val="Hyperlink"/>
            <w:i/>
            <w:noProof/>
          </w:rPr>
          <w:t>Microsoft Word</w:t>
        </w:r>
        <w:r>
          <w:rPr>
            <w:noProof/>
            <w:webHidden/>
          </w:rPr>
          <w:tab/>
        </w:r>
        <w:r>
          <w:rPr>
            <w:noProof/>
            <w:webHidden/>
          </w:rPr>
          <w:fldChar w:fldCharType="begin"/>
        </w:r>
        <w:r>
          <w:rPr>
            <w:noProof/>
            <w:webHidden/>
          </w:rPr>
          <w:instrText xml:space="preserve"> PAGEREF _Toc9287781 \h </w:instrText>
        </w:r>
        <w:r>
          <w:rPr>
            <w:noProof/>
            <w:webHidden/>
          </w:rPr>
        </w:r>
        <w:r>
          <w:rPr>
            <w:noProof/>
            <w:webHidden/>
          </w:rPr>
          <w:fldChar w:fldCharType="separate"/>
        </w:r>
        <w:r>
          <w:rPr>
            <w:noProof/>
            <w:webHidden/>
          </w:rPr>
          <w:t>20</w:t>
        </w:r>
        <w:r>
          <w:rPr>
            <w:noProof/>
            <w:webHidden/>
          </w:rPr>
          <w:fldChar w:fldCharType="end"/>
        </w:r>
      </w:hyperlink>
    </w:p>
    <w:p w14:paraId="660CD4CF" w14:textId="3CF3E563" w:rsidR="00110157" w:rsidRDefault="00110157">
      <w:pPr>
        <w:pStyle w:val="ndicedeilustraes"/>
        <w:tabs>
          <w:tab w:val="right" w:leader="dot" w:pos="9062"/>
        </w:tabs>
        <w:rPr>
          <w:rFonts w:asciiTheme="minorHAnsi" w:eastAsiaTheme="minorEastAsia" w:hAnsiTheme="minorHAnsi" w:cstheme="minorBidi"/>
          <w:noProof/>
          <w:sz w:val="22"/>
          <w:szCs w:val="22"/>
        </w:rPr>
      </w:pPr>
      <w:hyperlink w:anchor="_Toc9287782" w:history="1">
        <w:r w:rsidRPr="004D3B62">
          <w:rPr>
            <w:rStyle w:val="Hyperlink"/>
            <w:noProof/>
          </w:rPr>
          <w:t xml:space="preserve">Figura 5 – Criação de Índice de Figuras no </w:t>
        </w:r>
        <w:r w:rsidRPr="004D3B62">
          <w:rPr>
            <w:rStyle w:val="Hyperlink"/>
            <w:i/>
            <w:noProof/>
          </w:rPr>
          <w:t>Microsoft Word</w:t>
        </w:r>
        <w:r>
          <w:rPr>
            <w:noProof/>
            <w:webHidden/>
          </w:rPr>
          <w:tab/>
        </w:r>
        <w:r>
          <w:rPr>
            <w:noProof/>
            <w:webHidden/>
          </w:rPr>
          <w:fldChar w:fldCharType="begin"/>
        </w:r>
        <w:r>
          <w:rPr>
            <w:noProof/>
            <w:webHidden/>
          </w:rPr>
          <w:instrText xml:space="preserve"> PAGEREF _Toc9287782 \h </w:instrText>
        </w:r>
        <w:r>
          <w:rPr>
            <w:noProof/>
            <w:webHidden/>
          </w:rPr>
        </w:r>
        <w:r>
          <w:rPr>
            <w:noProof/>
            <w:webHidden/>
          </w:rPr>
          <w:fldChar w:fldCharType="separate"/>
        </w:r>
        <w:r>
          <w:rPr>
            <w:noProof/>
            <w:webHidden/>
          </w:rPr>
          <w:t>21</w:t>
        </w:r>
        <w:r>
          <w:rPr>
            <w:noProof/>
            <w:webHidden/>
          </w:rPr>
          <w:fldChar w:fldCharType="end"/>
        </w:r>
      </w:hyperlink>
    </w:p>
    <w:p w14:paraId="154CFA7E" w14:textId="212B5F0E" w:rsidR="00110157" w:rsidRDefault="00110157">
      <w:pPr>
        <w:pStyle w:val="ndicedeilustraes"/>
        <w:tabs>
          <w:tab w:val="right" w:leader="dot" w:pos="9062"/>
        </w:tabs>
        <w:rPr>
          <w:rFonts w:asciiTheme="minorHAnsi" w:eastAsiaTheme="minorEastAsia" w:hAnsiTheme="minorHAnsi" w:cstheme="minorBidi"/>
          <w:noProof/>
          <w:sz w:val="22"/>
          <w:szCs w:val="22"/>
        </w:rPr>
      </w:pPr>
      <w:hyperlink w:anchor="_Toc9287783" w:history="1">
        <w:r w:rsidRPr="004D3B62">
          <w:rPr>
            <w:rStyle w:val="Hyperlink"/>
            <w:noProof/>
          </w:rPr>
          <w:t>Figura 6 – Caixa de texto de atualização de Lista de Figuras</w:t>
        </w:r>
        <w:r>
          <w:rPr>
            <w:noProof/>
            <w:webHidden/>
          </w:rPr>
          <w:tab/>
        </w:r>
        <w:r>
          <w:rPr>
            <w:noProof/>
            <w:webHidden/>
          </w:rPr>
          <w:fldChar w:fldCharType="begin"/>
        </w:r>
        <w:r>
          <w:rPr>
            <w:noProof/>
            <w:webHidden/>
          </w:rPr>
          <w:instrText xml:space="preserve"> PAGEREF _Toc9287783 \h </w:instrText>
        </w:r>
        <w:r>
          <w:rPr>
            <w:noProof/>
            <w:webHidden/>
          </w:rPr>
        </w:r>
        <w:r>
          <w:rPr>
            <w:noProof/>
            <w:webHidden/>
          </w:rPr>
          <w:fldChar w:fldCharType="separate"/>
        </w:r>
        <w:r>
          <w:rPr>
            <w:noProof/>
            <w:webHidden/>
          </w:rPr>
          <w:t>22</w:t>
        </w:r>
        <w:r>
          <w:rPr>
            <w:noProof/>
            <w:webHidden/>
          </w:rPr>
          <w:fldChar w:fldCharType="end"/>
        </w:r>
      </w:hyperlink>
    </w:p>
    <w:p w14:paraId="45327FD3" w14:textId="32B574D0" w:rsidR="00110157" w:rsidRDefault="00110157">
      <w:pPr>
        <w:pStyle w:val="ndicedeilustraes"/>
        <w:tabs>
          <w:tab w:val="right" w:leader="dot" w:pos="9062"/>
        </w:tabs>
        <w:rPr>
          <w:rFonts w:asciiTheme="minorHAnsi" w:eastAsiaTheme="minorEastAsia" w:hAnsiTheme="minorHAnsi" w:cstheme="minorBidi"/>
          <w:noProof/>
          <w:sz w:val="22"/>
          <w:szCs w:val="22"/>
        </w:rPr>
      </w:pPr>
      <w:hyperlink w:anchor="_Toc9287784" w:history="1">
        <w:r w:rsidRPr="004D3B62">
          <w:rPr>
            <w:rStyle w:val="Hyperlink"/>
            <w:noProof/>
          </w:rPr>
          <w:t xml:space="preserve">Figura 7 – Criação de título de Tabela ou de Quadro no </w:t>
        </w:r>
        <w:r w:rsidRPr="004D3B62">
          <w:rPr>
            <w:rStyle w:val="Hyperlink"/>
            <w:i/>
            <w:noProof/>
          </w:rPr>
          <w:t>Microsoft Word</w:t>
        </w:r>
        <w:r>
          <w:rPr>
            <w:noProof/>
            <w:webHidden/>
          </w:rPr>
          <w:tab/>
        </w:r>
        <w:r>
          <w:rPr>
            <w:noProof/>
            <w:webHidden/>
          </w:rPr>
          <w:fldChar w:fldCharType="begin"/>
        </w:r>
        <w:r>
          <w:rPr>
            <w:noProof/>
            <w:webHidden/>
          </w:rPr>
          <w:instrText xml:space="preserve"> PAGEREF _Toc9287784 \h </w:instrText>
        </w:r>
        <w:r>
          <w:rPr>
            <w:noProof/>
            <w:webHidden/>
          </w:rPr>
        </w:r>
        <w:r>
          <w:rPr>
            <w:noProof/>
            <w:webHidden/>
          </w:rPr>
          <w:fldChar w:fldCharType="separate"/>
        </w:r>
        <w:r>
          <w:rPr>
            <w:noProof/>
            <w:webHidden/>
          </w:rPr>
          <w:t>26</w:t>
        </w:r>
        <w:r>
          <w:rPr>
            <w:noProof/>
            <w:webHidden/>
          </w:rPr>
          <w:fldChar w:fldCharType="end"/>
        </w:r>
      </w:hyperlink>
    </w:p>
    <w:p w14:paraId="3D5EA981" w14:textId="2F21EEE7" w:rsidR="00110157" w:rsidRDefault="00110157">
      <w:pPr>
        <w:pStyle w:val="ndicedeilustraes"/>
        <w:tabs>
          <w:tab w:val="right" w:leader="dot" w:pos="9062"/>
        </w:tabs>
        <w:rPr>
          <w:rFonts w:asciiTheme="minorHAnsi" w:eastAsiaTheme="minorEastAsia" w:hAnsiTheme="minorHAnsi" w:cstheme="minorBidi"/>
          <w:noProof/>
          <w:sz w:val="22"/>
          <w:szCs w:val="22"/>
        </w:rPr>
      </w:pPr>
      <w:hyperlink w:anchor="_Toc9287785" w:history="1">
        <w:r w:rsidRPr="004D3B62">
          <w:rPr>
            <w:rStyle w:val="Hyperlink"/>
            <w:noProof/>
          </w:rPr>
          <w:t xml:space="preserve">Figura 8 – Criação de Índice de Tabelas ou de Quadros no </w:t>
        </w:r>
        <w:r w:rsidRPr="004D3B62">
          <w:rPr>
            <w:rStyle w:val="Hyperlink"/>
            <w:i/>
            <w:noProof/>
          </w:rPr>
          <w:t>Microsoft Word</w:t>
        </w:r>
        <w:r>
          <w:rPr>
            <w:noProof/>
            <w:webHidden/>
          </w:rPr>
          <w:tab/>
        </w:r>
        <w:r>
          <w:rPr>
            <w:noProof/>
            <w:webHidden/>
          </w:rPr>
          <w:fldChar w:fldCharType="begin"/>
        </w:r>
        <w:r>
          <w:rPr>
            <w:noProof/>
            <w:webHidden/>
          </w:rPr>
          <w:instrText xml:space="preserve"> PAGEREF _Toc9287785 \h </w:instrText>
        </w:r>
        <w:r>
          <w:rPr>
            <w:noProof/>
            <w:webHidden/>
          </w:rPr>
        </w:r>
        <w:r>
          <w:rPr>
            <w:noProof/>
            <w:webHidden/>
          </w:rPr>
          <w:fldChar w:fldCharType="separate"/>
        </w:r>
        <w:r>
          <w:rPr>
            <w:noProof/>
            <w:webHidden/>
          </w:rPr>
          <w:t>30</w:t>
        </w:r>
        <w:r>
          <w:rPr>
            <w:noProof/>
            <w:webHidden/>
          </w:rPr>
          <w:fldChar w:fldCharType="end"/>
        </w:r>
      </w:hyperlink>
    </w:p>
    <w:p w14:paraId="73998A42" w14:textId="39316B34" w:rsidR="00110157" w:rsidRDefault="00110157">
      <w:pPr>
        <w:pStyle w:val="ndicedeilustraes"/>
        <w:tabs>
          <w:tab w:val="right" w:leader="dot" w:pos="9062"/>
        </w:tabs>
        <w:rPr>
          <w:rFonts w:asciiTheme="minorHAnsi" w:eastAsiaTheme="minorEastAsia" w:hAnsiTheme="minorHAnsi" w:cstheme="minorBidi"/>
          <w:noProof/>
          <w:sz w:val="22"/>
          <w:szCs w:val="22"/>
        </w:rPr>
      </w:pPr>
      <w:hyperlink w:anchor="_Toc9287786" w:history="1">
        <w:r w:rsidRPr="004D3B62">
          <w:rPr>
            <w:rStyle w:val="Hyperlink"/>
            <w:noProof/>
          </w:rPr>
          <w:t xml:space="preserve">Figura 9 – Criação de Sumário no </w:t>
        </w:r>
        <w:r w:rsidRPr="004D3B62">
          <w:rPr>
            <w:rStyle w:val="Hyperlink"/>
            <w:i/>
            <w:noProof/>
          </w:rPr>
          <w:t>Microsoft Word</w:t>
        </w:r>
        <w:r>
          <w:rPr>
            <w:noProof/>
            <w:webHidden/>
          </w:rPr>
          <w:tab/>
        </w:r>
        <w:r>
          <w:rPr>
            <w:noProof/>
            <w:webHidden/>
          </w:rPr>
          <w:fldChar w:fldCharType="begin"/>
        </w:r>
        <w:r>
          <w:rPr>
            <w:noProof/>
            <w:webHidden/>
          </w:rPr>
          <w:instrText xml:space="preserve"> PAGEREF _Toc9287786 \h </w:instrText>
        </w:r>
        <w:r>
          <w:rPr>
            <w:noProof/>
            <w:webHidden/>
          </w:rPr>
        </w:r>
        <w:r>
          <w:rPr>
            <w:noProof/>
            <w:webHidden/>
          </w:rPr>
          <w:fldChar w:fldCharType="separate"/>
        </w:r>
        <w:r>
          <w:rPr>
            <w:noProof/>
            <w:webHidden/>
          </w:rPr>
          <w:t>35</w:t>
        </w:r>
        <w:r>
          <w:rPr>
            <w:noProof/>
            <w:webHidden/>
          </w:rPr>
          <w:fldChar w:fldCharType="end"/>
        </w:r>
      </w:hyperlink>
    </w:p>
    <w:p w14:paraId="645A025B" w14:textId="1E0B1E9B" w:rsidR="00110157" w:rsidRDefault="00110157">
      <w:pPr>
        <w:pStyle w:val="ndicedeilustraes"/>
        <w:tabs>
          <w:tab w:val="right" w:leader="dot" w:pos="9062"/>
        </w:tabs>
        <w:rPr>
          <w:rFonts w:asciiTheme="minorHAnsi" w:eastAsiaTheme="minorEastAsia" w:hAnsiTheme="minorHAnsi" w:cstheme="minorBidi"/>
          <w:noProof/>
          <w:sz w:val="22"/>
          <w:szCs w:val="22"/>
        </w:rPr>
      </w:pPr>
      <w:hyperlink w:anchor="_Toc9287787" w:history="1">
        <w:r w:rsidRPr="004D3B62">
          <w:rPr>
            <w:rStyle w:val="Hyperlink"/>
            <w:noProof/>
          </w:rPr>
          <w:t>Figura 10 – Caixa de texto de atualização de Sumário</w:t>
        </w:r>
        <w:r>
          <w:rPr>
            <w:noProof/>
            <w:webHidden/>
          </w:rPr>
          <w:tab/>
        </w:r>
        <w:r>
          <w:rPr>
            <w:noProof/>
            <w:webHidden/>
          </w:rPr>
          <w:fldChar w:fldCharType="begin"/>
        </w:r>
        <w:r>
          <w:rPr>
            <w:noProof/>
            <w:webHidden/>
          </w:rPr>
          <w:instrText xml:space="preserve"> PAGEREF _Toc9287787 \h </w:instrText>
        </w:r>
        <w:r>
          <w:rPr>
            <w:noProof/>
            <w:webHidden/>
          </w:rPr>
        </w:r>
        <w:r>
          <w:rPr>
            <w:noProof/>
            <w:webHidden/>
          </w:rPr>
          <w:fldChar w:fldCharType="separate"/>
        </w:r>
        <w:r>
          <w:rPr>
            <w:noProof/>
            <w:webHidden/>
          </w:rPr>
          <w:t>35</w:t>
        </w:r>
        <w:r>
          <w:rPr>
            <w:noProof/>
            <w:webHidden/>
          </w:rPr>
          <w:fldChar w:fldCharType="end"/>
        </w:r>
      </w:hyperlink>
    </w:p>
    <w:p w14:paraId="4DDB3FDB" w14:textId="2EEBEC2F" w:rsidR="00713B9E" w:rsidRDefault="009A2D0E">
      <w:pPr>
        <w:pStyle w:val="Ttulo5"/>
        <w:ind w:left="113"/>
        <w:jc w:val="center"/>
        <w:rPr>
          <w:b w:val="0"/>
        </w:rPr>
      </w:pPr>
      <w:r>
        <w:rPr>
          <w:b w:val="0"/>
        </w:rPr>
        <w:fldChar w:fldCharType="end"/>
      </w:r>
    </w:p>
    <w:p w14:paraId="6F2D9A62" w14:textId="77777777" w:rsidR="00E40FE3" w:rsidRDefault="00713B9E" w:rsidP="00814D78">
      <w:pPr>
        <w:spacing w:after="360"/>
        <w:jc w:val="center"/>
        <w:rPr>
          <w:b/>
          <w:sz w:val="28"/>
        </w:rPr>
      </w:pPr>
      <w:r w:rsidRPr="00404420">
        <w:rPr>
          <w:b/>
          <w:sz w:val="28"/>
        </w:rPr>
        <w:br w:type="page"/>
      </w:r>
      <w:r w:rsidR="00E40FE3">
        <w:rPr>
          <w:b/>
          <w:sz w:val="28"/>
        </w:rPr>
        <w:lastRenderedPageBreak/>
        <w:t>LISTA DE GRÁFICOS</w:t>
      </w:r>
    </w:p>
    <w:p w14:paraId="591925D1" w14:textId="20121327" w:rsidR="00110157" w:rsidRDefault="00E40FE3">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\c "Gráfico" </w:instrText>
      </w:r>
      <w:r>
        <w:rPr>
          <w:b/>
          <w:sz w:val="28"/>
        </w:rPr>
        <w:fldChar w:fldCharType="separate"/>
      </w:r>
      <w:r w:rsidR="00110157">
        <w:rPr>
          <w:noProof/>
        </w:rPr>
        <w:t>Gráfico 1 – Consumo final de energia por fonte no Brasil em 2011</w:t>
      </w:r>
      <w:r w:rsidR="00110157">
        <w:rPr>
          <w:noProof/>
        </w:rPr>
        <w:tab/>
      </w:r>
      <w:r w:rsidR="00110157">
        <w:rPr>
          <w:noProof/>
        </w:rPr>
        <w:fldChar w:fldCharType="begin"/>
      </w:r>
      <w:r w:rsidR="00110157">
        <w:rPr>
          <w:noProof/>
        </w:rPr>
        <w:instrText xml:space="preserve"> PAGEREF _Toc9287776 \h </w:instrText>
      </w:r>
      <w:r w:rsidR="00110157">
        <w:rPr>
          <w:noProof/>
        </w:rPr>
      </w:r>
      <w:r w:rsidR="00110157">
        <w:rPr>
          <w:noProof/>
        </w:rPr>
        <w:fldChar w:fldCharType="separate"/>
      </w:r>
      <w:r w:rsidR="00110157">
        <w:rPr>
          <w:noProof/>
        </w:rPr>
        <w:t>32</w:t>
      </w:r>
      <w:r w:rsidR="00110157">
        <w:rPr>
          <w:noProof/>
        </w:rPr>
        <w:fldChar w:fldCharType="end"/>
      </w:r>
    </w:p>
    <w:p w14:paraId="34CCA588" w14:textId="757D6988" w:rsidR="00110157" w:rsidRDefault="00110157">
      <w:pPr>
        <w:pStyle w:val="ndicedeilustraes"/>
        <w:tabs>
          <w:tab w:val="right" w:leader="dot" w:pos="9062"/>
        </w:tabs>
        <w:rPr>
          <w:rFonts w:asciiTheme="minorHAnsi" w:eastAsiaTheme="minorEastAsia" w:hAnsiTheme="minorHAnsi" w:cstheme="minorBidi"/>
          <w:noProof/>
          <w:sz w:val="22"/>
          <w:szCs w:val="22"/>
        </w:rPr>
      </w:pPr>
      <w:r>
        <w:rPr>
          <w:noProof/>
        </w:rPr>
        <w:t>Gráfico 2 – Evolução dos indicadores: energia elétrica</w:t>
      </w:r>
      <w:r>
        <w:rPr>
          <w:noProof/>
        </w:rPr>
        <w:tab/>
      </w:r>
      <w:r>
        <w:rPr>
          <w:noProof/>
        </w:rPr>
        <w:fldChar w:fldCharType="begin"/>
      </w:r>
      <w:r>
        <w:rPr>
          <w:noProof/>
        </w:rPr>
        <w:instrText xml:space="preserve"> PAGEREF _Toc9287777 \h </w:instrText>
      </w:r>
      <w:r>
        <w:rPr>
          <w:noProof/>
        </w:rPr>
      </w:r>
      <w:r>
        <w:rPr>
          <w:noProof/>
        </w:rPr>
        <w:fldChar w:fldCharType="separate"/>
      </w:r>
      <w:r>
        <w:rPr>
          <w:noProof/>
        </w:rPr>
        <w:t>32</w:t>
      </w:r>
      <w:r>
        <w:rPr>
          <w:noProof/>
        </w:rPr>
        <w:fldChar w:fldCharType="end"/>
      </w:r>
    </w:p>
    <w:p w14:paraId="4F1A93C7" w14:textId="5F1C3B3B" w:rsidR="00E40FE3" w:rsidRDefault="00E40FE3">
      <w:pPr>
        <w:spacing w:line="240" w:lineRule="auto"/>
        <w:jc w:val="left"/>
        <w:rPr>
          <w:b/>
          <w:sz w:val="28"/>
        </w:rPr>
      </w:pPr>
      <w:r>
        <w:rPr>
          <w:b/>
          <w:sz w:val="28"/>
        </w:rPr>
        <w:fldChar w:fldCharType="end"/>
      </w:r>
    </w:p>
    <w:p w14:paraId="49A408F1" w14:textId="77777777" w:rsidR="00E40FE3" w:rsidRDefault="00E40FE3">
      <w:pPr>
        <w:spacing w:line="240" w:lineRule="auto"/>
        <w:jc w:val="left"/>
        <w:rPr>
          <w:b/>
          <w:sz w:val="28"/>
        </w:rPr>
      </w:pPr>
      <w:r>
        <w:rPr>
          <w:b/>
          <w:sz w:val="28"/>
        </w:rPr>
        <w:br w:type="page"/>
      </w:r>
    </w:p>
    <w:p w14:paraId="34F7E29D" w14:textId="77777777" w:rsidR="00814D78" w:rsidRPr="00CC38B9" w:rsidRDefault="00814D78" w:rsidP="00814D78">
      <w:pPr>
        <w:spacing w:after="360"/>
        <w:jc w:val="center"/>
        <w:rPr>
          <w:b/>
          <w:sz w:val="28"/>
        </w:rPr>
      </w:pPr>
      <w:r w:rsidRPr="00CC38B9">
        <w:rPr>
          <w:b/>
          <w:sz w:val="28"/>
        </w:rPr>
        <w:lastRenderedPageBreak/>
        <w:t>LISTA DE QUADROS</w:t>
      </w:r>
    </w:p>
    <w:p w14:paraId="61F134F5" w14:textId="69D40719" w:rsidR="00110157" w:rsidRDefault="009A2D0E">
      <w:pPr>
        <w:pStyle w:val="ndicedeilustraes"/>
        <w:tabs>
          <w:tab w:val="right" w:leader="dot" w:pos="9062"/>
        </w:tabs>
        <w:rPr>
          <w:rFonts w:asciiTheme="minorHAnsi" w:eastAsiaTheme="minorEastAsia" w:hAnsiTheme="minorHAnsi" w:cstheme="minorBidi"/>
          <w:noProof/>
          <w:sz w:val="22"/>
          <w:szCs w:val="22"/>
        </w:rPr>
      </w:pPr>
      <w:r>
        <w:rPr>
          <w:b/>
          <w:caps/>
        </w:rPr>
        <w:fldChar w:fldCharType="begin"/>
      </w:r>
      <w:r w:rsidR="006706AC">
        <w:rPr>
          <w:b/>
          <w:caps/>
        </w:rPr>
        <w:instrText xml:space="preserve"> TOC \h \z \c "Quadro" </w:instrText>
      </w:r>
      <w:r>
        <w:rPr>
          <w:b/>
          <w:caps/>
        </w:rPr>
        <w:fldChar w:fldCharType="separate"/>
      </w:r>
      <w:hyperlink w:anchor="_Toc9287772" w:history="1">
        <w:r w:rsidR="00110157" w:rsidRPr="006C5EC9">
          <w:rPr>
            <w:rStyle w:val="Hyperlink"/>
            <w:noProof/>
          </w:rPr>
          <w:t>Quadro 1 – Cronograma de execução das atividades previstas</w:t>
        </w:r>
        <w:r w:rsidR="00110157">
          <w:rPr>
            <w:noProof/>
            <w:webHidden/>
          </w:rPr>
          <w:tab/>
        </w:r>
        <w:r w:rsidR="00110157">
          <w:rPr>
            <w:noProof/>
            <w:webHidden/>
          </w:rPr>
          <w:fldChar w:fldCharType="begin"/>
        </w:r>
        <w:r w:rsidR="00110157">
          <w:rPr>
            <w:noProof/>
            <w:webHidden/>
          </w:rPr>
          <w:instrText xml:space="preserve"> PAGEREF _Toc9287772 \h </w:instrText>
        </w:r>
        <w:r w:rsidR="00110157">
          <w:rPr>
            <w:noProof/>
            <w:webHidden/>
          </w:rPr>
        </w:r>
        <w:r w:rsidR="00110157">
          <w:rPr>
            <w:noProof/>
            <w:webHidden/>
          </w:rPr>
          <w:fldChar w:fldCharType="separate"/>
        </w:r>
        <w:r w:rsidR="00110157">
          <w:rPr>
            <w:noProof/>
            <w:webHidden/>
          </w:rPr>
          <w:t>14</w:t>
        </w:r>
        <w:r w:rsidR="00110157">
          <w:rPr>
            <w:noProof/>
            <w:webHidden/>
          </w:rPr>
          <w:fldChar w:fldCharType="end"/>
        </w:r>
      </w:hyperlink>
    </w:p>
    <w:p w14:paraId="7D8991E9" w14:textId="3EC3A48F" w:rsidR="00110157" w:rsidRDefault="00110157">
      <w:pPr>
        <w:pStyle w:val="ndicedeilustraes"/>
        <w:tabs>
          <w:tab w:val="right" w:leader="dot" w:pos="9062"/>
        </w:tabs>
        <w:rPr>
          <w:rFonts w:asciiTheme="minorHAnsi" w:eastAsiaTheme="minorEastAsia" w:hAnsiTheme="minorHAnsi" w:cstheme="minorBidi"/>
          <w:noProof/>
          <w:sz w:val="22"/>
          <w:szCs w:val="22"/>
        </w:rPr>
      </w:pPr>
      <w:hyperlink w:anchor="_Toc9287773" w:history="1">
        <w:r w:rsidRPr="006C5EC9">
          <w:rPr>
            <w:rStyle w:val="Hyperlink"/>
            <w:noProof/>
          </w:rPr>
          <w:t>Quadro 2 – Tamanho e tipologia da fonte em alguns tipos de texto</w:t>
        </w:r>
        <w:r>
          <w:rPr>
            <w:noProof/>
            <w:webHidden/>
          </w:rPr>
          <w:tab/>
        </w:r>
        <w:r>
          <w:rPr>
            <w:noProof/>
            <w:webHidden/>
          </w:rPr>
          <w:fldChar w:fldCharType="begin"/>
        </w:r>
        <w:r>
          <w:rPr>
            <w:noProof/>
            <w:webHidden/>
          </w:rPr>
          <w:instrText xml:space="preserve"> PAGEREF _Toc9287773 \h </w:instrText>
        </w:r>
        <w:r>
          <w:rPr>
            <w:noProof/>
            <w:webHidden/>
          </w:rPr>
        </w:r>
        <w:r>
          <w:rPr>
            <w:noProof/>
            <w:webHidden/>
          </w:rPr>
          <w:fldChar w:fldCharType="separate"/>
        </w:r>
        <w:r>
          <w:rPr>
            <w:noProof/>
            <w:webHidden/>
          </w:rPr>
          <w:t>15</w:t>
        </w:r>
        <w:r>
          <w:rPr>
            <w:noProof/>
            <w:webHidden/>
          </w:rPr>
          <w:fldChar w:fldCharType="end"/>
        </w:r>
      </w:hyperlink>
    </w:p>
    <w:p w14:paraId="21AFA1F7" w14:textId="3FECC343" w:rsidR="00110157" w:rsidRDefault="00110157">
      <w:pPr>
        <w:pStyle w:val="ndicedeilustraes"/>
        <w:tabs>
          <w:tab w:val="right" w:leader="dot" w:pos="9062"/>
        </w:tabs>
        <w:rPr>
          <w:rFonts w:asciiTheme="minorHAnsi" w:eastAsiaTheme="minorEastAsia" w:hAnsiTheme="minorHAnsi" w:cstheme="minorBidi"/>
          <w:noProof/>
          <w:sz w:val="22"/>
          <w:szCs w:val="22"/>
        </w:rPr>
      </w:pPr>
      <w:hyperlink w:anchor="_Toc9287774" w:history="1">
        <w:r w:rsidRPr="006C5EC9">
          <w:rPr>
            <w:rStyle w:val="Hyperlink"/>
            <w:noProof/>
          </w:rPr>
          <w:t>Quadro 3 – Diferenças entre Racionamento e Racionalização em Conservação de Energia</w:t>
        </w:r>
        <w:r>
          <w:rPr>
            <w:noProof/>
            <w:webHidden/>
          </w:rPr>
          <w:tab/>
        </w:r>
        <w:r>
          <w:rPr>
            <w:noProof/>
            <w:webHidden/>
          </w:rPr>
          <w:fldChar w:fldCharType="begin"/>
        </w:r>
        <w:r>
          <w:rPr>
            <w:noProof/>
            <w:webHidden/>
          </w:rPr>
          <w:instrText xml:space="preserve"> PAGEREF _Toc9287774 \h </w:instrText>
        </w:r>
        <w:r>
          <w:rPr>
            <w:noProof/>
            <w:webHidden/>
          </w:rPr>
        </w:r>
        <w:r>
          <w:rPr>
            <w:noProof/>
            <w:webHidden/>
          </w:rPr>
          <w:fldChar w:fldCharType="separate"/>
        </w:r>
        <w:r>
          <w:rPr>
            <w:noProof/>
            <w:webHidden/>
          </w:rPr>
          <w:t>24</w:t>
        </w:r>
        <w:r>
          <w:rPr>
            <w:noProof/>
            <w:webHidden/>
          </w:rPr>
          <w:fldChar w:fldCharType="end"/>
        </w:r>
      </w:hyperlink>
    </w:p>
    <w:p w14:paraId="69E54031" w14:textId="24B3433D" w:rsidR="00110157" w:rsidRDefault="00110157">
      <w:pPr>
        <w:pStyle w:val="ndicedeilustraes"/>
        <w:tabs>
          <w:tab w:val="right" w:leader="dot" w:pos="9062"/>
        </w:tabs>
        <w:rPr>
          <w:rFonts w:asciiTheme="minorHAnsi" w:eastAsiaTheme="minorEastAsia" w:hAnsiTheme="minorHAnsi" w:cstheme="minorBidi"/>
          <w:noProof/>
          <w:sz w:val="22"/>
          <w:szCs w:val="22"/>
        </w:rPr>
      </w:pPr>
      <w:hyperlink w:anchor="_Toc9287775" w:history="1">
        <w:r w:rsidRPr="006C5EC9">
          <w:rPr>
            <w:rStyle w:val="Hyperlink"/>
            <w:noProof/>
          </w:rPr>
          <w:t xml:space="preserve">Quadro 4 – Dimensionamento dos elementos de um Conversor </w:t>
        </w:r>
        <w:r w:rsidRPr="006C5EC9">
          <w:rPr>
            <w:rStyle w:val="Hyperlink"/>
            <w:i/>
            <w:noProof/>
          </w:rPr>
          <w:t>Boost</w:t>
        </w:r>
        <w:r>
          <w:rPr>
            <w:noProof/>
            <w:webHidden/>
          </w:rPr>
          <w:tab/>
        </w:r>
        <w:r>
          <w:rPr>
            <w:noProof/>
            <w:webHidden/>
          </w:rPr>
          <w:fldChar w:fldCharType="begin"/>
        </w:r>
        <w:r>
          <w:rPr>
            <w:noProof/>
            <w:webHidden/>
          </w:rPr>
          <w:instrText xml:space="preserve"> PAGEREF _Toc9287775 \h </w:instrText>
        </w:r>
        <w:r>
          <w:rPr>
            <w:noProof/>
            <w:webHidden/>
          </w:rPr>
        </w:r>
        <w:r>
          <w:rPr>
            <w:noProof/>
            <w:webHidden/>
          </w:rPr>
          <w:fldChar w:fldCharType="separate"/>
        </w:r>
        <w:r>
          <w:rPr>
            <w:noProof/>
            <w:webHidden/>
          </w:rPr>
          <w:t>25</w:t>
        </w:r>
        <w:r>
          <w:rPr>
            <w:noProof/>
            <w:webHidden/>
          </w:rPr>
          <w:fldChar w:fldCharType="end"/>
        </w:r>
      </w:hyperlink>
    </w:p>
    <w:p w14:paraId="35171835" w14:textId="0EFED9AB" w:rsidR="00814D78" w:rsidRDefault="009A2D0E" w:rsidP="00814D78">
      <w:pPr>
        <w:pStyle w:val="Ttulo5"/>
        <w:ind w:left="113"/>
        <w:jc w:val="center"/>
      </w:pPr>
      <w:r>
        <w:rPr>
          <w:b w:val="0"/>
          <w:caps w:val="0"/>
        </w:rPr>
        <w:fldChar w:fldCharType="end"/>
      </w:r>
    </w:p>
    <w:p w14:paraId="5208718F" w14:textId="77777777" w:rsidR="00713B9E" w:rsidRPr="00CC38B9" w:rsidRDefault="00814D78" w:rsidP="00814D78">
      <w:pPr>
        <w:spacing w:after="360"/>
        <w:jc w:val="center"/>
        <w:rPr>
          <w:b/>
          <w:sz w:val="28"/>
        </w:rPr>
      </w:pPr>
      <w:r w:rsidRPr="00404420">
        <w:rPr>
          <w:sz w:val="28"/>
        </w:rPr>
        <w:br w:type="page"/>
      </w:r>
      <w:r w:rsidR="00CC38B9" w:rsidRPr="00CC38B9">
        <w:rPr>
          <w:b/>
          <w:sz w:val="28"/>
        </w:rPr>
        <w:lastRenderedPageBreak/>
        <w:t xml:space="preserve">LISTA DE </w:t>
      </w:r>
      <w:r w:rsidR="00886B9B" w:rsidRPr="00CC38B9">
        <w:rPr>
          <w:b/>
          <w:sz w:val="28"/>
        </w:rPr>
        <w:t>TABELAS</w:t>
      </w:r>
    </w:p>
    <w:p w14:paraId="4B22C1D6" w14:textId="47411F32" w:rsidR="00110157" w:rsidRDefault="009A2D0E">
      <w:pPr>
        <w:pStyle w:val="ndicedeilustraes"/>
        <w:tabs>
          <w:tab w:val="right" w:leader="dot" w:pos="9062"/>
        </w:tabs>
        <w:rPr>
          <w:rFonts w:asciiTheme="minorHAnsi" w:eastAsiaTheme="minorEastAsia" w:hAnsiTheme="minorHAnsi" w:cstheme="minorBidi"/>
          <w:noProof/>
          <w:sz w:val="22"/>
          <w:szCs w:val="22"/>
        </w:rPr>
      </w:pPr>
      <w:r>
        <w:fldChar w:fldCharType="begin"/>
      </w:r>
      <w:r w:rsidR="00713B9E">
        <w:instrText xml:space="preserve"> TOC \h \z \c "Tabela" </w:instrText>
      </w:r>
      <w:r>
        <w:fldChar w:fldCharType="separate"/>
      </w:r>
      <w:hyperlink w:anchor="_Toc9287769" w:history="1">
        <w:r w:rsidR="00110157" w:rsidRPr="0098214F">
          <w:rPr>
            <w:rStyle w:val="Hyperlink"/>
            <w:noProof/>
          </w:rPr>
          <w:t>Tabela 1 – Oferta interna de energia no Brasil em Mtep</w:t>
        </w:r>
        <w:r w:rsidR="00110157">
          <w:rPr>
            <w:noProof/>
            <w:webHidden/>
          </w:rPr>
          <w:tab/>
        </w:r>
        <w:r w:rsidR="00110157">
          <w:rPr>
            <w:noProof/>
            <w:webHidden/>
          </w:rPr>
          <w:fldChar w:fldCharType="begin"/>
        </w:r>
        <w:r w:rsidR="00110157">
          <w:rPr>
            <w:noProof/>
            <w:webHidden/>
          </w:rPr>
          <w:instrText xml:space="preserve"> PAGEREF _Toc9287769 \h </w:instrText>
        </w:r>
        <w:r w:rsidR="00110157">
          <w:rPr>
            <w:noProof/>
            <w:webHidden/>
          </w:rPr>
        </w:r>
        <w:r w:rsidR="00110157">
          <w:rPr>
            <w:noProof/>
            <w:webHidden/>
          </w:rPr>
          <w:fldChar w:fldCharType="separate"/>
        </w:r>
        <w:r w:rsidR="00110157">
          <w:rPr>
            <w:noProof/>
            <w:webHidden/>
          </w:rPr>
          <w:t>24</w:t>
        </w:r>
        <w:r w:rsidR="00110157">
          <w:rPr>
            <w:noProof/>
            <w:webHidden/>
          </w:rPr>
          <w:fldChar w:fldCharType="end"/>
        </w:r>
      </w:hyperlink>
    </w:p>
    <w:p w14:paraId="0F730104" w14:textId="46647AD7" w:rsidR="00110157" w:rsidRDefault="00110157">
      <w:pPr>
        <w:pStyle w:val="ndicedeilustraes"/>
        <w:tabs>
          <w:tab w:val="right" w:leader="dot" w:pos="9062"/>
        </w:tabs>
        <w:rPr>
          <w:rFonts w:asciiTheme="minorHAnsi" w:eastAsiaTheme="minorEastAsia" w:hAnsiTheme="minorHAnsi" w:cstheme="minorBidi"/>
          <w:noProof/>
          <w:sz w:val="22"/>
          <w:szCs w:val="22"/>
        </w:rPr>
      </w:pPr>
      <w:hyperlink w:anchor="_Toc9287770" w:history="1">
        <w:r w:rsidRPr="0098214F">
          <w:rPr>
            <w:rStyle w:val="Hyperlink"/>
            <w:noProof/>
          </w:rPr>
          <w:t>Tabela 2 – Participação de cada fonte termelétrica em 2011</w:t>
        </w:r>
        <w:r>
          <w:rPr>
            <w:noProof/>
            <w:webHidden/>
          </w:rPr>
          <w:tab/>
        </w:r>
        <w:r>
          <w:rPr>
            <w:noProof/>
            <w:webHidden/>
          </w:rPr>
          <w:fldChar w:fldCharType="begin"/>
        </w:r>
        <w:r>
          <w:rPr>
            <w:noProof/>
            <w:webHidden/>
          </w:rPr>
          <w:instrText xml:space="preserve"> PAGEREF _Toc9287770 \h </w:instrText>
        </w:r>
        <w:r>
          <w:rPr>
            <w:noProof/>
            <w:webHidden/>
          </w:rPr>
        </w:r>
        <w:r>
          <w:rPr>
            <w:noProof/>
            <w:webHidden/>
          </w:rPr>
          <w:fldChar w:fldCharType="separate"/>
        </w:r>
        <w:r>
          <w:rPr>
            <w:noProof/>
            <w:webHidden/>
          </w:rPr>
          <w:t>24</w:t>
        </w:r>
        <w:r>
          <w:rPr>
            <w:noProof/>
            <w:webHidden/>
          </w:rPr>
          <w:fldChar w:fldCharType="end"/>
        </w:r>
      </w:hyperlink>
    </w:p>
    <w:p w14:paraId="49FABADD" w14:textId="1F65116A" w:rsidR="00110157" w:rsidRDefault="00110157">
      <w:pPr>
        <w:pStyle w:val="ndicedeilustraes"/>
        <w:tabs>
          <w:tab w:val="right" w:leader="dot" w:pos="9062"/>
        </w:tabs>
        <w:rPr>
          <w:rFonts w:asciiTheme="minorHAnsi" w:eastAsiaTheme="minorEastAsia" w:hAnsiTheme="minorHAnsi" w:cstheme="minorBidi"/>
          <w:noProof/>
          <w:sz w:val="22"/>
          <w:szCs w:val="22"/>
        </w:rPr>
      </w:pPr>
      <w:hyperlink w:anchor="_Toc9287771" w:history="1">
        <w:r w:rsidRPr="0098214F">
          <w:rPr>
            <w:rStyle w:val="Hyperlink"/>
            <w:noProof/>
          </w:rPr>
          <w:t xml:space="preserve">Tabela 3 – Domicílios particulares permanentes, por situação do domicílio e espécie de unidade doméstica, segundo a existência de compartilhamento da responsabilidade pelo domicílio com a pessoa responsável,  o sexo, a cor ou raça e os grupos de idade da pessoa responsável e as classes de rendimento  nominal mensal domiciliar </w:t>
        </w:r>
        <w:r w:rsidRPr="0098214F">
          <w:rPr>
            <w:rStyle w:val="Hyperlink"/>
            <w:i/>
            <w:noProof/>
          </w:rPr>
          <w:t>per capita</w:t>
        </w:r>
        <w:r w:rsidRPr="0098214F">
          <w:rPr>
            <w:rStyle w:val="Hyperlink"/>
            <w:noProof/>
          </w:rPr>
          <w:t xml:space="preserve"> – Brasil – 2010</w:t>
        </w:r>
        <w:r>
          <w:rPr>
            <w:noProof/>
            <w:webHidden/>
          </w:rPr>
          <w:tab/>
        </w:r>
        <w:r>
          <w:rPr>
            <w:noProof/>
            <w:webHidden/>
          </w:rPr>
          <w:fldChar w:fldCharType="begin"/>
        </w:r>
        <w:r>
          <w:rPr>
            <w:noProof/>
            <w:webHidden/>
          </w:rPr>
          <w:instrText xml:space="preserve"> PAGEREF _Toc9287771 \h </w:instrText>
        </w:r>
        <w:r>
          <w:rPr>
            <w:noProof/>
            <w:webHidden/>
          </w:rPr>
        </w:r>
        <w:r>
          <w:rPr>
            <w:noProof/>
            <w:webHidden/>
          </w:rPr>
          <w:fldChar w:fldCharType="separate"/>
        </w:r>
        <w:r>
          <w:rPr>
            <w:noProof/>
            <w:webHidden/>
          </w:rPr>
          <w:t>27</w:t>
        </w:r>
        <w:r>
          <w:rPr>
            <w:noProof/>
            <w:webHidden/>
          </w:rPr>
          <w:fldChar w:fldCharType="end"/>
        </w:r>
      </w:hyperlink>
    </w:p>
    <w:p w14:paraId="260120F3" w14:textId="3C37FE47" w:rsidR="00713B9E" w:rsidRDefault="009A2D0E">
      <w:pPr>
        <w:pStyle w:val="Ttulo5"/>
        <w:ind w:left="113"/>
        <w:jc w:val="center"/>
      </w:pPr>
      <w:r>
        <w:fldChar w:fldCharType="end"/>
      </w:r>
    </w:p>
    <w:p w14:paraId="1459E11F" w14:textId="77777777" w:rsidR="00CC38B9" w:rsidRDefault="00CC38B9" w:rsidP="00CC38B9">
      <w:pPr>
        <w:spacing w:after="360"/>
        <w:jc w:val="center"/>
        <w:rPr>
          <w:b/>
          <w:sz w:val="28"/>
        </w:rPr>
      </w:pPr>
      <w:r w:rsidRPr="00404420">
        <w:rPr>
          <w:sz w:val="28"/>
        </w:rPr>
        <w:br w:type="page"/>
      </w:r>
      <w:r w:rsidRPr="00CC38B9">
        <w:rPr>
          <w:b/>
          <w:sz w:val="28"/>
        </w:rPr>
        <w:lastRenderedPageBreak/>
        <w:t xml:space="preserve">LISTA DE </w:t>
      </w:r>
      <w:r>
        <w:rPr>
          <w:b/>
          <w:sz w:val="28"/>
        </w:rPr>
        <w:t>ABREVIATURAS E SIGLAS</w:t>
      </w:r>
    </w:p>
    <w:p w14:paraId="571E29BE" w14:textId="77777777" w:rsidR="0003366C" w:rsidRPr="00CC38B9" w:rsidRDefault="0003366C" w:rsidP="00621904">
      <w:pPr>
        <w:tabs>
          <w:tab w:val="left" w:pos="1276"/>
        </w:tabs>
      </w:pPr>
      <w:r>
        <w:t>ABNT</w:t>
      </w:r>
      <w:r w:rsidR="00621904">
        <w:tab/>
      </w:r>
      <w:r>
        <w:t>Associação Brasileira de Normas Técnicas</w:t>
      </w:r>
    </w:p>
    <w:p w14:paraId="3B3442CD" w14:textId="77777777" w:rsidR="00C55778" w:rsidRDefault="00C55778" w:rsidP="004B3506">
      <w:pPr>
        <w:tabs>
          <w:tab w:val="left" w:pos="1276"/>
        </w:tabs>
      </w:pPr>
      <w:r>
        <w:t>BEN</w:t>
      </w:r>
      <w:r>
        <w:tab/>
        <w:t>Balanço Energético Nacional</w:t>
      </w:r>
    </w:p>
    <w:p w14:paraId="5EF39813" w14:textId="77777777" w:rsidR="00480693" w:rsidRPr="004B3506" w:rsidRDefault="00480693" w:rsidP="004B3506">
      <w:pPr>
        <w:tabs>
          <w:tab w:val="left" w:pos="1276"/>
        </w:tabs>
      </w:pPr>
      <w:r w:rsidRPr="004B3506">
        <w:t>EPE</w:t>
      </w:r>
      <w:r w:rsidR="004B3506">
        <w:tab/>
      </w:r>
      <w:r w:rsidRPr="004B3506">
        <w:t>Empresa de Pesquisa Energética</w:t>
      </w:r>
    </w:p>
    <w:p w14:paraId="421DF66E" w14:textId="77777777" w:rsidR="00480693" w:rsidRPr="004B3506" w:rsidRDefault="00480693" w:rsidP="004B3506">
      <w:pPr>
        <w:tabs>
          <w:tab w:val="left" w:pos="1276"/>
        </w:tabs>
      </w:pPr>
      <w:r w:rsidRPr="004B3506">
        <w:t>IBGE</w:t>
      </w:r>
      <w:r w:rsidR="004B3506">
        <w:tab/>
      </w:r>
      <w:r w:rsidRPr="004B3506">
        <w:t>Fundação Instituto Brasileiro de Geografia e Estatística</w:t>
      </w:r>
    </w:p>
    <w:p w14:paraId="1283B886" w14:textId="77777777" w:rsidR="00480693" w:rsidRPr="004B3506" w:rsidRDefault="005C3BC2" w:rsidP="004B3506">
      <w:pPr>
        <w:tabs>
          <w:tab w:val="left" w:pos="1276"/>
        </w:tabs>
      </w:pPr>
      <w:proofErr w:type="spellStart"/>
      <w:r w:rsidRPr="004B3506">
        <w:t>Mtep</w:t>
      </w:r>
      <w:proofErr w:type="spellEnd"/>
      <w:r w:rsidR="004B3506">
        <w:tab/>
      </w:r>
      <w:r w:rsidRPr="004B3506">
        <w:t>Milhões de toneladas equivalentes de petróleo</w:t>
      </w:r>
    </w:p>
    <w:p w14:paraId="624AA8FF" w14:textId="77777777" w:rsidR="00480693" w:rsidRDefault="00480693" w:rsidP="004B3506">
      <w:pPr>
        <w:tabs>
          <w:tab w:val="left" w:pos="1276"/>
        </w:tabs>
      </w:pPr>
      <w:r>
        <w:t>UFES</w:t>
      </w:r>
      <w:r w:rsidR="004B3506">
        <w:tab/>
      </w:r>
      <w:r>
        <w:t>Universidade Federal do Espírito Santo</w:t>
      </w:r>
    </w:p>
    <w:p w14:paraId="654220F1" w14:textId="77777777" w:rsidR="00480693" w:rsidRPr="004B3506" w:rsidRDefault="00480693" w:rsidP="004B3506">
      <w:pPr>
        <w:tabs>
          <w:tab w:val="left" w:pos="1276"/>
        </w:tabs>
      </w:pPr>
    </w:p>
    <w:p w14:paraId="34F6A361" w14:textId="77777777" w:rsidR="00CC38B9" w:rsidRPr="005C3BC2" w:rsidRDefault="00CC38B9" w:rsidP="005C3BC2">
      <w:pPr>
        <w:rPr>
          <w:szCs w:val="24"/>
        </w:rPr>
      </w:pPr>
      <w:r w:rsidRPr="005C3BC2">
        <w:rPr>
          <w:szCs w:val="24"/>
        </w:rPr>
        <w:br w:type="page"/>
      </w:r>
    </w:p>
    <w:p w14:paraId="74E6944E" w14:textId="77777777" w:rsidR="00713B9E" w:rsidRPr="00CC38B9" w:rsidRDefault="00404420" w:rsidP="00CC38B9">
      <w:pPr>
        <w:spacing w:after="360"/>
        <w:jc w:val="center"/>
        <w:rPr>
          <w:b/>
          <w:sz w:val="28"/>
        </w:rPr>
      </w:pPr>
      <w:r w:rsidRPr="00CC38B9">
        <w:rPr>
          <w:b/>
          <w:sz w:val="28"/>
        </w:rPr>
        <w:lastRenderedPageBreak/>
        <w:t>LISTA DE SÍMBOLOS</w:t>
      </w:r>
    </w:p>
    <w:p w14:paraId="4CD46CE5" w14:textId="77777777" w:rsidR="00F14CEB" w:rsidRDefault="00F14CEB" w:rsidP="00912DD0">
      <w:pPr>
        <w:tabs>
          <w:tab w:val="left" w:pos="1276"/>
        </w:tabs>
      </w:pPr>
      <w:proofErr w:type="spellStart"/>
      <w:r>
        <w:t>v</w:t>
      </w:r>
      <w:r w:rsidRPr="00F14CEB">
        <w:rPr>
          <w:vertAlign w:val="subscript"/>
        </w:rPr>
        <w:t>r</w:t>
      </w:r>
      <w:proofErr w:type="spellEnd"/>
      <w:r>
        <w:t xml:space="preserve">(t) </w:t>
      </w:r>
      <w:r>
        <w:tab/>
        <w:t>Tensão instantânea sobre o resistor (V)</w:t>
      </w:r>
    </w:p>
    <w:p w14:paraId="0C627113" w14:textId="77777777" w:rsidR="00F14CEB" w:rsidRDefault="00F14CEB" w:rsidP="00F14CEB">
      <w:pPr>
        <w:tabs>
          <w:tab w:val="left" w:pos="1276"/>
        </w:tabs>
      </w:pPr>
      <w:r>
        <w:t xml:space="preserve">t </w:t>
      </w:r>
      <w:r>
        <w:tab/>
        <w:t>Tempo (s)</w:t>
      </w:r>
    </w:p>
    <w:p w14:paraId="37989E40" w14:textId="77777777" w:rsidR="00F14CEB" w:rsidRDefault="00F14CEB" w:rsidP="00F14CEB">
      <w:pPr>
        <w:tabs>
          <w:tab w:val="left" w:pos="1276"/>
        </w:tabs>
      </w:pPr>
      <w:r>
        <w:t xml:space="preserve">R </w:t>
      </w:r>
      <w:r>
        <w:tab/>
        <w:t>Valor da resistência do resistor (Ω)</w:t>
      </w:r>
    </w:p>
    <w:p w14:paraId="74FBC780" w14:textId="77777777" w:rsidR="00F14CEB" w:rsidRDefault="00F14CEB" w:rsidP="00F14CEB">
      <w:pPr>
        <w:tabs>
          <w:tab w:val="left" w:pos="1276"/>
        </w:tabs>
      </w:pPr>
      <w:r>
        <w:t xml:space="preserve">i(t) </w:t>
      </w:r>
      <w:r>
        <w:tab/>
        <w:t>Corrente instantânea no elemento (A)</w:t>
      </w:r>
    </w:p>
    <w:p w14:paraId="7A2179ED" w14:textId="77777777" w:rsidR="00F14CEB" w:rsidRDefault="00F14CEB" w:rsidP="00F14CEB">
      <w:pPr>
        <w:tabs>
          <w:tab w:val="left" w:pos="1276"/>
        </w:tabs>
      </w:pPr>
      <w:proofErr w:type="spellStart"/>
      <w:r>
        <w:t>v</w:t>
      </w:r>
      <w:r w:rsidRPr="00F14CEB">
        <w:rPr>
          <w:vertAlign w:val="subscript"/>
        </w:rPr>
        <w:t>l</w:t>
      </w:r>
      <w:proofErr w:type="spellEnd"/>
      <w:r>
        <w:t xml:space="preserve">(t) </w:t>
      </w:r>
      <w:r>
        <w:tab/>
        <w:t>Tensão instantânea sobre o indutor (V)</w:t>
      </w:r>
    </w:p>
    <w:p w14:paraId="714F5FD2" w14:textId="77777777" w:rsidR="00F14CEB" w:rsidRDefault="00F14CEB" w:rsidP="00F14CEB">
      <w:pPr>
        <w:tabs>
          <w:tab w:val="left" w:pos="1276"/>
        </w:tabs>
      </w:pPr>
      <w:r>
        <w:t xml:space="preserve">L </w:t>
      </w:r>
      <w:r>
        <w:tab/>
        <w:t>Valor da indutância do indutor (H)</w:t>
      </w:r>
    </w:p>
    <w:p w14:paraId="0D1BFCB2" w14:textId="77777777" w:rsidR="00F14CEB" w:rsidRDefault="00F14CEB" w:rsidP="00F14CEB">
      <w:pPr>
        <w:tabs>
          <w:tab w:val="left" w:pos="1276"/>
        </w:tabs>
      </w:pPr>
      <w:proofErr w:type="spellStart"/>
      <w:r>
        <w:t>v</w:t>
      </w:r>
      <w:r w:rsidRPr="00F14CEB">
        <w:rPr>
          <w:vertAlign w:val="subscript"/>
        </w:rPr>
        <w:t>c</w:t>
      </w:r>
      <w:proofErr w:type="spellEnd"/>
      <w:r>
        <w:t xml:space="preserve">(t) </w:t>
      </w:r>
      <w:r>
        <w:tab/>
        <w:t>Tensão instantânea sobre o capacitor (V)</w:t>
      </w:r>
    </w:p>
    <w:p w14:paraId="05B9E074" w14:textId="77777777" w:rsidR="00F14CEB" w:rsidRPr="00F14CEB" w:rsidRDefault="00F14CEB" w:rsidP="00F14CEB">
      <w:pPr>
        <w:tabs>
          <w:tab w:val="left" w:pos="1276"/>
        </w:tabs>
      </w:pPr>
      <w:r>
        <w:t xml:space="preserve">C </w:t>
      </w:r>
      <w:r>
        <w:tab/>
        <w:t>Valor da capacitância do capacitor (F)</w:t>
      </w:r>
    </w:p>
    <w:p w14:paraId="46E486ED" w14:textId="77777777" w:rsidR="00F14CEB" w:rsidRDefault="00F14CEB" w:rsidP="00CC38B9">
      <w:pPr>
        <w:spacing w:after="360"/>
        <w:jc w:val="center"/>
        <w:rPr>
          <w:b/>
          <w:sz w:val="28"/>
          <w:szCs w:val="28"/>
        </w:rPr>
      </w:pPr>
    </w:p>
    <w:p w14:paraId="48190232" w14:textId="77777777" w:rsidR="00713B9E" w:rsidRPr="00CC38B9" w:rsidRDefault="00713B9E" w:rsidP="00CC38B9">
      <w:pPr>
        <w:spacing w:after="360"/>
        <w:jc w:val="center"/>
        <w:rPr>
          <w:b/>
          <w:sz w:val="28"/>
          <w:szCs w:val="28"/>
        </w:rPr>
      </w:pPr>
      <w:r w:rsidRPr="00CC38B9">
        <w:rPr>
          <w:b/>
          <w:sz w:val="28"/>
          <w:szCs w:val="28"/>
        </w:rPr>
        <w:br w:type="page"/>
      </w:r>
      <w:r w:rsidRPr="00CC38B9">
        <w:rPr>
          <w:b/>
          <w:sz w:val="28"/>
          <w:szCs w:val="28"/>
        </w:rPr>
        <w:lastRenderedPageBreak/>
        <w:t>SUMÁRIO</w:t>
      </w:r>
    </w:p>
    <w:p w14:paraId="027618AD" w14:textId="77777777" w:rsidR="00713B9E" w:rsidRDefault="00713B9E">
      <w:pPr>
        <w:pStyle w:val="Corpodetexto"/>
        <w:spacing w:line="260" w:lineRule="exact"/>
        <w:jc w:val="center"/>
        <w:rPr>
          <w:b/>
        </w:rPr>
      </w:pPr>
    </w:p>
    <w:p w14:paraId="079D5687" w14:textId="77777777" w:rsidR="00F32D25" w:rsidRDefault="00F32D25">
      <w:pPr>
        <w:pStyle w:val="Corpodetexto"/>
        <w:spacing w:line="260" w:lineRule="exact"/>
        <w:jc w:val="center"/>
        <w:rPr>
          <w:b/>
        </w:rPr>
      </w:pPr>
    </w:p>
    <w:p w14:paraId="6BBA6086" w14:textId="1CF53025" w:rsidR="00110157" w:rsidRDefault="009A2D0E">
      <w:pPr>
        <w:pStyle w:val="Sumrio1"/>
        <w:rPr>
          <w:rFonts w:asciiTheme="minorHAnsi" w:eastAsiaTheme="minorEastAsia" w:hAnsiTheme="minorHAnsi" w:cstheme="minorBidi"/>
          <w:b w:val="0"/>
          <w:caps w:val="0"/>
          <w:noProof/>
          <w:sz w:val="22"/>
          <w:szCs w:val="22"/>
        </w:rPr>
      </w:pPr>
      <w:r>
        <w:fldChar w:fldCharType="begin"/>
      </w:r>
      <w:r w:rsidR="00713B9E">
        <w:instrText xml:space="preserve"> TOC \o "1-5" \h \z </w:instrText>
      </w:r>
      <w:r>
        <w:fldChar w:fldCharType="separate"/>
      </w:r>
      <w:hyperlink w:anchor="_Toc9287726" w:history="1">
        <w:r w:rsidR="00110157" w:rsidRPr="002E123C">
          <w:rPr>
            <w:rStyle w:val="Hyperlink"/>
            <w:noProof/>
          </w:rPr>
          <w:t>1</w:t>
        </w:r>
        <w:r w:rsidR="00110157">
          <w:rPr>
            <w:rFonts w:asciiTheme="minorHAnsi" w:eastAsiaTheme="minorEastAsia" w:hAnsiTheme="minorHAnsi" w:cstheme="minorBidi"/>
            <w:b w:val="0"/>
            <w:caps w:val="0"/>
            <w:noProof/>
            <w:sz w:val="22"/>
            <w:szCs w:val="22"/>
          </w:rPr>
          <w:tab/>
        </w:r>
        <w:r w:rsidR="00110157" w:rsidRPr="002E123C">
          <w:rPr>
            <w:rStyle w:val="Hyperlink"/>
            <w:noProof/>
          </w:rPr>
          <w:t>ESTRUTURA DA PROPOSTA DE PROJETO DE GRADUAÇÃO</w:t>
        </w:r>
        <w:r w:rsidR="00110157">
          <w:rPr>
            <w:noProof/>
            <w:webHidden/>
          </w:rPr>
          <w:tab/>
        </w:r>
        <w:r w:rsidR="00110157">
          <w:rPr>
            <w:noProof/>
            <w:webHidden/>
          </w:rPr>
          <w:fldChar w:fldCharType="begin"/>
        </w:r>
        <w:r w:rsidR="00110157">
          <w:rPr>
            <w:noProof/>
            <w:webHidden/>
          </w:rPr>
          <w:instrText xml:space="preserve"> PAGEREF _Toc9287726 \h </w:instrText>
        </w:r>
        <w:r w:rsidR="00110157">
          <w:rPr>
            <w:noProof/>
            <w:webHidden/>
          </w:rPr>
        </w:r>
        <w:r w:rsidR="00110157">
          <w:rPr>
            <w:noProof/>
            <w:webHidden/>
          </w:rPr>
          <w:fldChar w:fldCharType="separate"/>
        </w:r>
        <w:r w:rsidR="00110157">
          <w:rPr>
            <w:noProof/>
            <w:webHidden/>
          </w:rPr>
          <w:t>11</w:t>
        </w:r>
        <w:r w:rsidR="00110157">
          <w:rPr>
            <w:noProof/>
            <w:webHidden/>
          </w:rPr>
          <w:fldChar w:fldCharType="end"/>
        </w:r>
      </w:hyperlink>
    </w:p>
    <w:p w14:paraId="6815D748" w14:textId="1C5F68C2" w:rsidR="00110157" w:rsidRDefault="00110157">
      <w:pPr>
        <w:pStyle w:val="Sumrio1"/>
        <w:rPr>
          <w:rFonts w:asciiTheme="minorHAnsi" w:eastAsiaTheme="minorEastAsia" w:hAnsiTheme="minorHAnsi" w:cstheme="minorBidi"/>
          <w:b w:val="0"/>
          <w:caps w:val="0"/>
          <w:noProof/>
          <w:sz w:val="22"/>
          <w:szCs w:val="22"/>
        </w:rPr>
      </w:pPr>
      <w:hyperlink w:anchor="_Toc9287727" w:history="1">
        <w:r w:rsidRPr="002E123C">
          <w:rPr>
            <w:rStyle w:val="Hyperlink"/>
            <w:noProof/>
          </w:rPr>
          <w:t>2</w:t>
        </w:r>
        <w:r>
          <w:rPr>
            <w:rFonts w:asciiTheme="minorHAnsi" w:eastAsiaTheme="minorEastAsia" w:hAnsiTheme="minorHAnsi" w:cstheme="minorBidi"/>
            <w:b w:val="0"/>
            <w:caps w:val="0"/>
            <w:noProof/>
            <w:sz w:val="22"/>
            <w:szCs w:val="22"/>
          </w:rPr>
          <w:tab/>
        </w:r>
        <w:r w:rsidRPr="002E123C">
          <w:rPr>
            <w:rStyle w:val="Hyperlink"/>
            <w:noProof/>
          </w:rPr>
          <w:t>MODELO DE CRONOGRAMA</w:t>
        </w:r>
        <w:r>
          <w:rPr>
            <w:noProof/>
            <w:webHidden/>
          </w:rPr>
          <w:tab/>
        </w:r>
        <w:r>
          <w:rPr>
            <w:noProof/>
            <w:webHidden/>
          </w:rPr>
          <w:fldChar w:fldCharType="begin"/>
        </w:r>
        <w:r>
          <w:rPr>
            <w:noProof/>
            <w:webHidden/>
          </w:rPr>
          <w:instrText xml:space="preserve"> PAGEREF _Toc9287727 \h </w:instrText>
        </w:r>
        <w:r>
          <w:rPr>
            <w:noProof/>
            <w:webHidden/>
          </w:rPr>
        </w:r>
        <w:r>
          <w:rPr>
            <w:noProof/>
            <w:webHidden/>
          </w:rPr>
          <w:fldChar w:fldCharType="separate"/>
        </w:r>
        <w:r>
          <w:rPr>
            <w:noProof/>
            <w:webHidden/>
          </w:rPr>
          <w:t>13</w:t>
        </w:r>
        <w:r>
          <w:rPr>
            <w:noProof/>
            <w:webHidden/>
          </w:rPr>
          <w:fldChar w:fldCharType="end"/>
        </w:r>
      </w:hyperlink>
    </w:p>
    <w:p w14:paraId="28F0E6DC" w14:textId="13C85498"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28" w:history="1">
        <w:r w:rsidRPr="002E123C">
          <w:rPr>
            <w:rStyle w:val="Hyperlink"/>
            <w:noProof/>
          </w:rPr>
          <w:t>2.1 Lista e descrição das atividades previstas</w:t>
        </w:r>
        <w:r>
          <w:rPr>
            <w:noProof/>
            <w:webHidden/>
          </w:rPr>
          <w:tab/>
        </w:r>
        <w:r>
          <w:rPr>
            <w:noProof/>
            <w:webHidden/>
          </w:rPr>
          <w:fldChar w:fldCharType="begin"/>
        </w:r>
        <w:r>
          <w:rPr>
            <w:noProof/>
            <w:webHidden/>
          </w:rPr>
          <w:instrText xml:space="preserve"> PAGEREF _Toc9287728 \h </w:instrText>
        </w:r>
        <w:r>
          <w:rPr>
            <w:noProof/>
            <w:webHidden/>
          </w:rPr>
        </w:r>
        <w:r>
          <w:rPr>
            <w:noProof/>
            <w:webHidden/>
          </w:rPr>
          <w:fldChar w:fldCharType="separate"/>
        </w:r>
        <w:r>
          <w:rPr>
            <w:noProof/>
            <w:webHidden/>
          </w:rPr>
          <w:t>13</w:t>
        </w:r>
        <w:r>
          <w:rPr>
            <w:noProof/>
            <w:webHidden/>
          </w:rPr>
          <w:fldChar w:fldCharType="end"/>
        </w:r>
      </w:hyperlink>
    </w:p>
    <w:p w14:paraId="3CD54982" w14:textId="7713E141"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29" w:history="1">
        <w:r w:rsidRPr="002E123C">
          <w:rPr>
            <w:rStyle w:val="Hyperlink"/>
            <w:noProof/>
          </w:rPr>
          <w:t>2.2 Cronograma de execução</w:t>
        </w:r>
        <w:r>
          <w:rPr>
            <w:noProof/>
            <w:webHidden/>
          </w:rPr>
          <w:tab/>
        </w:r>
        <w:r>
          <w:rPr>
            <w:noProof/>
            <w:webHidden/>
          </w:rPr>
          <w:fldChar w:fldCharType="begin"/>
        </w:r>
        <w:r>
          <w:rPr>
            <w:noProof/>
            <w:webHidden/>
          </w:rPr>
          <w:instrText xml:space="preserve"> PAGEREF _Toc9287729 \h </w:instrText>
        </w:r>
        <w:r>
          <w:rPr>
            <w:noProof/>
            <w:webHidden/>
          </w:rPr>
        </w:r>
        <w:r>
          <w:rPr>
            <w:noProof/>
            <w:webHidden/>
          </w:rPr>
          <w:fldChar w:fldCharType="separate"/>
        </w:r>
        <w:r>
          <w:rPr>
            <w:noProof/>
            <w:webHidden/>
          </w:rPr>
          <w:t>13</w:t>
        </w:r>
        <w:r>
          <w:rPr>
            <w:noProof/>
            <w:webHidden/>
          </w:rPr>
          <w:fldChar w:fldCharType="end"/>
        </w:r>
      </w:hyperlink>
    </w:p>
    <w:p w14:paraId="5D71D3EC" w14:textId="4951233C" w:rsidR="00110157" w:rsidRDefault="00110157">
      <w:pPr>
        <w:pStyle w:val="Sumrio1"/>
        <w:rPr>
          <w:rFonts w:asciiTheme="minorHAnsi" w:eastAsiaTheme="minorEastAsia" w:hAnsiTheme="minorHAnsi" w:cstheme="minorBidi"/>
          <w:b w:val="0"/>
          <w:caps w:val="0"/>
          <w:noProof/>
          <w:sz w:val="22"/>
          <w:szCs w:val="22"/>
        </w:rPr>
      </w:pPr>
      <w:hyperlink w:anchor="_Toc9287730" w:history="1">
        <w:r w:rsidRPr="002E123C">
          <w:rPr>
            <w:rStyle w:val="Hyperlink"/>
            <w:noProof/>
          </w:rPr>
          <w:t>3</w:t>
        </w:r>
        <w:r>
          <w:rPr>
            <w:rFonts w:asciiTheme="minorHAnsi" w:eastAsiaTheme="minorEastAsia" w:hAnsiTheme="minorHAnsi" w:cstheme="minorBidi"/>
            <w:b w:val="0"/>
            <w:caps w:val="0"/>
            <w:noProof/>
            <w:sz w:val="22"/>
            <w:szCs w:val="22"/>
          </w:rPr>
          <w:tab/>
        </w:r>
        <w:r w:rsidRPr="002E123C">
          <w:rPr>
            <w:rStyle w:val="Hyperlink"/>
            <w:noProof/>
          </w:rPr>
          <w:t>Apresentação gráfica do Trabalho</w:t>
        </w:r>
        <w:r>
          <w:rPr>
            <w:noProof/>
            <w:webHidden/>
          </w:rPr>
          <w:tab/>
        </w:r>
        <w:r>
          <w:rPr>
            <w:noProof/>
            <w:webHidden/>
          </w:rPr>
          <w:fldChar w:fldCharType="begin"/>
        </w:r>
        <w:r>
          <w:rPr>
            <w:noProof/>
            <w:webHidden/>
          </w:rPr>
          <w:instrText xml:space="preserve"> PAGEREF _Toc9287730 \h </w:instrText>
        </w:r>
        <w:r>
          <w:rPr>
            <w:noProof/>
            <w:webHidden/>
          </w:rPr>
        </w:r>
        <w:r>
          <w:rPr>
            <w:noProof/>
            <w:webHidden/>
          </w:rPr>
          <w:fldChar w:fldCharType="separate"/>
        </w:r>
        <w:r>
          <w:rPr>
            <w:noProof/>
            <w:webHidden/>
          </w:rPr>
          <w:t>15</w:t>
        </w:r>
        <w:r>
          <w:rPr>
            <w:noProof/>
            <w:webHidden/>
          </w:rPr>
          <w:fldChar w:fldCharType="end"/>
        </w:r>
      </w:hyperlink>
    </w:p>
    <w:p w14:paraId="72DBDA73" w14:textId="0C71B780"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31" w:history="1">
        <w:r w:rsidRPr="002E123C">
          <w:rPr>
            <w:rStyle w:val="Hyperlink"/>
            <w:noProof/>
          </w:rPr>
          <w:t>3.1 Formato</w:t>
        </w:r>
        <w:r>
          <w:rPr>
            <w:noProof/>
            <w:webHidden/>
          </w:rPr>
          <w:tab/>
        </w:r>
        <w:r>
          <w:rPr>
            <w:noProof/>
            <w:webHidden/>
          </w:rPr>
          <w:fldChar w:fldCharType="begin"/>
        </w:r>
        <w:r>
          <w:rPr>
            <w:noProof/>
            <w:webHidden/>
          </w:rPr>
          <w:instrText xml:space="preserve"> PAGEREF _Toc9287731 \h </w:instrText>
        </w:r>
        <w:r>
          <w:rPr>
            <w:noProof/>
            <w:webHidden/>
          </w:rPr>
        </w:r>
        <w:r>
          <w:rPr>
            <w:noProof/>
            <w:webHidden/>
          </w:rPr>
          <w:fldChar w:fldCharType="separate"/>
        </w:r>
        <w:r>
          <w:rPr>
            <w:noProof/>
            <w:webHidden/>
          </w:rPr>
          <w:t>15</w:t>
        </w:r>
        <w:r>
          <w:rPr>
            <w:noProof/>
            <w:webHidden/>
          </w:rPr>
          <w:fldChar w:fldCharType="end"/>
        </w:r>
      </w:hyperlink>
    </w:p>
    <w:p w14:paraId="7758662F" w14:textId="76267D5D"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32" w:history="1">
        <w:r w:rsidRPr="002E123C">
          <w:rPr>
            <w:rStyle w:val="Hyperlink"/>
            <w:noProof/>
          </w:rPr>
          <w:t>3.2 Utilização dos Estilos deste modelo de documento</w:t>
        </w:r>
        <w:r>
          <w:rPr>
            <w:noProof/>
            <w:webHidden/>
          </w:rPr>
          <w:tab/>
        </w:r>
        <w:r>
          <w:rPr>
            <w:noProof/>
            <w:webHidden/>
          </w:rPr>
          <w:fldChar w:fldCharType="begin"/>
        </w:r>
        <w:r>
          <w:rPr>
            <w:noProof/>
            <w:webHidden/>
          </w:rPr>
          <w:instrText xml:space="preserve"> PAGEREF _Toc9287732 \h </w:instrText>
        </w:r>
        <w:r>
          <w:rPr>
            <w:noProof/>
            <w:webHidden/>
          </w:rPr>
        </w:r>
        <w:r>
          <w:rPr>
            <w:noProof/>
            <w:webHidden/>
          </w:rPr>
          <w:fldChar w:fldCharType="separate"/>
        </w:r>
        <w:r>
          <w:rPr>
            <w:noProof/>
            <w:webHidden/>
          </w:rPr>
          <w:t>16</w:t>
        </w:r>
        <w:r>
          <w:rPr>
            <w:noProof/>
            <w:webHidden/>
          </w:rPr>
          <w:fldChar w:fldCharType="end"/>
        </w:r>
      </w:hyperlink>
    </w:p>
    <w:p w14:paraId="15551562" w14:textId="7419899A"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33" w:history="1">
        <w:r w:rsidRPr="002E123C">
          <w:rPr>
            <w:rStyle w:val="Hyperlink"/>
            <w:noProof/>
          </w:rPr>
          <w:t>3.3 Sobre o conteúdo e a linguagem do trabalho</w:t>
        </w:r>
        <w:r>
          <w:rPr>
            <w:noProof/>
            <w:webHidden/>
          </w:rPr>
          <w:tab/>
        </w:r>
        <w:r>
          <w:rPr>
            <w:noProof/>
            <w:webHidden/>
          </w:rPr>
          <w:fldChar w:fldCharType="begin"/>
        </w:r>
        <w:r>
          <w:rPr>
            <w:noProof/>
            <w:webHidden/>
          </w:rPr>
          <w:instrText xml:space="preserve"> PAGEREF _Toc9287733 \h </w:instrText>
        </w:r>
        <w:r>
          <w:rPr>
            <w:noProof/>
            <w:webHidden/>
          </w:rPr>
        </w:r>
        <w:r>
          <w:rPr>
            <w:noProof/>
            <w:webHidden/>
          </w:rPr>
          <w:fldChar w:fldCharType="separate"/>
        </w:r>
        <w:r>
          <w:rPr>
            <w:noProof/>
            <w:webHidden/>
          </w:rPr>
          <w:t>17</w:t>
        </w:r>
        <w:r>
          <w:rPr>
            <w:noProof/>
            <w:webHidden/>
          </w:rPr>
          <w:fldChar w:fldCharType="end"/>
        </w:r>
      </w:hyperlink>
    </w:p>
    <w:p w14:paraId="7C221143" w14:textId="78A2DAEE"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34" w:history="1">
        <w:r w:rsidRPr="002E123C">
          <w:rPr>
            <w:rStyle w:val="Hyperlink"/>
            <w:noProof/>
          </w:rPr>
          <w:t>3.4 Conclusão</w:t>
        </w:r>
        <w:r>
          <w:rPr>
            <w:noProof/>
            <w:webHidden/>
          </w:rPr>
          <w:tab/>
        </w:r>
        <w:r>
          <w:rPr>
            <w:noProof/>
            <w:webHidden/>
          </w:rPr>
          <w:fldChar w:fldCharType="begin"/>
        </w:r>
        <w:r>
          <w:rPr>
            <w:noProof/>
            <w:webHidden/>
          </w:rPr>
          <w:instrText xml:space="preserve"> PAGEREF _Toc9287734 \h </w:instrText>
        </w:r>
        <w:r>
          <w:rPr>
            <w:noProof/>
            <w:webHidden/>
          </w:rPr>
        </w:r>
        <w:r>
          <w:rPr>
            <w:noProof/>
            <w:webHidden/>
          </w:rPr>
          <w:fldChar w:fldCharType="separate"/>
        </w:r>
        <w:r>
          <w:rPr>
            <w:noProof/>
            <w:webHidden/>
          </w:rPr>
          <w:t>17</w:t>
        </w:r>
        <w:r>
          <w:rPr>
            <w:noProof/>
            <w:webHidden/>
          </w:rPr>
          <w:fldChar w:fldCharType="end"/>
        </w:r>
      </w:hyperlink>
    </w:p>
    <w:p w14:paraId="41FD2E2D" w14:textId="11C3F25E" w:rsidR="00110157" w:rsidRDefault="00110157">
      <w:pPr>
        <w:pStyle w:val="Sumrio1"/>
        <w:rPr>
          <w:rFonts w:asciiTheme="minorHAnsi" w:eastAsiaTheme="minorEastAsia" w:hAnsiTheme="minorHAnsi" w:cstheme="minorBidi"/>
          <w:b w:val="0"/>
          <w:caps w:val="0"/>
          <w:noProof/>
          <w:sz w:val="22"/>
          <w:szCs w:val="22"/>
        </w:rPr>
      </w:pPr>
      <w:hyperlink w:anchor="_Toc9287735" w:history="1">
        <w:r w:rsidRPr="002E123C">
          <w:rPr>
            <w:rStyle w:val="Hyperlink"/>
            <w:noProof/>
          </w:rPr>
          <w:t>4</w:t>
        </w:r>
        <w:r>
          <w:rPr>
            <w:rFonts w:asciiTheme="minorHAnsi" w:eastAsiaTheme="minorEastAsia" w:hAnsiTheme="minorHAnsi" w:cstheme="minorBidi"/>
            <w:b w:val="0"/>
            <w:caps w:val="0"/>
            <w:noProof/>
            <w:sz w:val="22"/>
            <w:szCs w:val="22"/>
          </w:rPr>
          <w:tab/>
        </w:r>
        <w:r w:rsidRPr="002E123C">
          <w:rPr>
            <w:rStyle w:val="Hyperlink"/>
            <w:noProof/>
          </w:rPr>
          <w:t>figuras</w:t>
        </w:r>
        <w:r>
          <w:rPr>
            <w:noProof/>
            <w:webHidden/>
          </w:rPr>
          <w:tab/>
        </w:r>
        <w:r>
          <w:rPr>
            <w:noProof/>
            <w:webHidden/>
          </w:rPr>
          <w:fldChar w:fldCharType="begin"/>
        </w:r>
        <w:r>
          <w:rPr>
            <w:noProof/>
            <w:webHidden/>
          </w:rPr>
          <w:instrText xml:space="preserve"> PAGEREF _Toc9287735 \h </w:instrText>
        </w:r>
        <w:r>
          <w:rPr>
            <w:noProof/>
            <w:webHidden/>
          </w:rPr>
        </w:r>
        <w:r>
          <w:rPr>
            <w:noProof/>
            <w:webHidden/>
          </w:rPr>
          <w:fldChar w:fldCharType="separate"/>
        </w:r>
        <w:r>
          <w:rPr>
            <w:noProof/>
            <w:webHidden/>
          </w:rPr>
          <w:t>18</w:t>
        </w:r>
        <w:r>
          <w:rPr>
            <w:noProof/>
            <w:webHidden/>
          </w:rPr>
          <w:fldChar w:fldCharType="end"/>
        </w:r>
      </w:hyperlink>
    </w:p>
    <w:p w14:paraId="28E1517C" w14:textId="70F1743C"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36" w:history="1">
        <w:r w:rsidRPr="002E123C">
          <w:rPr>
            <w:rStyle w:val="Hyperlink"/>
            <w:noProof/>
          </w:rPr>
          <w:t>4.1 Uso e citação de figuras</w:t>
        </w:r>
        <w:r>
          <w:rPr>
            <w:noProof/>
            <w:webHidden/>
          </w:rPr>
          <w:tab/>
        </w:r>
        <w:r>
          <w:rPr>
            <w:noProof/>
            <w:webHidden/>
          </w:rPr>
          <w:fldChar w:fldCharType="begin"/>
        </w:r>
        <w:r>
          <w:rPr>
            <w:noProof/>
            <w:webHidden/>
          </w:rPr>
          <w:instrText xml:space="preserve"> PAGEREF _Toc9287736 \h </w:instrText>
        </w:r>
        <w:r>
          <w:rPr>
            <w:noProof/>
            <w:webHidden/>
          </w:rPr>
        </w:r>
        <w:r>
          <w:rPr>
            <w:noProof/>
            <w:webHidden/>
          </w:rPr>
          <w:fldChar w:fldCharType="separate"/>
        </w:r>
        <w:r>
          <w:rPr>
            <w:noProof/>
            <w:webHidden/>
          </w:rPr>
          <w:t>18</w:t>
        </w:r>
        <w:r>
          <w:rPr>
            <w:noProof/>
            <w:webHidden/>
          </w:rPr>
          <w:fldChar w:fldCharType="end"/>
        </w:r>
      </w:hyperlink>
    </w:p>
    <w:p w14:paraId="66FFD36B" w14:textId="763BABD5"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37" w:history="1">
        <w:r w:rsidRPr="002E123C">
          <w:rPr>
            <w:rStyle w:val="Hyperlink"/>
            <w:noProof/>
          </w:rPr>
          <w:t>4.2 Identificação e Fonte</w:t>
        </w:r>
        <w:r>
          <w:rPr>
            <w:noProof/>
            <w:webHidden/>
          </w:rPr>
          <w:tab/>
        </w:r>
        <w:r>
          <w:rPr>
            <w:noProof/>
            <w:webHidden/>
          </w:rPr>
          <w:fldChar w:fldCharType="begin"/>
        </w:r>
        <w:r>
          <w:rPr>
            <w:noProof/>
            <w:webHidden/>
          </w:rPr>
          <w:instrText xml:space="preserve"> PAGEREF _Toc9287737 \h </w:instrText>
        </w:r>
        <w:r>
          <w:rPr>
            <w:noProof/>
            <w:webHidden/>
          </w:rPr>
        </w:r>
        <w:r>
          <w:rPr>
            <w:noProof/>
            <w:webHidden/>
          </w:rPr>
          <w:fldChar w:fldCharType="separate"/>
        </w:r>
        <w:r>
          <w:rPr>
            <w:noProof/>
            <w:webHidden/>
          </w:rPr>
          <w:t>19</w:t>
        </w:r>
        <w:r>
          <w:rPr>
            <w:noProof/>
            <w:webHidden/>
          </w:rPr>
          <w:fldChar w:fldCharType="end"/>
        </w:r>
      </w:hyperlink>
    </w:p>
    <w:p w14:paraId="7F5E93BF" w14:textId="10C7ABD9"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38" w:history="1">
        <w:r w:rsidRPr="002E123C">
          <w:rPr>
            <w:rStyle w:val="Hyperlink"/>
            <w:noProof/>
          </w:rPr>
          <w:t>4.3 Criando a Lista de Figuras</w:t>
        </w:r>
        <w:r>
          <w:rPr>
            <w:noProof/>
            <w:webHidden/>
          </w:rPr>
          <w:tab/>
        </w:r>
        <w:r>
          <w:rPr>
            <w:noProof/>
            <w:webHidden/>
          </w:rPr>
          <w:fldChar w:fldCharType="begin"/>
        </w:r>
        <w:r>
          <w:rPr>
            <w:noProof/>
            <w:webHidden/>
          </w:rPr>
          <w:instrText xml:space="preserve"> PAGEREF _Toc9287738 \h </w:instrText>
        </w:r>
        <w:r>
          <w:rPr>
            <w:noProof/>
            <w:webHidden/>
          </w:rPr>
        </w:r>
        <w:r>
          <w:rPr>
            <w:noProof/>
            <w:webHidden/>
          </w:rPr>
          <w:fldChar w:fldCharType="separate"/>
        </w:r>
        <w:r>
          <w:rPr>
            <w:noProof/>
            <w:webHidden/>
          </w:rPr>
          <w:t>21</w:t>
        </w:r>
        <w:r>
          <w:rPr>
            <w:noProof/>
            <w:webHidden/>
          </w:rPr>
          <w:fldChar w:fldCharType="end"/>
        </w:r>
      </w:hyperlink>
    </w:p>
    <w:p w14:paraId="6A570B75" w14:textId="0A047338"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39" w:history="1">
        <w:r w:rsidRPr="002E123C">
          <w:rPr>
            <w:rStyle w:val="Hyperlink"/>
            <w:noProof/>
          </w:rPr>
          <w:t>4.4 Conclusões</w:t>
        </w:r>
        <w:r>
          <w:rPr>
            <w:noProof/>
            <w:webHidden/>
          </w:rPr>
          <w:tab/>
        </w:r>
        <w:r>
          <w:rPr>
            <w:noProof/>
            <w:webHidden/>
          </w:rPr>
          <w:fldChar w:fldCharType="begin"/>
        </w:r>
        <w:r>
          <w:rPr>
            <w:noProof/>
            <w:webHidden/>
          </w:rPr>
          <w:instrText xml:space="preserve"> PAGEREF _Toc9287739 \h </w:instrText>
        </w:r>
        <w:r>
          <w:rPr>
            <w:noProof/>
            <w:webHidden/>
          </w:rPr>
        </w:r>
        <w:r>
          <w:rPr>
            <w:noProof/>
            <w:webHidden/>
          </w:rPr>
          <w:fldChar w:fldCharType="separate"/>
        </w:r>
        <w:r>
          <w:rPr>
            <w:noProof/>
            <w:webHidden/>
          </w:rPr>
          <w:t>22</w:t>
        </w:r>
        <w:r>
          <w:rPr>
            <w:noProof/>
            <w:webHidden/>
          </w:rPr>
          <w:fldChar w:fldCharType="end"/>
        </w:r>
      </w:hyperlink>
    </w:p>
    <w:p w14:paraId="285F781F" w14:textId="7BF3175C" w:rsidR="00110157" w:rsidRDefault="00110157">
      <w:pPr>
        <w:pStyle w:val="Sumrio1"/>
        <w:rPr>
          <w:rFonts w:asciiTheme="minorHAnsi" w:eastAsiaTheme="minorEastAsia" w:hAnsiTheme="minorHAnsi" w:cstheme="minorBidi"/>
          <w:b w:val="0"/>
          <w:caps w:val="0"/>
          <w:noProof/>
          <w:sz w:val="22"/>
          <w:szCs w:val="22"/>
        </w:rPr>
      </w:pPr>
      <w:hyperlink w:anchor="_Toc9287740" w:history="1">
        <w:r w:rsidRPr="002E123C">
          <w:rPr>
            <w:rStyle w:val="Hyperlink"/>
            <w:noProof/>
          </w:rPr>
          <w:t>5</w:t>
        </w:r>
        <w:r>
          <w:rPr>
            <w:rFonts w:asciiTheme="minorHAnsi" w:eastAsiaTheme="minorEastAsia" w:hAnsiTheme="minorHAnsi" w:cstheme="minorBidi"/>
            <w:b w:val="0"/>
            <w:caps w:val="0"/>
            <w:noProof/>
            <w:sz w:val="22"/>
            <w:szCs w:val="22"/>
          </w:rPr>
          <w:tab/>
        </w:r>
        <w:r w:rsidRPr="002E123C">
          <w:rPr>
            <w:rStyle w:val="Hyperlink"/>
            <w:noProof/>
          </w:rPr>
          <w:t>Quadros e tabelas</w:t>
        </w:r>
        <w:r>
          <w:rPr>
            <w:noProof/>
            <w:webHidden/>
          </w:rPr>
          <w:tab/>
        </w:r>
        <w:r>
          <w:rPr>
            <w:noProof/>
            <w:webHidden/>
          </w:rPr>
          <w:fldChar w:fldCharType="begin"/>
        </w:r>
        <w:r>
          <w:rPr>
            <w:noProof/>
            <w:webHidden/>
          </w:rPr>
          <w:instrText xml:space="preserve"> PAGEREF _Toc9287740 \h </w:instrText>
        </w:r>
        <w:r>
          <w:rPr>
            <w:noProof/>
            <w:webHidden/>
          </w:rPr>
        </w:r>
        <w:r>
          <w:rPr>
            <w:noProof/>
            <w:webHidden/>
          </w:rPr>
          <w:fldChar w:fldCharType="separate"/>
        </w:r>
        <w:r>
          <w:rPr>
            <w:noProof/>
            <w:webHidden/>
          </w:rPr>
          <w:t>23</w:t>
        </w:r>
        <w:r>
          <w:rPr>
            <w:noProof/>
            <w:webHidden/>
          </w:rPr>
          <w:fldChar w:fldCharType="end"/>
        </w:r>
      </w:hyperlink>
    </w:p>
    <w:p w14:paraId="71901753" w14:textId="43198422"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41" w:history="1">
        <w:r w:rsidRPr="002E123C">
          <w:rPr>
            <w:rStyle w:val="Hyperlink"/>
            <w:noProof/>
          </w:rPr>
          <w:t>5.1 Introdução</w:t>
        </w:r>
        <w:r>
          <w:rPr>
            <w:noProof/>
            <w:webHidden/>
          </w:rPr>
          <w:tab/>
        </w:r>
        <w:r>
          <w:rPr>
            <w:noProof/>
            <w:webHidden/>
          </w:rPr>
          <w:fldChar w:fldCharType="begin"/>
        </w:r>
        <w:r>
          <w:rPr>
            <w:noProof/>
            <w:webHidden/>
          </w:rPr>
          <w:instrText xml:space="preserve"> PAGEREF _Toc9287741 \h </w:instrText>
        </w:r>
        <w:r>
          <w:rPr>
            <w:noProof/>
            <w:webHidden/>
          </w:rPr>
        </w:r>
        <w:r>
          <w:rPr>
            <w:noProof/>
            <w:webHidden/>
          </w:rPr>
          <w:fldChar w:fldCharType="separate"/>
        </w:r>
        <w:r>
          <w:rPr>
            <w:noProof/>
            <w:webHidden/>
          </w:rPr>
          <w:t>23</w:t>
        </w:r>
        <w:r>
          <w:rPr>
            <w:noProof/>
            <w:webHidden/>
          </w:rPr>
          <w:fldChar w:fldCharType="end"/>
        </w:r>
      </w:hyperlink>
    </w:p>
    <w:p w14:paraId="3FDBB1BB" w14:textId="171F512E"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42" w:history="1">
        <w:r w:rsidRPr="002E123C">
          <w:rPr>
            <w:rStyle w:val="Hyperlink"/>
            <w:noProof/>
          </w:rPr>
          <w:t>5.2 Localização, formato, legenda e fonte consultada</w:t>
        </w:r>
        <w:r>
          <w:rPr>
            <w:noProof/>
            <w:webHidden/>
          </w:rPr>
          <w:tab/>
        </w:r>
        <w:r>
          <w:rPr>
            <w:noProof/>
            <w:webHidden/>
          </w:rPr>
          <w:fldChar w:fldCharType="begin"/>
        </w:r>
        <w:r>
          <w:rPr>
            <w:noProof/>
            <w:webHidden/>
          </w:rPr>
          <w:instrText xml:space="preserve"> PAGEREF _Toc9287742 \h </w:instrText>
        </w:r>
        <w:r>
          <w:rPr>
            <w:noProof/>
            <w:webHidden/>
          </w:rPr>
        </w:r>
        <w:r>
          <w:rPr>
            <w:noProof/>
            <w:webHidden/>
          </w:rPr>
          <w:fldChar w:fldCharType="separate"/>
        </w:r>
        <w:r>
          <w:rPr>
            <w:noProof/>
            <w:webHidden/>
          </w:rPr>
          <w:t>25</w:t>
        </w:r>
        <w:r>
          <w:rPr>
            <w:noProof/>
            <w:webHidden/>
          </w:rPr>
          <w:fldChar w:fldCharType="end"/>
        </w:r>
      </w:hyperlink>
    </w:p>
    <w:p w14:paraId="6A3E2008" w14:textId="30BC0481"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43" w:history="1">
        <w:r w:rsidRPr="002E123C">
          <w:rPr>
            <w:rStyle w:val="Hyperlink"/>
            <w:noProof/>
          </w:rPr>
          <w:t>5.3 Criando a Lista de Tabelas e a Lista de Quadros</w:t>
        </w:r>
        <w:r>
          <w:rPr>
            <w:noProof/>
            <w:webHidden/>
          </w:rPr>
          <w:tab/>
        </w:r>
        <w:r>
          <w:rPr>
            <w:noProof/>
            <w:webHidden/>
          </w:rPr>
          <w:fldChar w:fldCharType="begin"/>
        </w:r>
        <w:r>
          <w:rPr>
            <w:noProof/>
            <w:webHidden/>
          </w:rPr>
          <w:instrText xml:space="preserve"> PAGEREF _Toc9287743 \h </w:instrText>
        </w:r>
        <w:r>
          <w:rPr>
            <w:noProof/>
            <w:webHidden/>
          </w:rPr>
        </w:r>
        <w:r>
          <w:rPr>
            <w:noProof/>
            <w:webHidden/>
          </w:rPr>
          <w:fldChar w:fldCharType="separate"/>
        </w:r>
        <w:r>
          <w:rPr>
            <w:noProof/>
            <w:webHidden/>
          </w:rPr>
          <w:t>30</w:t>
        </w:r>
        <w:r>
          <w:rPr>
            <w:noProof/>
            <w:webHidden/>
          </w:rPr>
          <w:fldChar w:fldCharType="end"/>
        </w:r>
      </w:hyperlink>
    </w:p>
    <w:p w14:paraId="6C5FCF96" w14:textId="5D58D871"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44" w:history="1">
        <w:r w:rsidRPr="002E123C">
          <w:rPr>
            <w:rStyle w:val="Hyperlink"/>
            <w:noProof/>
          </w:rPr>
          <w:t>5.4 Conclusões</w:t>
        </w:r>
        <w:r>
          <w:rPr>
            <w:noProof/>
            <w:webHidden/>
          </w:rPr>
          <w:tab/>
        </w:r>
        <w:r>
          <w:rPr>
            <w:noProof/>
            <w:webHidden/>
          </w:rPr>
          <w:fldChar w:fldCharType="begin"/>
        </w:r>
        <w:r>
          <w:rPr>
            <w:noProof/>
            <w:webHidden/>
          </w:rPr>
          <w:instrText xml:space="preserve"> PAGEREF _Toc9287744 \h </w:instrText>
        </w:r>
        <w:r>
          <w:rPr>
            <w:noProof/>
            <w:webHidden/>
          </w:rPr>
        </w:r>
        <w:r>
          <w:rPr>
            <w:noProof/>
            <w:webHidden/>
          </w:rPr>
          <w:fldChar w:fldCharType="separate"/>
        </w:r>
        <w:r>
          <w:rPr>
            <w:noProof/>
            <w:webHidden/>
          </w:rPr>
          <w:t>30</w:t>
        </w:r>
        <w:r>
          <w:rPr>
            <w:noProof/>
            <w:webHidden/>
          </w:rPr>
          <w:fldChar w:fldCharType="end"/>
        </w:r>
      </w:hyperlink>
    </w:p>
    <w:p w14:paraId="32AB90EC" w14:textId="5EF58398" w:rsidR="00110157" w:rsidRDefault="00110157">
      <w:pPr>
        <w:pStyle w:val="Sumrio1"/>
        <w:rPr>
          <w:rFonts w:asciiTheme="minorHAnsi" w:eastAsiaTheme="minorEastAsia" w:hAnsiTheme="minorHAnsi" w:cstheme="minorBidi"/>
          <w:b w:val="0"/>
          <w:caps w:val="0"/>
          <w:noProof/>
          <w:sz w:val="22"/>
          <w:szCs w:val="22"/>
        </w:rPr>
      </w:pPr>
      <w:hyperlink w:anchor="_Toc9287745" w:history="1">
        <w:r w:rsidRPr="002E123C">
          <w:rPr>
            <w:rStyle w:val="Hyperlink"/>
            <w:noProof/>
          </w:rPr>
          <w:t>6</w:t>
        </w:r>
        <w:r>
          <w:rPr>
            <w:rFonts w:asciiTheme="minorHAnsi" w:eastAsiaTheme="minorEastAsia" w:hAnsiTheme="minorHAnsi" w:cstheme="minorBidi"/>
            <w:b w:val="0"/>
            <w:caps w:val="0"/>
            <w:noProof/>
            <w:sz w:val="22"/>
            <w:szCs w:val="22"/>
          </w:rPr>
          <w:tab/>
        </w:r>
        <w:r w:rsidRPr="002E123C">
          <w:rPr>
            <w:rStyle w:val="Hyperlink"/>
            <w:noProof/>
          </w:rPr>
          <w:t>OUtras regras de apresentação</w:t>
        </w:r>
        <w:r>
          <w:rPr>
            <w:noProof/>
            <w:webHidden/>
          </w:rPr>
          <w:tab/>
        </w:r>
        <w:r>
          <w:rPr>
            <w:noProof/>
            <w:webHidden/>
          </w:rPr>
          <w:fldChar w:fldCharType="begin"/>
        </w:r>
        <w:r>
          <w:rPr>
            <w:noProof/>
            <w:webHidden/>
          </w:rPr>
          <w:instrText xml:space="preserve"> PAGEREF _Toc9287745 \h </w:instrText>
        </w:r>
        <w:r>
          <w:rPr>
            <w:noProof/>
            <w:webHidden/>
          </w:rPr>
        </w:r>
        <w:r>
          <w:rPr>
            <w:noProof/>
            <w:webHidden/>
          </w:rPr>
          <w:fldChar w:fldCharType="separate"/>
        </w:r>
        <w:r>
          <w:rPr>
            <w:noProof/>
            <w:webHidden/>
          </w:rPr>
          <w:t>31</w:t>
        </w:r>
        <w:r>
          <w:rPr>
            <w:noProof/>
            <w:webHidden/>
          </w:rPr>
          <w:fldChar w:fldCharType="end"/>
        </w:r>
      </w:hyperlink>
    </w:p>
    <w:p w14:paraId="7AE38912" w14:textId="3E535DFD"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46" w:history="1">
        <w:r w:rsidRPr="002E123C">
          <w:rPr>
            <w:rStyle w:val="Hyperlink"/>
            <w:noProof/>
          </w:rPr>
          <w:t>6.1 Equações e Fórmulas</w:t>
        </w:r>
        <w:r>
          <w:rPr>
            <w:noProof/>
            <w:webHidden/>
          </w:rPr>
          <w:tab/>
        </w:r>
        <w:r>
          <w:rPr>
            <w:noProof/>
            <w:webHidden/>
          </w:rPr>
          <w:fldChar w:fldCharType="begin"/>
        </w:r>
        <w:r>
          <w:rPr>
            <w:noProof/>
            <w:webHidden/>
          </w:rPr>
          <w:instrText xml:space="preserve"> PAGEREF _Toc9287746 \h </w:instrText>
        </w:r>
        <w:r>
          <w:rPr>
            <w:noProof/>
            <w:webHidden/>
          </w:rPr>
        </w:r>
        <w:r>
          <w:rPr>
            <w:noProof/>
            <w:webHidden/>
          </w:rPr>
          <w:fldChar w:fldCharType="separate"/>
        </w:r>
        <w:r>
          <w:rPr>
            <w:noProof/>
            <w:webHidden/>
          </w:rPr>
          <w:t>31</w:t>
        </w:r>
        <w:r>
          <w:rPr>
            <w:noProof/>
            <w:webHidden/>
          </w:rPr>
          <w:fldChar w:fldCharType="end"/>
        </w:r>
      </w:hyperlink>
    </w:p>
    <w:p w14:paraId="060E617E" w14:textId="40E4AD09"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47" w:history="1">
        <w:r w:rsidRPr="002E123C">
          <w:rPr>
            <w:rStyle w:val="Hyperlink"/>
            <w:noProof/>
          </w:rPr>
          <w:t>6.2 Gráficos</w:t>
        </w:r>
        <w:r>
          <w:rPr>
            <w:noProof/>
            <w:webHidden/>
          </w:rPr>
          <w:tab/>
        </w:r>
        <w:r>
          <w:rPr>
            <w:noProof/>
            <w:webHidden/>
          </w:rPr>
          <w:fldChar w:fldCharType="begin"/>
        </w:r>
        <w:r>
          <w:rPr>
            <w:noProof/>
            <w:webHidden/>
          </w:rPr>
          <w:instrText xml:space="preserve"> PAGEREF _Toc9287747 \h </w:instrText>
        </w:r>
        <w:r>
          <w:rPr>
            <w:noProof/>
            <w:webHidden/>
          </w:rPr>
        </w:r>
        <w:r>
          <w:rPr>
            <w:noProof/>
            <w:webHidden/>
          </w:rPr>
          <w:fldChar w:fldCharType="separate"/>
        </w:r>
        <w:r>
          <w:rPr>
            <w:noProof/>
            <w:webHidden/>
          </w:rPr>
          <w:t>31</w:t>
        </w:r>
        <w:r>
          <w:rPr>
            <w:noProof/>
            <w:webHidden/>
          </w:rPr>
          <w:fldChar w:fldCharType="end"/>
        </w:r>
      </w:hyperlink>
    </w:p>
    <w:p w14:paraId="70BECC41" w14:textId="296B02A8"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48" w:history="1">
        <w:r w:rsidRPr="002E123C">
          <w:rPr>
            <w:rStyle w:val="Hyperlink"/>
            <w:noProof/>
          </w:rPr>
          <w:t>6.3 Lista de Abreviaturas e Siglas</w:t>
        </w:r>
        <w:r>
          <w:rPr>
            <w:noProof/>
            <w:webHidden/>
          </w:rPr>
          <w:tab/>
        </w:r>
        <w:r>
          <w:rPr>
            <w:noProof/>
            <w:webHidden/>
          </w:rPr>
          <w:fldChar w:fldCharType="begin"/>
        </w:r>
        <w:r>
          <w:rPr>
            <w:noProof/>
            <w:webHidden/>
          </w:rPr>
          <w:instrText xml:space="preserve"> PAGEREF _Toc9287748 \h </w:instrText>
        </w:r>
        <w:r>
          <w:rPr>
            <w:noProof/>
            <w:webHidden/>
          </w:rPr>
        </w:r>
        <w:r>
          <w:rPr>
            <w:noProof/>
            <w:webHidden/>
          </w:rPr>
          <w:fldChar w:fldCharType="separate"/>
        </w:r>
        <w:r>
          <w:rPr>
            <w:noProof/>
            <w:webHidden/>
          </w:rPr>
          <w:t>33</w:t>
        </w:r>
        <w:r>
          <w:rPr>
            <w:noProof/>
            <w:webHidden/>
          </w:rPr>
          <w:fldChar w:fldCharType="end"/>
        </w:r>
      </w:hyperlink>
    </w:p>
    <w:p w14:paraId="62AEBD44" w14:textId="4831A1E8"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49" w:history="1">
        <w:r w:rsidRPr="002E123C">
          <w:rPr>
            <w:rStyle w:val="Hyperlink"/>
            <w:noProof/>
          </w:rPr>
          <w:t>6.4 Lista de Símbolos</w:t>
        </w:r>
        <w:r>
          <w:rPr>
            <w:noProof/>
            <w:webHidden/>
          </w:rPr>
          <w:tab/>
        </w:r>
        <w:r>
          <w:rPr>
            <w:noProof/>
            <w:webHidden/>
          </w:rPr>
          <w:fldChar w:fldCharType="begin"/>
        </w:r>
        <w:r>
          <w:rPr>
            <w:noProof/>
            <w:webHidden/>
          </w:rPr>
          <w:instrText xml:space="preserve"> PAGEREF _Toc9287749 \h </w:instrText>
        </w:r>
        <w:r>
          <w:rPr>
            <w:noProof/>
            <w:webHidden/>
          </w:rPr>
        </w:r>
        <w:r>
          <w:rPr>
            <w:noProof/>
            <w:webHidden/>
          </w:rPr>
          <w:fldChar w:fldCharType="separate"/>
        </w:r>
        <w:r>
          <w:rPr>
            <w:noProof/>
            <w:webHidden/>
          </w:rPr>
          <w:t>33</w:t>
        </w:r>
        <w:r>
          <w:rPr>
            <w:noProof/>
            <w:webHidden/>
          </w:rPr>
          <w:fldChar w:fldCharType="end"/>
        </w:r>
      </w:hyperlink>
    </w:p>
    <w:p w14:paraId="649FCA05" w14:textId="434C5D75"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50" w:history="1">
        <w:r w:rsidRPr="002E123C">
          <w:rPr>
            <w:rStyle w:val="Hyperlink"/>
            <w:noProof/>
          </w:rPr>
          <w:t>6.5 Resumo</w:t>
        </w:r>
        <w:r>
          <w:rPr>
            <w:noProof/>
            <w:webHidden/>
          </w:rPr>
          <w:tab/>
        </w:r>
        <w:r>
          <w:rPr>
            <w:noProof/>
            <w:webHidden/>
          </w:rPr>
          <w:fldChar w:fldCharType="begin"/>
        </w:r>
        <w:r>
          <w:rPr>
            <w:noProof/>
            <w:webHidden/>
          </w:rPr>
          <w:instrText xml:space="preserve"> PAGEREF _Toc9287750 \h </w:instrText>
        </w:r>
        <w:r>
          <w:rPr>
            <w:noProof/>
            <w:webHidden/>
          </w:rPr>
        </w:r>
        <w:r>
          <w:rPr>
            <w:noProof/>
            <w:webHidden/>
          </w:rPr>
          <w:fldChar w:fldCharType="separate"/>
        </w:r>
        <w:r>
          <w:rPr>
            <w:noProof/>
            <w:webHidden/>
          </w:rPr>
          <w:t>33</w:t>
        </w:r>
        <w:r>
          <w:rPr>
            <w:noProof/>
            <w:webHidden/>
          </w:rPr>
          <w:fldChar w:fldCharType="end"/>
        </w:r>
      </w:hyperlink>
    </w:p>
    <w:p w14:paraId="6116065E" w14:textId="188CF565"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51" w:history="1">
        <w:r w:rsidRPr="002E123C">
          <w:rPr>
            <w:rStyle w:val="Hyperlink"/>
            <w:noProof/>
          </w:rPr>
          <w:t>6.6 Sumário</w:t>
        </w:r>
        <w:r>
          <w:rPr>
            <w:noProof/>
            <w:webHidden/>
          </w:rPr>
          <w:tab/>
        </w:r>
        <w:r>
          <w:rPr>
            <w:noProof/>
            <w:webHidden/>
          </w:rPr>
          <w:fldChar w:fldCharType="begin"/>
        </w:r>
        <w:r>
          <w:rPr>
            <w:noProof/>
            <w:webHidden/>
          </w:rPr>
          <w:instrText xml:space="preserve"> PAGEREF _Toc9287751 \h </w:instrText>
        </w:r>
        <w:r>
          <w:rPr>
            <w:noProof/>
            <w:webHidden/>
          </w:rPr>
        </w:r>
        <w:r>
          <w:rPr>
            <w:noProof/>
            <w:webHidden/>
          </w:rPr>
          <w:fldChar w:fldCharType="separate"/>
        </w:r>
        <w:r>
          <w:rPr>
            <w:noProof/>
            <w:webHidden/>
          </w:rPr>
          <w:t>34</w:t>
        </w:r>
        <w:r>
          <w:rPr>
            <w:noProof/>
            <w:webHidden/>
          </w:rPr>
          <w:fldChar w:fldCharType="end"/>
        </w:r>
      </w:hyperlink>
    </w:p>
    <w:p w14:paraId="24FF3B36" w14:textId="5CA1AD23"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52" w:history="1">
        <w:r w:rsidRPr="002E123C">
          <w:rPr>
            <w:rStyle w:val="Hyperlink"/>
            <w:noProof/>
          </w:rPr>
          <w:t>6.7 Apêndice e Anexo</w:t>
        </w:r>
        <w:r>
          <w:rPr>
            <w:noProof/>
            <w:webHidden/>
          </w:rPr>
          <w:tab/>
        </w:r>
        <w:r>
          <w:rPr>
            <w:noProof/>
            <w:webHidden/>
          </w:rPr>
          <w:fldChar w:fldCharType="begin"/>
        </w:r>
        <w:r>
          <w:rPr>
            <w:noProof/>
            <w:webHidden/>
          </w:rPr>
          <w:instrText xml:space="preserve"> PAGEREF _Toc9287752 \h </w:instrText>
        </w:r>
        <w:r>
          <w:rPr>
            <w:noProof/>
            <w:webHidden/>
          </w:rPr>
        </w:r>
        <w:r>
          <w:rPr>
            <w:noProof/>
            <w:webHidden/>
          </w:rPr>
          <w:fldChar w:fldCharType="separate"/>
        </w:r>
        <w:r>
          <w:rPr>
            <w:noProof/>
            <w:webHidden/>
          </w:rPr>
          <w:t>35</w:t>
        </w:r>
        <w:r>
          <w:rPr>
            <w:noProof/>
            <w:webHidden/>
          </w:rPr>
          <w:fldChar w:fldCharType="end"/>
        </w:r>
      </w:hyperlink>
    </w:p>
    <w:p w14:paraId="6E8F5224" w14:textId="27A6108E" w:rsidR="00110157" w:rsidRDefault="00110157">
      <w:pPr>
        <w:pStyle w:val="Sumrio1"/>
        <w:rPr>
          <w:rFonts w:asciiTheme="minorHAnsi" w:eastAsiaTheme="minorEastAsia" w:hAnsiTheme="minorHAnsi" w:cstheme="minorBidi"/>
          <w:b w:val="0"/>
          <w:caps w:val="0"/>
          <w:noProof/>
          <w:sz w:val="22"/>
          <w:szCs w:val="22"/>
        </w:rPr>
      </w:pPr>
      <w:hyperlink w:anchor="_Toc9287753" w:history="1">
        <w:r w:rsidRPr="002E123C">
          <w:rPr>
            <w:rStyle w:val="Hyperlink"/>
            <w:noProof/>
          </w:rPr>
          <w:t>7</w:t>
        </w:r>
        <w:r>
          <w:rPr>
            <w:rFonts w:asciiTheme="minorHAnsi" w:eastAsiaTheme="minorEastAsia" w:hAnsiTheme="minorHAnsi" w:cstheme="minorBidi"/>
            <w:b w:val="0"/>
            <w:caps w:val="0"/>
            <w:noProof/>
            <w:sz w:val="22"/>
            <w:szCs w:val="22"/>
          </w:rPr>
          <w:tab/>
        </w:r>
        <w:r w:rsidRPr="002E123C">
          <w:rPr>
            <w:rStyle w:val="Hyperlink"/>
            <w:noProof/>
          </w:rPr>
          <w:t>citações e REFERÊNCIAS BIBLIOGRÁFICAS</w:t>
        </w:r>
        <w:r>
          <w:rPr>
            <w:noProof/>
            <w:webHidden/>
          </w:rPr>
          <w:tab/>
        </w:r>
        <w:r>
          <w:rPr>
            <w:noProof/>
            <w:webHidden/>
          </w:rPr>
          <w:fldChar w:fldCharType="begin"/>
        </w:r>
        <w:r>
          <w:rPr>
            <w:noProof/>
            <w:webHidden/>
          </w:rPr>
          <w:instrText xml:space="preserve"> PAGEREF _Toc9287753 \h </w:instrText>
        </w:r>
        <w:r>
          <w:rPr>
            <w:noProof/>
            <w:webHidden/>
          </w:rPr>
        </w:r>
        <w:r>
          <w:rPr>
            <w:noProof/>
            <w:webHidden/>
          </w:rPr>
          <w:fldChar w:fldCharType="separate"/>
        </w:r>
        <w:r>
          <w:rPr>
            <w:noProof/>
            <w:webHidden/>
          </w:rPr>
          <w:t>37</w:t>
        </w:r>
        <w:r>
          <w:rPr>
            <w:noProof/>
            <w:webHidden/>
          </w:rPr>
          <w:fldChar w:fldCharType="end"/>
        </w:r>
      </w:hyperlink>
    </w:p>
    <w:p w14:paraId="0B4F32E1" w14:textId="6EB42D85"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54" w:history="1">
        <w:r w:rsidRPr="002E123C">
          <w:rPr>
            <w:rStyle w:val="Hyperlink"/>
            <w:noProof/>
          </w:rPr>
          <w:t>7.1 Uso de citações</w:t>
        </w:r>
        <w:r>
          <w:rPr>
            <w:noProof/>
            <w:webHidden/>
          </w:rPr>
          <w:tab/>
        </w:r>
        <w:r>
          <w:rPr>
            <w:noProof/>
            <w:webHidden/>
          </w:rPr>
          <w:fldChar w:fldCharType="begin"/>
        </w:r>
        <w:r>
          <w:rPr>
            <w:noProof/>
            <w:webHidden/>
          </w:rPr>
          <w:instrText xml:space="preserve"> PAGEREF _Toc9287754 \h </w:instrText>
        </w:r>
        <w:r>
          <w:rPr>
            <w:noProof/>
            <w:webHidden/>
          </w:rPr>
        </w:r>
        <w:r>
          <w:rPr>
            <w:noProof/>
            <w:webHidden/>
          </w:rPr>
          <w:fldChar w:fldCharType="separate"/>
        </w:r>
        <w:r>
          <w:rPr>
            <w:noProof/>
            <w:webHidden/>
          </w:rPr>
          <w:t>37</w:t>
        </w:r>
        <w:r>
          <w:rPr>
            <w:noProof/>
            <w:webHidden/>
          </w:rPr>
          <w:fldChar w:fldCharType="end"/>
        </w:r>
      </w:hyperlink>
    </w:p>
    <w:p w14:paraId="785FA8B1" w14:textId="45B48EFC" w:rsidR="00110157" w:rsidRDefault="00110157">
      <w:pPr>
        <w:pStyle w:val="Sumrio3"/>
        <w:tabs>
          <w:tab w:val="right" w:leader="dot" w:pos="9062"/>
        </w:tabs>
        <w:rPr>
          <w:rFonts w:asciiTheme="minorHAnsi" w:eastAsiaTheme="minorEastAsia" w:hAnsiTheme="minorHAnsi" w:cstheme="minorBidi"/>
          <w:noProof/>
          <w:sz w:val="22"/>
          <w:szCs w:val="22"/>
        </w:rPr>
      </w:pPr>
      <w:hyperlink w:anchor="_Toc9287755" w:history="1">
        <w:r w:rsidRPr="002E123C">
          <w:rPr>
            <w:rStyle w:val="Hyperlink"/>
            <w:noProof/>
          </w:rPr>
          <w:t>7.1.1 Citação Direta</w:t>
        </w:r>
        <w:r>
          <w:rPr>
            <w:noProof/>
            <w:webHidden/>
          </w:rPr>
          <w:tab/>
        </w:r>
        <w:r>
          <w:rPr>
            <w:noProof/>
            <w:webHidden/>
          </w:rPr>
          <w:fldChar w:fldCharType="begin"/>
        </w:r>
        <w:r>
          <w:rPr>
            <w:noProof/>
            <w:webHidden/>
          </w:rPr>
          <w:instrText xml:space="preserve"> PAGEREF _Toc9287755 \h </w:instrText>
        </w:r>
        <w:r>
          <w:rPr>
            <w:noProof/>
            <w:webHidden/>
          </w:rPr>
        </w:r>
        <w:r>
          <w:rPr>
            <w:noProof/>
            <w:webHidden/>
          </w:rPr>
          <w:fldChar w:fldCharType="separate"/>
        </w:r>
        <w:r>
          <w:rPr>
            <w:noProof/>
            <w:webHidden/>
          </w:rPr>
          <w:t>39</w:t>
        </w:r>
        <w:r>
          <w:rPr>
            <w:noProof/>
            <w:webHidden/>
          </w:rPr>
          <w:fldChar w:fldCharType="end"/>
        </w:r>
      </w:hyperlink>
    </w:p>
    <w:p w14:paraId="08D78F08" w14:textId="34472D02" w:rsidR="00110157" w:rsidRDefault="00110157">
      <w:pPr>
        <w:pStyle w:val="Sumrio3"/>
        <w:tabs>
          <w:tab w:val="right" w:leader="dot" w:pos="9062"/>
        </w:tabs>
        <w:rPr>
          <w:rFonts w:asciiTheme="minorHAnsi" w:eastAsiaTheme="minorEastAsia" w:hAnsiTheme="minorHAnsi" w:cstheme="minorBidi"/>
          <w:noProof/>
          <w:sz w:val="22"/>
          <w:szCs w:val="22"/>
        </w:rPr>
      </w:pPr>
      <w:hyperlink w:anchor="_Toc9287756" w:history="1">
        <w:r w:rsidRPr="002E123C">
          <w:rPr>
            <w:rStyle w:val="Hyperlink"/>
            <w:noProof/>
          </w:rPr>
          <w:t>7.1.2 Citação Indireta</w:t>
        </w:r>
        <w:r>
          <w:rPr>
            <w:noProof/>
            <w:webHidden/>
          </w:rPr>
          <w:tab/>
        </w:r>
        <w:r>
          <w:rPr>
            <w:noProof/>
            <w:webHidden/>
          </w:rPr>
          <w:fldChar w:fldCharType="begin"/>
        </w:r>
        <w:r>
          <w:rPr>
            <w:noProof/>
            <w:webHidden/>
          </w:rPr>
          <w:instrText xml:space="preserve"> PAGEREF _Toc9287756 \h </w:instrText>
        </w:r>
        <w:r>
          <w:rPr>
            <w:noProof/>
            <w:webHidden/>
          </w:rPr>
        </w:r>
        <w:r>
          <w:rPr>
            <w:noProof/>
            <w:webHidden/>
          </w:rPr>
          <w:fldChar w:fldCharType="separate"/>
        </w:r>
        <w:r>
          <w:rPr>
            <w:noProof/>
            <w:webHidden/>
          </w:rPr>
          <w:t>40</w:t>
        </w:r>
        <w:r>
          <w:rPr>
            <w:noProof/>
            <w:webHidden/>
          </w:rPr>
          <w:fldChar w:fldCharType="end"/>
        </w:r>
      </w:hyperlink>
    </w:p>
    <w:p w14:paraId="5096DBC7" w14:textId="5E3340FB" w:rsidR="00110157" w:rsidRDefault="00110157">
      <w:pPr>
        <w:pStyle w:val="Sumrio3"/>
        <w:tabs>
          <w:tab w:val="right" w:leader="dot" w:pos="9062"/>
        </w:tabs>
        <w:rPr>
          <w:rFonts w:asciiTheme="minorHAnsi" w:eastAsiaTheme="minorEastAsia" w:hAnsiTheme="minorHAnsi" w:cstheme="minorBidi"/>
          <w:noProof/>
          <w:sz w:val="22"/>
          <w:szCs w:val="22"/>
        </w:rPr>
      </w:pPr>
      <w:hyperlink w:anchor="_Toc9287757" w:history="1">
        <w:r w:rsidRPr="002E123C">
          <w:rPr>
            <w:rStyle w:val="Hyperlink"/>
            <w:noProof/>
          </w:rPr>
          <w:t>7.1.3 Citação de Citação</w:t>
        </w:r>
        <w:r>
          <w:rPr>
            <w:noProof/>
            <w:webHidden/>
          </w:rPr>
          <w:tab/>
        </w:r>
        <w:r>
          <w:rPr>
            <w:noProof/>
            <w:webHidden/>
          </w:rPr>
          <w:fldChar w:fldCharType="begin"/>
        </w:r>
        <w:r>
          <w:rPr>
            <w:noProof/>
            <w:webHidden/>
          </w:rPr>
          <w:instrText xml:space="preserve"> PAGEREF _Toc9287757 \h </w:instrText>
        </w:r>
        <w:r>
          <w:rPr>
            <w:noProof/>
            <w:webHidden/>
          </w:rPr>
        </w:r>
        <w:r>
          <w:rPr>
            <w:noProof/>
            <w:webHidden/>
          </w:rPr>
          <w:fldChar w:fldCharType="separate"/>
        </w:r>
        <w:r>
          <w:rPr>
            <w:noProof/>
            <w:webHidden/>
          </w:rPr>
          <w:t>41</w:t>
        </w:r>
        <w:r>
          <w:rPr>
            <w:noProof/>
            <w:webHidden/>
          </w:rPr>
          <w:fldChar w:fldCharType="end"/>
        </w:r>
      </w:hyperlink>
    </w:p>
    <w:p w14:paraId="467A5223" w14:textId="7556E7F9"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58" w:history="1">
        <w:r w:rsidRPr="002E123C">
          <w:rPr>
            <w:rStyle w:val="Hyperlink"/>
            <w:noProof/>
          </w:rPr>
          <w:t>7.2 Apresentação das Referências Bibliográficas</w:t>
        </w:r>
        <w:r>
          <w:rPr>
            <w:noProof/>
            <w:webHidden/>
          </w:rPr>
          <w:tab/>
        </w:r>
        <w:r>
          <w:rPr>
            <w:noProof/>
            <w:webHidden/>
          </w:rPr>
          <w:fldChar w:fldCharType="begin"/>
        </w:r>
        <w:r>
          <w:rPr>
            <w:noProof/>
            <w:webHidden/>
          </w:rPr>
          <w:instrText xml:space="preserve"> PAGEREF _Toc9287758 \h </w:instrText>
        </w:r>
        <w:r>
          <w:rPr>
            <w:noProof/>
            <w:webHidden/>
          </w:rPr>
        </w:r>
        <w:r>
          <w:rPr>
            <w:noProof/>
            <w:webHidden/>
          </w:rPr>
          <w:fldChar w:fldCharType="separate"/>
        </w:r>
        <w:r>
          <w:rPr>
            <w:noProof/>
            <w:webHidden/>
          </w:rPr>
          <w:t>41</w:t>
        </w:r>
        <w:r>
          <w:rPr>
            <w:noProof/>
            <w:webHidden/>
          </w:rPr>
          <w:fldChar w:fldCharType="end"/>
        </w:r>
      </w:hyperlink>
    </w:p>
    <w:p w14:paraId="5DADD152" w14:textId="7AB17608" w:rsidR="00110157" w:rsidRDefault="00110157">
      <w:pPr>
        <w:pStyle w:val="Sumrio3"/>
        <w:tabs>
          <w:tab w:val="right" w:leader="dot" w:pos="9062"/>
        </w:tabs>
        <w:rPr>
          <w:rFonts w:asciiTheme="minorHAnsi" w:eastAsiaTheme="minorEastAsia" w:hAnsiTheme="minorHAnsi" w:cstheme="minorBidi"/>
          <w:noProof/>
          <w:sz w:val="22"/>
          <w:szCs w:val="22"/>
        </w:rPr>
      </w:pPr>
      <w:hyperlink w:anchor="_Toc9287759" w:history="1">
        <w:r w:rsidRPr="002E123C">
          <w:rPr>
            <w:rStyle w:val="Hyperlink"/>
            <w:noProof/>
          </w:rPr>
          <w:t>7.2.1 Monografias no todo</w:t>
        </w:r>
        <w:r>
          <w:rPr>
            <w:noProof/>
            <w:webHidden/>
          </w:rPr>
          <w:tab/>
        </w:r>
        <w:r>
          <w:rPr>
            <w:noProof/>
            <w:webHidden/>
          </w:rPr>
          <w:fldChar w:fldCharType="begin"/>
        </w:r>
        <w:r>
          <w:rPr>
            <w:noProof/>
            <w:webHidden/>
          </w:rPr>
          <w:instrText xml:space="preserve"> PAGEREF _Toc9287759 \h </w:instrText>
        </w:r>
        <w:r>
          <w:rPr>
            <w:noProof/>
            <w:webHidden/>
          </w:rPr>
        </w:r>
        <w:r>
          <w:rPr>
            <w:noProof/>
            <w:webHidden/>
          </w:rPr>
          <w:fldChar w:fldCharType="separate"/>
        </w:r>
        <w:r>
          <w:rPr>
            <w:noProof/>
            <w:webHidden/>
          </w:rPr>
          <w:t>42</w:t>
        </w:r>
        <w:r>
          <w:rPr>
            <w:noProof/>
            <w:webHidden/>
          </w:rPr>
          <w:fldChar w:fldCharType="end"/>
        </w:r>
      </w:hyperlink>
    </w:p>
    <w:p w14:paraId="70441100" w14:textId="524A5718" w:rsidR="00110157" w:rsidRDefault="00110157">
      <w:pPr>
        <w:pStyle w:val="Sumrio3"/>
        <w:tabs>
          <w:tab w:val="right" w:leader="dot" w:pos="9062"/>
        </w:tabs>
        <w:rPr>
          <w:rFonts w:asciiTheme="minorHAnsi" w:eastAsiaTheme="minorEastAsia" w:hAnsiTheme="minorHAnsi" w:cstheme="minorBidi"/>
          <w:noProof/>
          <w:sz w:val="22"/>
          <w:szCs w:val="22"/>
        </w:rPr>
      </w:pPr>
      <w:hyperlink w:anchor="_Toc9287760" w:history="1">
        <w:r w:rsidRPr="002E123C">
          <w:rPr>
            <w:rStyle w:val="Hyperlink"/>
            <w:noProof/>
          </w:rPr>
          <w:t>7.2.2 Parte de monografia</w:t>
        </w:r>
        <w:r>
          <w:rPr>
            <w:noProof/>
            <w:webHidden/>
          </w:rPr>
          <w:tab/>
        </w:r>
        <w:r>
          <w:rPr>
            <w:noProof/>
            <w:webHidden/>
          </w:rPr>
          <w:fldChar w:fldCharType="begin"/>
        </w:r>
        <w:r>
          <w:rPr>
            <w:noProof/>
            <w:webHidden/>
          </w:rPr>
          <w:instrText xml:space="preserve"> PAGEREF _Toc9287760 \h </w:instrText>
        </w:r>
        <w:r>
          <w:rPr>
            <w:noProof/>
            <w:webHidden/>
          </w:rPr>
        </w:r>
        <w:r>
          <w:rPr>
            <w:noProof/>
            <w:webHidden/>
          </w:rPr>
          <w:fldChar w:fldCharType="separate"/>
        </w:r>
        <w:r>
          <w:rPr>
            <w:noProof/>
            <w:webHidden/>
          </w:rPr>
          <w:t>43</w:t>
        </w:r>
        <w:r>
          <w:rPr>
            <w:noProof/>
            <w:webHidden/>
          </w:rPr>
          <w:fldChar w:fldCharType="end"/>
        </w:r>
      </w:hyperlink>
    </w:p>
    <w:p w14:paraId="7E4D2183" w14:textId="69968C9C" w:rsidR="00110157" w:rsidRDefault="00110157">
      <w:pPr>
        <w:pStyle w:val="Sumrio3"/>
        <w:tabs>
          <w:tab w:val="right" w:leader="dot" w:pos="9062"/>
        </w:tabs>
        <w:rPr>
          <w:rFonts w:asciiTheme="minorHAnsi" w:eastAsiaTheme="minorEastAsia" w:hAnsiTheme="minorHAnsi" w:cstheme="minorBidi"/>
          <w:noProof/>
          <w:sz w:val="22"/>
          <w:szCs w:val="22"/>
        </w:rPr>
      </w:pPr>
      <w:hyperlink w:anchor="_Toc9287761" w:history="1">
        <w:r w:rsidRPr="002E123C">
          <w:rPr>
            <w:rStyle w:val="Hyperlink"/>
            <w:noProof/>
          </w:rPr>
          <w:t>7.2.3 Publicação periódica</w:t>
        </w:r>
        <w:r>
          <w:rPr>
            <w:noProof/>
            <w:webHidden/>
          </w:rPr>
          <w:tab/>
        </w:r>
        <w:r>
          <w:rPr>
            <w:noProof/>
            <w:webHidden/>
          </w:rPr>
          <w:fldChar w:fldCharType="begin"/>
        </w:r>
        <w:r>
          <w:rPr>
            <w:noProof/>
            <w:webHidden/>
          </w:rPr>
          <w:instrText xml:space="preserve"> PAGEREF _Toc9287761 \h </w:instrText>
        </w:r>
        <w:r>
          <w:rPr>
            <w:noProof/>
            <w:webHidden/>
          </w:rPr>
        </w:r>
        <w:r>
          <w:rPr>
            <w:noProof/>
            <w:webHidden/>
          </w:rPr>
          <w:fldChar w:fldCharType="separate"/>
        </w:r>
        <w:r>
          <w:rPr>
            <w:noProof/>
            <w:webHidden/>
          </w:rPr>
          <w:t>44</w:t>
        </w:r>
        <w:r>
          <w:rPr>
            <w:noProof/>
            <w:webHidden/>
          </w:rPr>
          <w:fldChar w:fldCharType="end"/>
        </w:r>
      </w:hyperlink>
    </w:p>
    <w:p w14:paraId="700B89CF" w14:textId="782ED34F" w:rsidR="00110157" w:rsidRDefault="00110157">
      <w:pPr>
        <w:pStyle w:val="Sumrio3"/>
        <w:tabs>
          <w:tab w:val="right" w:leader="dot" w:pos="9062"/>
        </w:tabs>
        <w:rPr>
          <w:rFonts w:asciiTheme="minorHAnsi" w:eastAsiaTheme="minorEastAsia" w:hAnsiTheme="minorHAnsi" w:cstheme="minorBidi"/>
          <w:noProof/>
          <w:sz w:val="22"/>
          <w:szCs w:val="22"/>
        </w:rPr>
      </w:pPr>
      <w:hyperlink w:anchor="_Toc9287762" w:history="1">
        <w:r w:rsidRPr="002E123C">
          <w:rPr>
            <w:rStyle w:val="Hyperlink"/>
            <w:noProof/>
          </w:rPr>
          <w:t>7.2.4 Parte de evento em monografia - Trabalho apresentado em evento (congressos, seminários, etc.)</w:t>
        </w:r>
        <w:r>
          <w:rPr>
            <w:noProof/>
            <w:webHidden/>
          </w:rPr>
          <w:tab/>
        </w:r>
        <w:r>
          <w:rPr>
            <w:noProof/>
            <w:webHidden/>
          </w:rPr>
          <w:fldChar w:fldCharType="begin"/>
        </w:r>
        <w:r>
          <w:rPr>
            <w:noProof/>
            <w:webHidden/>
          </w:rPr>
          <w:instrText xml:space="preserve"> PAGEREF _Toc9287762 \h </w:instrText>
        </w:r>
        <w:r>
          <w:rPr>
            <w:noProof/>
            <w:webHidden/>
          </w:rPr>
        </w:r>
        <w:r>
          <w:rPr>
            <w:noProof/>
            <w:webHidden/>
          </w:rPr>
          <w:fldChar w:fldCharType="separate"/>
        </w:r>
        <w:r>
          <w:rPr>
            <w:noProof/>
            <w:webHidden/>
          </w:rPr>
          <w:t>44</w:t>
        </w:r>
        <w:r>
          <w:rPr>
            <w:noProof/>
            <w:webHidden/>
          </w:rPr>
          <w:fldChar w:fldCharType="end"/>
        </w:r>
      </w:hyperlink>
    </w:p>
    <w:p w14:paraId="05B2C7B5" w14:textId="7247F0D8" w:rsidR="00110157" w:rsidRDefault="00110157">
      <w:pPr>
        <w:pStyle w:val="Sumrio3"/>
        <w:tabs>
          <w:tab w:val="right" w:leader="dot" w:pos="9062"/>
        </w:tabs>
        <w:rPr>
          <w:rFonts w:asciiTheme="minorHAnsi" w:eastAsiaTheme="minorEastAsia" w:hAnsiTheme="minorHAnsi" w:cstheme="minorBidi"/>
          <w:noProof/>
          <w:sz w:val="22"/>
          <w:szCs w:val="22"/>
        </w:rPr>
      </w:pPr>
      <w:hyperlink w:anchor="_Toc9287763" w:history="1">
        <w:r w:rsidRPr="002E123C">
          <w:rPr>
            <w:rStyle w:val="Hyperlink"/>
            <w:noProof/>
          </w:rPr>
          <w:t xml:space="preserve">7.2.5 Documentos e publicações </w:t>
        </w:r>
        <w:r w:rsidRPr="002E123C">
          <w:rPr>
            <w:rStyle w:val="Hyperlink"/>
            <w:i/>
            <w:noProof/>
          </w:rPr>
          <w:t>online</w:t>
        </w:r>
        <w:r>
          <w:rPr>
            <w:noProof/>
            <w:webHidden/>
          </w:rPr>
          <w:tab/>
        </w:r>
        <w:r>
          <w:rPr>
            <w:noProof/>
            <w:webHidden/>
          </w:rPr>
          <w:fldChar w:fldCharType="begin"/>
        </w:r>
        <w:r>
          <w:rPr>
            <w:noProof/>
            <w:webHidden/>
          </w:rPr>
          <w:instrText xml:space="preserve"> PAGEREF _Toc9287763 \h </w:instrText>
        </w:r>
        <w:r>
          <w:rPr>
            <w:noProof/>
            <w:webHidden/>
          </w:rPr>
        </w:r>
        <w:r>
          <w:rPr>
            <w:noProof/>
            <w:webHidden/>
          </w:rPr>
          <w:fldChar w:fldCharType="separate"/>
        </w:r>
        <w:r>
          <w:rPr>
            <w:noProof/>
            <w:webHidden/>
          </w:rPr>
          <w:t>45</w:t>
        </w:r>
        <w:r>
          <w:rPr>
            <w:noProof/>
            <w:webHidden/>
          </w:rPr>
          <w:fldChar w:fldCharType="end"/>
        </w:r>
      </w:hyperlink>
    </w:p>
    <w:p w14:paraId="36A427D2" w14:textId="0F48CB48" w:rsidR="00110157" w:rsidRDefault="00110157">
      <w:pPr>
        <w:pStyle w:val="Sumrio2"/>
        <w:tabs>
          <w:tab w:val="right" w:leader="dot" w:pos="9062"/>
        </w:tabs>
        <w:rPr>
          <w:rFonts w:asciiTheme="minorHAnsi" w:eastAsiaTheme="minorEastAsia" w:hAnsiTheme="minorHAnsi" w:cstheme="minorBidi"/>
          <w:noProof/>
          <w:sz w:val="22"/>
          <w:szCs w:val="22"/>
        </w:rPr>
      </w:pPr>
      <w:hyperlink w:anchor="_Toc9287764" w:history="1">
        <w:r w:rsidRPr="002E123C">
          <w:rPr>
            <w:rStyle w:val="Hyperlink"/>
            <w:noProof/>
          </w:rPr>
          <w:t>7.3 Conclusões</w:t>
        </w:r>
        <w:r>
          <w:rPr>
            <w:noProof/>
            <w:webHidden/>
          </w:rPr>
          <w:tab/>
        </w:r>
        <w:r>
          <w:rPr>
            <w:noProof/>
            <w:webHidden/>
          </w:rPr>
          <w:fldChar w:fldCharType="begin"/>
        </w:r>
        <w:r>
          <w:rPr>
            <w:noProof/>
            <w:webHidden/>
          </w:rPr>
          <w:instrText xml:space="preserve"> PAGEREF _Toc9287764 \h </w:instrText>
        </w:r>
        <w:r>
          <w:rPr>
            <w:noProof/>
            <w:webHidden/>
          </w:rPr>
        </w:r>
        <w:r>
          <w:rPr>
            <w:noProof/>
            <w:webHidden/>
          </w:rPr>
          <w:fldChar w:fldCharType="separate"/>
        </w:r>
        <w:r>
          <w:rPr>
            <w:noProof/>
            <w:webHidden/>
          </w:rPr>
          <w:t>46</w:t>
        </w:r>
        <w:r>
          <w:rPr>
            <w:noProof/>
            <w:webHidden/>
          </w:rPr>
          <w:fldChar w:fldCharType="end"/>
        </w:r>
      </w:hyperlink>
    </w:p>
    <w:p w14:paraId="52987E8D" w14:textId="24571ECC" w:rsidR="00110157" w:rsidRDefault="00110157">
      <w:pPr>
        <w:pStyle w:val="Sumrio1"/>
        <w:rPr>
          <w:rFonts w:asciiTheme="minorHAnsi" w:eastAsiaTheme="minorEastAsia" w:hAnsiTheme="minorHAnsi" w:cstheme="minorBidi"/>
          <w:b w:val="0"/>
          <w:caps w:val="0"/>
          <w:noProof/>
          <w:sz w:val="22"/>
          <w:szCs w:val="22"/>
        </w:rPr>
      </w:pPr>
      <w:hyperlink w:anchor="_Toc9287765" w:history="1">
        <w:r w:rsidRPr="002E123C">
          <w:rPr>
            <w:rStyle w:val="Hyperlink"/>
            <w:noProof/>
          </w:rPr>
          <w:t>8</w:t>
        </w:r>
        <w:r>
          <w:rPr>
            <w:rFonts w:asciiTheme="minorHAnsi" w:eastAsiaTheme="minorEastAsia" w:hAnsiTheme="minorHAnsi" w:cstheme="minorBidi"/>
            <w:b w:val="0"/>
            <w:caps w:val="0"/>
            <w:noProof/>
            <w:sz w:val="22"/>
            <w:szCs w:val="22"/>
          </w:rPr>
          <w:tab/>
        </w:r>
        <w:r w:rsidRPr="002E123C">
          <w:rPr>
            <w:rStyle w:val="Hyperlink"/>
            <w:noProof/>
          </w:rPr>
          <w:t>conclusões</w:t>
        </w:r>
        <w:r>
          <w:rPr>
            <w:noProof/>
            <w:webHidden/>
          </w:rPr>
          <w:tab/>
        </w:r>
        <w:r>
          <w:rPr>
            <w:noProof/>
            <w:webHidden/>
          </w:rPr>
          <w:fldChar w:fldCharType="begin"/>
        </w:r>
        <w:r>
          <w:rPr>
            <w:noProof/>
            <w:webHidden/>
          </w:rPr>
          <w:instrText xml:space="preserve"> PAGEREF _Toc9287765 \h </w:instrText>
        </w:r>
        <w:r>
          <w:rPr>
            <w:noProof/>
            <w:webHidden/>
          </w:rPr>
        </w:r>
        <w:r>
          <w:rPr>
            <w:noProof/>
            <w:webHidden/>
          </w:rPr>
          <w:fldChar w:fldCharType="separate"/>
        </w:r>
        <w:r>
          <w:rPr>
            <w:noProof/>
            <w:webHidden/>
          </w:rPr>
          <w:t>47</w:t>
        </w:r>
        <w:r>
          <w:rPr>
            <w:noProof/>
            <w:webHidden/>
          </w:rPr>
          <w:fldChar w:fldCharType="end"/>
        </w:r>
      </w:hyperlink>
    </w:p>
    <w:p w14:paraId="3F3BCA34" w14:textId="51CCA557" w:rsidR="00110157" w:rsidRDefault="00110157">
      <w:pPr>
        <w:pStyle w:val="Sumrio1"/>
        <w:rPr>
          <w:rFonts w:asciiTheme="minorHAnsi" w:eastAsiaTheme="minorEastAsia" w:hAnsiTheme="minorHAnsi" w:cstheme="minorBidi"/>
          <w:b w:val="0"/>
          <w:caps w:val="0"/>
          <w:noProof/>
          <w:sz w:val="22"/>
          <w:szCs w:val="22"/>
        </w:rPr>
      </w:pPr>
      <w:hyperlink w:anchor="_Toc9287766" w:history="1">
        <w:r w:rsidRPr="002E123C">
          <w:rPr>
            <w:rStyle w:val="Hyperlink"/>
            <w:noProof/>
          </w:rPr>
          <w:t>referências BIBLIOGRÁFICAS</w:t>
        </w:r>
        <w:r>
          <w:rPr>
            <w:noProof/>
            <w:webHidden/>
          </w:rPr>
          <w:tab/>
        </w:r>
        <w:r>
          <w:rPr>
            <w:noProof/>
            <w:webHidden/>
          </w:rPr>
          <w:fldChar w:fldCharType="begin"/>
        </w:r>
        <w:r>
          <w:rPr>
            <w:noProof/>
            <w:webHidden/>
          </w:rPr>
          <w:instrText xml:space="preserve"> PAGEREF _Toc9287766 \h </w:instrText>
        </w:r>
        <w:r>
          <w:rPr>
            <w:noProof/>
            <w:webHidden/>
          </w:rPr>
        </w:r>
        <w:r>
          <w:rPr>
            <w:noProof/>
            <w:webHidden/>
          </w:rPr>
          <w:fldChar w:fldCharType="separate"/>
        </w:r>
        <w:r>
          <w:rPr>
            <w:noProof/>
            <w:webHidden/>
          </w:rPr>
          <w:t>48</w:t>
        </w:r>
        <w:r>
          <w:rPr>
            <w:noProof/>
            <w:webHidden/>
          </w:rPr>
          <w:fldChar w:fldCharType="end"/>
        </w:r>
      </w:hyperlink>
    </w:p>
    <w:p w14:paraId="73C904B4" w14:textId="2329C26A" w:rsidR="00110157" w:rsidRDefault="00110157">
      <w:pPr>
        <w:pStyle w:val="Sumrio5"/>
        <w:tabs>
          <w:tab w:val="right" w:leader="dot" w:pos="9062"/>
        </w:tabs>
        <w:rPr>
          <w:rFonts w:asciiTheme="minorHAnsi" w:eastAsiaTheme="minorEastAsia" w:hAnsiTheme="minorHAnsi" w:cstheme="minorBidi"/>
          <w:b w:val="0"/>
          <w:caps w:val="0"/>
          <w:noProof/>
          <w:sz w:val="22"/>
          <w:szCs w:val="22"/>
        </w:rPr>
      </w:pPr>
      <w:hyperlink w:anchor="_Toc9287767" w:history="1">
        <w:r w:rsidRPr="002E123C">
          <w:rPr>
            <w:rStyle w:val="Hyperlink"/>
            <w:noProof/>
          </w:rPr>
          <w:t>apêndice a – XXXX</w:t>
        </w:r>
        <w:r>
          <w:rPr>
            <w:noProof/>
            <w:webHidden/>
          </w:rPr>
          <w:tab/>
        </w:r>
        <w:r>
          <w:rPr>
            <w:noProof/>
            <w:webHidden/>
          </w:rPr>
          <w:fldChar w:fldCharType="begin"/>
        </w:r>
        <w:r>
          <w:rPr>
            <w:noProof/>
            <w:webHidden/>
          </w:rPr>
          <w:instrText xml:space="preserve"> PAGEREF _Toc9287767 \h </w:instrText>
        </w:r>
        <w:r>
          <w:rPr>
            <w:noProof/>
            <w:webHidden/>
          </w:rPr>
        </w:r>
        <w:r>
          <w:rPr>
            <w:noProof/>
            <w:webHidden/>
          </w:rPr>
          <w:fldChar w:fldCharType="separate"/>
        </w:r>
        <w:r>
          <w:rPr>
            <w:noProof/>
            <w:webHidden/>
          </w:rPr>
          <w:t>49</w:t>
        </w:r>
        <w:r>
          <w:rPr>
            <w:noProof/>
            <w:webHidden/>
          </w:rPr>
          <w:fldChar w:fldCharType="end"/>
        </w:r>
      </w:hyperlink>
    </w:p>
    <w:p w14:paraId="01C6691A" w14:textId="513720E6" w:rsidR="00110157" w:rsidRDefault="00110157">
      <w:pPr>
        <w:pStyle w:val="Sumrio5"/>
        <w:tabs>
          <w:tab w:val="right" w:leader="dot" w:pos="9062"/>
        </w:tabs>
        <w:rPr>
          <w:rFonts w:asciiTheme="minorHAnsi" w:eastAsiaTheme="minorEastAsia" w:hAnsiTheme="minorHAnsi" w:cstheme="minorBidi"/>
          <w:b w:val="0"/>
          <w:caps w:val="0"/>
          <w:noProof/>
          <w:sz w:val="22"/>
          <w:szCs w:val="22"/>
        </w:rPr>
      </w:pPr>
      <w:hyperlink w:anchor="_Toc9287768" w:history="1">
        <w:r w:rsidRPr="002E123C">
          <w:rPr>
            <w:rStyle w:val="Hyperlink"/>
            <w:noProof/>
          </w:rPr>
          <w:t>anexo a – YYYY</w:t>
        </w:r>
        <w:r>
          <w:rPr>
            <w:noProof/>
            <w:webHidden/>
          </w:rPr>
          <w:tab/>
        </w:r>
        <w:r>
          <w:rPr>
            <w:noProof/>
            <w:webHidden/>
          </w:rPr>
          <w:fldChar w:fldCharType="begin"/>
        </w:r>
        <w:r>
          <w:rPr>
            <w:noProof/>
            <w:webHidden/>
          </w:rPr>
          <w:instrText xml:space="preserve"> PAGEREF _Toc9287768 \h </w:instrText>
        </w:r>
        <w:r>
          <w:rPr>
            <w:noProof/>
            <w:webHidden/>
          </w:rPr>
        </w:r>
        <w:r>
          <w:rPr>
            <w:noProof/>
            <w:webHidden/>
          </w:rPr>
          <w:fldChar w:fldCharType="separate"/>
        </w:r>
        <w:r>
          <w:rPr>
            <w:noProof/>
            <w:webHidden/>
          </w:rPr>
          <w:t>50</w:t>
        </w:r>
        <w:r>
          <w:rPr>
            <w:noProof/>
            <w:webHidden/>
          </w:rPr>
          <w:fldChar w:fldCharType="end"/>
        </w:r>
      </w:hyperlink>
    </w:p>
    <w:p w14:paraId="665855E1" w14:textId="2B2CAB75" w:rsidR="00713B9E" w:rsidRDefault="009A2D0E">
      <w:pPr>
        <w:pStyle w:val="Sumrio4"/>
      </w:pPr>
      <w:r>
        <w:fldChar w:fldCharType="end"/>
      </w:r>
    </w:p>
    <w:p w14:paraId="65E38C47" w14:textId="77777777" w:rsidR="00713B9E" w:rsidRDefault="00713B9E">
      <w:pPr>
        <w:pStyle w:val="Corpodetexto"/>
        <w:spacing w:line="260" w:lineRule="exact"/>
        <w:jc w:val="center"/>
        <w:rPr>
          <w:b/>
        </w:rPr>
      </w:pPr>
    </w:p>
    <w:p w14:paraId="65895D14" w14:textId="77777777" w:rsidR="00713B9E" w:rsidRPr="00903030" w:rsidRDefault="00713B9E" w:rsidP="00903030">
      <w:pPr>
        <w:spacing w:line="240" w:lineRule="auto"/>
        <w:jc w:val="left"/>
        <w:rPr>
          <w:b/>
          <w:caps/>
        </w:rPr>
        <w:sectPr w:rsidR="00713B9E" w:rsidRPr="00903030" w:rsidSect="007E234B">
          <w:pgSz w:w="11907" w:h="16840" w:code="9"/>
          <w:pgMar w:top="1701" w:right="1134" w:bottom="1134" w:left="1701" w:header="1134" w:footer="964" w:gutter="0"/>
          <w:pgNumType w:fmt="lowerRoman" w:start="1"/>
          <w:cols w:space="720"/>
          <w:noEndnote/>
        </w:sectPr>
      </w:pPr>
    </w:p>
    <w:p w14:paraId="61C4A793" w14:textId="77777777" w:rsidR="00C15DA5" w:rsidRDefault="00C15DA5" w:rsidP="004E421B">
      <w:pPr>
        <w:pStyle w:val="Ttulo1"/>
      </w:pPr>
      <w:bookmarkStart w:id="1" w:name="_Toc9287726"/>
      <w:r>
        <w:lastRenderedPageBreak/>
        <w:t>ESTRUTURA DA PROPOSTA DE PROJETO DE GRADUAÇÃO</w:t>
      </w:r>
      <w:bookmarkEnd w:id="1"/>
    </w:p>
    <w:p w14:paraId="505D8E0A" w14:textId="77777777" w:rsidR="00C15DA5" w:rsidRDefault="00C15DA5" w:rsidP="00A81433">
      <w:r>
        <w:t>O texto final da proposta de projeto de graduação deverá ser estruturado seguindo este modelo e contendo as seguintes partes obrigatórias:</w:t>
      </w:r>
    </w:p>
    <w:p w14:paraId="301EF518" w14:textId="77777777" w:rsidR="00C15DA5" w:rsidRDefault="00C15DA5" w:rsidP="00C15DA5">
      <w:r>
        <w:tab/>
      </w:r>
      <w:r>
        <w:tab/>
      </w:r>
      <w:r w:rsidRPr="00C15DA5">
        <w:t>Capa</w:t>
      </w:r>
      <w:r>
        <w:t xml:space="preserve"> e folha de rosto</w:t>
      </w:r>
      <w:r w:rsidRPr="00C15DA5">
        <w:t>;</w:t>
      </w:r>
    </w:p>
    <w:p w14:paraId="2EAD5CEE" w14:textId="77777777" w:rsidR="00C15DA5" w:rsidRPr="00C15DA5" w:rsidRDefault="00C15DA5" w:rsidP="00C15DA5">
      <w:r>
        <w:tab/>
      </w:r>
      <w:r>
        <w:tab/>
      </w:r>
      <w:r w:rsidRPr="00C15DA5">
        <w:t>Resumo;</w:t>
      </w:r>
    </w:p>
    <w:p w14:paraId="4BD2EDAD" w14:textId="77777777" w:rsidR="00C15DA5" w:rsidRPr="00C15DA5" w:rsidRDefault="00C15DA5" w:rsidP="00C15DA5">
      <w:pPr>
        <w:ind w:left="706" w:firstLine="706"/>
      </w:pPr>
      <w:r w:rsidRPr="00C15DA5">
        <w:t>Listas (</w:t>
      </w:r>
      <w:r>
        <w:t>figuras, tabelas, quadros, etc.</w:t>
      </w:r>
      <w:r w:rsidRPr="00C15DA5">
        <w:t>);</w:t>
      </w:r>
    </w:p>
    <w:p w14:paraId="75F4F02B" w14:textId="77777777" w:rsidR="00C15DA5" w:rsidRPr="00C15DA5" w:rsidRDefault="00C15DA5" w:rsidP="00C15DA5">
      <w:pPr>
        <w:ind w:left="706" w:firstLine="706"/>
      </w:pPr>
      <w:r w:rsidRPr="00C15DA5">
        <w:t>Sumário;</w:t>
      </w:r>
    </w:p>
    <w:p w14:paraId="50AE9828" w14:textId="77777777" w:rsidR="00C15DA5" w:rsidRPr="00C15DA5" w:rsidRDefault="00C15DA5" w:rsidP="00C15DA5">
      <w:pPr>
        <w:ind w:left="706" w:firstLine="706"/>
      </w:pPr>
      <w:r w:rsidRPr="00C15DA5">
        <w:t>1. Apresentação e objeto de pesquisa;</w:t>
      </w:r>
    </w:p>
    <w:p w14:paraId="55101E28" w14:textId="77777777" w:rsidR="00C15DA5" w:rsidRPr="00C15DA5" w:rsidRDefault="00C15DA5" w:rsidP="00C15DA5">
      <w:pPr>
        <w:ind w:left="706" w:firstLine="706"/>
      </w:pPr>
      <w:r w:rsidRPr="00C15DA5">
        <w:t>2. Justificativa;</w:t>
      </w:r>
    </w:p>
    <w:p w14:paraId="6661C663" w14:textId="77777777" w:rsidR="00C15DA5" w:rsidRPr="00C15DA5" w:rsidRDefault="00C15DA5" w:rsidP="00C15DA5">
      <w:pPr>
        <w:ind w:left="706" w:firstLine="706"/>
      </w:pPr>
      <w:r w:rsidRPr="00C15DA5">
        <w:t>3. Objetivo geral e objetivos específicos;</w:t>
      </w:r>
    </w:p>
    <w:p w14:paraId="5004A658" w14:textId="77777777" w:rsidR="00C15DA5" w:rsidRPr="00C15DA5" w:rsidRDefault="00C15DA5" w:rsidP="00C15DA5">
      <w:pPr>
        <w:ind w:left="706" w:firstLine="706"/>
      </w:pPr>
      <w:r w:rsidRPr="00C15DA5">
        <w:t>4. Embasamento teórico;</w:t>
      </w:r>
    </w:p>
    <w:p w14:paraId="5D6E6AC3" w14:textId="77777777" w:rsidR="00C15DA5" w:rsidRPr="00C15DA5" w:rsidRDefault="00C15DA5" w:rsidP="00C15DA5">
      <w:pPr>
        <w:ind w:left="706" w:firstLine="706"/>
      </w:pPr>
      <w:r w:rsidRPr="00C15DA5">
        <w:t>5. Metodologia e etapas de desenvolvimento;</w:t>
      </w:r>
    </w:p>
    <w:p w14:paraId="7002B126" w14:textId="77777777" w:rsidR="00C15DA5" w:rsidRPr="00C15DA5" w:rsidRDefault="00C15DA5" w:rsidP="00C15DA5">
      <w:pPr>
        <w:ind w:left="706" w:firstLine="706"/>
      </w:pPr>
      <w:r w:rsidRPr="00C15DA5">
        <w:t>6. Cronograma de execução;</w:t>
      </w:r>
    </w:p>
    <w:p w14:paraId="3252F7BD" w14:textId="77777777" w:rsidR="00C15DA5" w:rsidRDefault="00C15DA5" w:rsidP="00C15DA5">
      <w:pPr>
        <w:ind w:left="706" w:firstLine="706"/>
      </w:pPr>
      <w:r w:rsidRPr="00C15DA5">
        <w:t>7. Alocação de recursos;</w:t>
      </w:r>
    </w:p>
    <w:p w14:paraId="33F6EE18" w14:textId="77777777" w:rsidR="00C15DA5" w:rsidRDefault="004D1FD5" w:rsidP="00C15DA5">
      <w:pPr>
        <w:ind w:left="706" w:firstLine="706"/>
      </w:pPr>
      <w:r>
        <w:t xml:space="preserve">Referências </w:t>
      </w:r>
      <w:r w:rsidR="00C15DA5">
        <w:t>Bibliogr</w:t>
      </w:r>
      <w:r>
        <w:t>á</w:t>
      </w:r>
      <w:r w:rsidR="00C15DA5">
        <w:t>fi</w:t>
      </w:r>
      <w:r>
        <w:t>c</w:t>
      </w:r>
      <w:r w:rsidR="00C15DA5">
        <w:t>a</w:t>
      </w:r>
      <w:r>
        <w:t>s</w:t>
      </w:r>
      <w:r w:rsidR="00C15DA5">
        <w:t>;</w:t>
      </w:r>
    </w:p>
    <w:p w14:paraId="2318DFCB" w14:textId="77777777" w:rsidR="00C15DA5" w:rsidRPr="00C15DA5" w:rsidRDefault="00C15DA5" w:rsidP="00C15DA5">
      <w:pPr>
        <w:ind w:left="706" w:firstLine="706"/>
      </w:pPr>
      <w:r w:rsidRPr="00C15DA5">
        <w:t>Apêndices e Anexos.</w:t>
      </w:r>
    </w:p>
    <w:p w14:paraId="0C4E36C1" w14:textId="77777777" w:rsidR="00C15DA5" w:rsidRDefault="00C15DA5" w:rsidP="00A81433"/>
    <w:p w14:paraId="2F9752F2" w14:textId="77777777" w:rsidR="00C20D0E" w:rsidRDefault="00C15DA5" w:rsidP="00A81433">
      <w:r>
        <w:t xml:space="preserve"> </w:t>
      </w:r>
      <w:r w:rsidR="00C20D0E">
        <w:t>A seção “</w:t>
      </w:r>
      <w:r w:rsidR="00C20D0E" w:rsidRPr="00C20D0E">
        <w:rPr>
          <w:b/>
        </w:rPr>
        <w:t>Apresentação e objeto de pesquisa</w:t>
      </w:r>
      <w:r w:rsidR="00C20D0E">
        <w:t>” deverá conter uma abordagem sobre a</w:t>
      </w:r>
      <w:r w:rsidR="00C20D0E" w:rsidRPr="00C20D0E">
        <w:t xml:space="preserve"> origem do tema em estudo, as circunst</w:t>
      </w:r>
      <w:r w:rsidR="004D1FD5">
        <w:t>â</w:t>
      </w:r>
      <w:r w:rsidR="00C20D0E" w:rsidRPr="00C20D0E">
        <w:t>ncias que interferiram nesse processo</w:t>
      </w:r>
      <w:r w:rsidR="004D1FD5">
        <w:t xml:space="preserve"> e</w:t>
      </w:r>
      <w:r w:rsidR="00C20D0E" w:rsidRPr="00C20D0E">
        <w:t xml:space="preserve"> o porquê da escolha do tema</w:t>
      </w:r>
      <w:r w:rsidR="00C20D0E">
        <w:t xml:space="preserve">; seguida de </w:t>
      </w:r>
      <w:r w:rsidR="00C20D0E" w:rsidRPr="00C20D0E">
        <w:t xml:space="preserve">uma exposição </w:t>
      </w:r>
      <w:r w:rsidR="00C20D0E">
        <w:t xml:space="preserve">sobre </w:t>
      </w:r>
      <w:r w:rsidR="00C20D0E" w:rsidRPr="0082720A">
        <w:t xml:space="preserve">o </w:t>
      </w:r>
      <w:r w:rsidR="00C20D0E" w:rsidRPr="0082720A">
        <w:rPr>
          <w:bCs/>
        </w:rPr>
        <w:t>objeto</w:t>
      </w:r>
      <w:r w:rsidR="00C20D0E" w:rsidRPr="0082720A">
        <w:t xml:space="preserve"> ou o </w:t>
      </w:r>
      <w:r w:rsidR="00C20D0E" w:rsidRPr="0082720A">
        <w:rPr>
          <w:bCs/>
        </w:rPr>
        <w:t>problema</w:t>
      </w:r>
      <w:r w:rsidR="00C20D0E" w:rsidRPr="0082720A">
        <w:t xml:space="preserve"> a ser resolvido</w:t>
      </w:r>
      <w:r w:rsidR="00C20D0E" w:rsidRPr="00C20D0E">
        <w:t xml:space="preserve">. </w:t>
      </w:r>
      <w:r w:rsidR="00C20D0E">
        <w:t>Caso o problema abordado seja muito amplo, será necessário delimitar o escopo da pesquisa a fim de que haja tempo e condições técnicas suficientes para que o projeto seja concluído.</w:t>
      </w:r>
    </w:p>
    <w:p w14:paraId="5B55D6AB" w14:textId="77777777" w:rsidR="00C20D0E" w:rsidRDefault="00C20D0E" w:rsidP="00A81433"/>
    <w:p w14:paraId="07194646" w14:textId="77777777" w:rsidR="00C20D0E" w:rsidRPr="0082720A" w:rsidRDefault="00C20D0E" w:rsidP="0082720A">
      <w:r w:rsidRPr="0082720A">
        <w:t>Na seção “</w:t>
      </w:r>
      <w:r w:rsidRPr="0082720A">
        <w:rPr>
          <w:b/>
        </w:rPr>
        <w:t>Justificativa</w:t>
      </w:r>
      <w:r w:rsidRPr="0082720A">
        <w:t xml:space="preserve">” deve-se apresentar a relevância do trabalho, </w:t>
      </w:r>
      <w:r w:rsidR="0082720A" w:rsidRPr="0082720A">
        <w:t xml:space="preserve">referindo-se a estudos anteriores sobre o tema, ressaltando </w:t>
      </w:r>
      <w:r w:rsidRPr="0082720A">
        <w:t xml:space="preserve">suas eventuais limitações e destacando a necessidade de se </w:t>
      </w:r>
      <w:r w:rsidR="0082720A" w:rsidRPr="0082720A">
        <w:t xml:space="preserve">continuar pesquisando o assunto. Nesta parte da proposta, deve ficar clara qual a </w:t>
      </w:r>
      <w:r w:rsidR="0082720A" w:rsidRPr="0082720A">
        <w:rPr>
          <w:iCs/>
        </w:rPr>
        <w:t>contribuição que sua pesquisa pode dar ao conhecimento do objeto a ser pesquisado.</w:t>
      </w:r>
    </w:p>
    <w:p w14:paraId="6FA9B156" w14:textId="77777777" w:rsidR="008B56A4" w:rsidRDefault="008B56A4" w:rsidP="008B56A4"/>
    <w:p w14:paraId="5C051C23" w14:textId="77777777" w:rsidR="00AD31DC" w:rsidRDefault="00AD31DC" w:rsidP="008B56A4">
      <w:r>
        <w:t>O “</w:t>
      </w:r>
      <w:r w:rsidRPr="00AD31DC">
        <w:rPr>
          <w:b/>
        </w:rPr>
        <w:t>objetivo geral</w:t>
      </w:r>
      <w:r w:rsidRPr="00AD31DC">
        <w:t>”</w:t>
      </w:r>
      <w:r>
        <w:t xml:space="preserve"> e os “</w:t>
      </w:r>
      <w:r w:rsidRPr="00AD31DC">
        <w:rPr>
          <w:b/>
        </w:rPr>
        <w:t>objetivos específicos</w:t>
      </w:r>
      <w:r w:rsidRPr="00AD31DC">
        <w:t>”</w:t>
      </w:r>
      <w:r>
        <w:t xml:space="preserve"> devem apresentar quais os </w:t>
      </w:r>
      <w:r w:rsidRPr="00AD31DC">
        <w:t>resultados que se espera alcançar ao final do trabalho</w:t>
      </w:r>
      <w:r>
        <w:t>.</w:t>
      </w:r>
    </w:p>
    <w:p w14:paraId="4B155A22" w14:textId="77777777" w:rsidR="00AD31DC" w:rsidRDefault="00AD31DC" w:rsidP="008B56A4"/>
    <w:p w14:paraId="0D2FA804" w14:textId="77777777" w:rsidR="00252FC9" w:rsidRDefault="00AD31DC" w:rsidP="008B56A4">
      <w:r>
        <w:lastRenderedPageBreak/>
        <w:t>A seção “</w:t>
      </w:r>
      <w:r>
        <w:rPr>
          <w:b/>
        </w:rPr>
        <w:t>Embasamento teórico</w:t>
      </w:r>
      <w:r>
        <w:t xml:space="preserve">” deverá mostrar </w:t>
      </w:r>
      <w:r w:rsidRPr="00AD31DC">
        <w:t xml:space="preserve">os instrumentos </w:t>
      </w:r>
      <w:r w:rsidRPr="00AD31DC">
        <w:rPr>
          <w:i/>
          <w:iCs/>
        </w:rPr>
        <w:t>teórico-metodológicos</w:t>
      </w:r>
      <w:r w:rsidRPr="00AD31DC">
        <w:t xml:space="preserve"> que conduzirão o trabalho investigativo e o raciocínio durante a pesquisa</w:t>
      </w:r>
      <w:r>
        <w:t xml:space="preserve">. </w:t>
      </w:r>
      <w:r w:rsidR="00252FC9">
        <w:t>Nesta parte, devem ser discutidos aspectos relativos ao conteúdo de disciplinas cursadas, ao conteúdo do material bibliográfico consultado e às ferramentas de cálculo, teóricas e computacionais que irão auxiliar o processo investigativo da pesquisa</w:t>
      </w:r>
      <w:r w:rsidR="0023152A">
        <w:t xml:space="preserve"> em busca de uma solução para o problema abordado</w:t>
      </w:r>
      <w:r w:rsidR="00252FC9">
        <w:t>.</w:t>
      </w:r>
    </w:p>
    <w:p w14:paraId="784D56E0" w14:textId="77777777" w:rsidR="00252FC9" w:rsidRDefault="00252FC9">
      <w:pPr>
        <w:spacing w:line="240" w:lineRule="auto"/>
        <w:jc w:val="left"/>
      </w:pPr>
    </w:p>
    <w:p w14:paraId="4A0ABCC5" w14:textId="77777777" w:rsidR="00760A66" w:rsidRDefault="009D207A" w:rsidP="009D207A">
      <w:pPr>
        <w:rPr>
          <w:iCs/>
        </w:rPr>
      </w:pPr>
      <w:r>
        <w:t xml:space="preserve">Na seção </w:t>
      </w:r>
      <w:r w:rsidR="009E0240">
        <w:t>“</w:t>
      </w:r>
      <w:r w:rsidR="009E0240">
        <w:rPr>
          <w:b/>
        </w:rPr>
        <w:t xml:space="preserve">Metodologia e etapas de </w:t>
      </w:r>
      <w:r>
        <w:rPr>
          <w:b/>
        </w:rPr>
        <w:t>desenvolvimento</w:t>
      </w:r>
      <w:r w:rsidR="009E0240">
        <w:t>”</w:t>
      </w:r>
      <w:r>
        <w:t xml:space="preserve"> devem ser descritos quais os procedimentos metodológicos que serão usados e quais as etapas do processo de investigação a ser desenvolvido. </w:t>
      </w:r>
      <w:r w:rsidR="005060D2" w:rsidRPr="009D207A">
        <w:t xml:space="preserve">É importante que não se confundam os </w:t>
      </w:r>
      <w:r w:rsidR="005060D2" w:rsidRPr="009D207A">
        <w:rPr>
          <w:iCs/>
        </w:rPr>
        <w:t xml:space="preserve">passos cronológicos </w:t>
      </w:r>
      <w:r w:rsidR="005060D2" w:rsidRPr="009D207A">
        <w:t>(</w:t>
      </w:r>
      <w:r>
        <w:t xml:space="preserve">ou seja, as </w:t>
      </w:r>
      <w:r w:rsidR="005060D2" w:rsidRPr="009D207A">
        <w:t>atividades</w:t>
      </w:r>
      <w:r>
        <w:t xml:space="preserve"> a serem desenvolvidas</w:t>
      </w:r>
      <w:r w:rsidR="005060D2" w:rsidRPr="009D207A">
        <w:t xml:space="preserve">) com as </w:t>
      </w:r>
      <w:r w:rsidR="005060D2" w:rsidRPr="009D207A">
        <w:rPr>
          <w:iCs/>
        </w:rPr>
        <w:t>etapas de investigação</w:t>
      </w:r>
      <w:r>
        <w:rPr>
          <w:iCs/>
        </w:rPr>
        <w:t>.</w:t>
      </w:r>
    </w:p>
    <w:p w14:paraId="18F8B2E7" w14:textId="77777777" w:rsidR="009D207A" w:rsidRDefault="009D207A" w:rsidP="009D207A">
      <w:pPr>
        <w:rPr>
          <w:iCs/>
        </w:rPr>
      </w:pPr>
    </w:p>
    <w:p w14:paraId="17F3F986" w14:textId="0D64726E" w:rsidR="009D207A" w:rsidRDefault="009D207A" w:rsidP="009D207A">
      <w:pPr>
        <w:rPr>
          <w:iCs/>
        </w:rPr>
      </w:pPr>
      <w:r>
        <w:rPr>
          <w:iCs/>
        </w:rPr>
        <w:t>O “</w:t>
      </w:r>
      <w:r w:rsidRPr="009D207A">
        <w:rPr>
          <w:b/>
          <w:iCs/>
        </w:rPr>
        <w:t>Cronograma de execução</w:t>
      </w:r>
      <w:r>
        <w:rPr>
          <w:iCs/>
        </w:rPr>
        <w:t>” apresenta a distribuição no tempo das atividades que deverão ser desenvolvidas ao longo da pesquisa. Para tal, deve ser mostrada uma lista contendo todas as atividades previstas juntamente com um cronograma indicando o tempo necessário para realizar cada tarefa, bem como a</w:t>
      </w:r>
      <w:r w:rsidR="00E95BA2">
        <w:rPr>
          <w:iCs/>
        </w:rPr>
        <w:t>s</w:t>
      </w:r>
      <w:r>
        <w:rPr>
          <w:iCs/>
        </w:rPr>
        <w:t xml:space="preserve"> data</w:t>
      </w:r>
      <w:r w:rsidR="00E95BA2">
        <w:rPr>
          <w:iCs/>
        </w:rPr>
        <w:t>s</w:t>
      </w:r>
      <w:r>
        <w:rPr>
          <w:iCs/>
        </w:rPr>
        <w:t xml:space="preserve"> de início e de término prevista</w:t>
      </w:r>
      <w:r w:rsidR="00E95BA2">
        <w:rPr>
          <w:iCs/>
        </w:rPr>
        <w:t>s</w:t>
      </w:r>
      <w:r>
        <w:rPr>
          <w:iCs/>
        </w:rPr>
        <w:t xml:space="preserve"> para cada uma das atividades listadas.</w:t>
      </w:r>
    </w:p>
    <w:p w14:paraId="05B8469A" w14:textId="77777777" w:rsidR="009D207A" w:rsidRDefault="009D207A">
      <w:pPr>
        <w:spacing w:line="240" w:lineRule="auto"/>
        <w:jc w:val="left"/>
        <w:rPr>
          <w:iCs/>
        </w:rPr>
      </w:pPr>
    </w:p>
    <w:p w14:paraId="097928E9" w14:textId="245B7E5A" w:rsidR="00FC41EF" w:rsidRDefault="001C4BD9" w:rsidP="008B6BD7">
      <w:r>
        <w:t>Na seção “</w:t>
      </w:r>
      <w:r w:rsidRPr="00FC41EF">
        <w:rPr>
          <w:b/>
        </w:rPr>
        <w:t>Alocação de recursos</w:t>
      </w:r>
      <w:r>
        <w:t xml:space="preserve">” </w:t>
      </w:r>
      <w:r w:rsidR="008B6BD7">
        <w:t xml:space="preserve">deverão ser descritos os recursos necessários à realização do projeto (equipamentos, material bibliográfico, programas de simulação, etc.), bem como aspectos relativos à disponibilidade ou não dos mesmos para </w:t>
      </w:r>
      <w:r w:rsidR="00E95BA2">
        <w:t>o desenvolvimento</w:t>
      </w:r>
      <w:r w:rsidR="008B6BD7">
        <w:t xml:space="preserve"> do estudo. Caso a disponibilidade de algum recurso seja limitada, ou esteja vinculada a alguma dat</w:t>
      </w:r>
      <w:r w:rsidR="00FC41EF">
        <w:t>a de entrega</w:t>
      </w:r>
      <w:r w:rsidR="008B6BD7">
        <w:t>, fator</w:t>
      </w:r>
      <w:r w:rsidR="00FC41EF">
        <w:t xml:space="preserve"> externo</w:t>
      </w:r>
      <w:r w:rsidR="008B6BD7">
        <w:t xml:space="preserve"> ou</w:t>
      </w:r>
      <w:r w:rsidR="00FC41EF">
        <w:t>,</w:t>
      </w:r>
      <w:r w:rsidR="008B6BD7">
        <w:t xml:space="preserve"> até mesmo</w:t>
      </w:r>
      <w:r w:rsidR="00FC41EF">
        <w:t>,</w:t>
      </w:r>
      <w:r w:rsidR="008B6BD7">
        <w:t xml:space="preserve"> a outro projeto, tal informação deve ser apresentada de forma explícita e clara nesta seção.</w:t>
      </w:r>
      <w:r w:rsidR="00FC41EF">
        <w:t xml:space="preserve"> O</w:t>
      </w:r>
      <w:r w:rsidR="008B6BD7">
        <w:t xml:space="preserve"> atraso ou a indisponibilidade d</w:t>
      </w:r>
      <w:r w:rsidR="00FC41EF">
        <w:t>este</w:t>
      </w:r>
      <w:r w:rsidR="008B6BD7">
        <w:t xml:space="preserve"> recurso afeta</w:t>
      </w:r>
      <w:r w:rsidR="00FC41EF">
        <w:t>rá</w:t>
      </w:r>
      <w:r w:rsidR="008B6BD7">
        <w:t xml:space="preserve"> diretamente o cronograma de execução do projeto</w:t>
      </w:r>
      <w:r w:rsidR="00FC41EF">
        <w:t>, fato que deve ser cuidadosamente avaliado na construção do cronograma.</w:t>
      </w:r>
    </w:p>
    <w:p w14:paraId="08233782" w14:textId="77777777" w:rsidR="00FC41EF" w:rsidRDefault="00FC41EF" w:rsidP="008B6BD7"/>
    <w:p w14:paraId="4A1526EE" w14:textId="6B5D4263" w:rsidR="00FC41EF" w:rsidRDefault="00FC41EF" w:rsidP="00FC41EF">
      <w:r>
        <w:t>Uma lista contendo as fontes consultadas durante a confecção da proposta de projeto, bem como aquelas que serão consultadas ao longo do desenvolvimento da pesquisa, deverá ser apresentada na seção “</w:t>
      </w:r>
      <w:r w:rsidR="004D1FD5" w:rsidRPr="004D1FD5">
        <w:rPr>
          <w:b/>
        </w:rPr>
        <w:t>Referências</w:t>
      </w:r>
      <w:r w:rsidR="004D1FD5">
        <w:t xml:space="preserve"> </w:t>
      </w:r>
      <w:r w:rsidRPr="00FC41EF">
        <w:rPr>
          <w:b/>
        </w:rPr>
        <w:t>Bibliogr</w:t>
      </w:r>
      <w:r w:rsidR="004D1FD5">
        <w:rPr>
          <w:b/>
        </w:rPr>
        <w:t>á</w:t>
      </w:r>
      <w:r w:rsidRPr="00FC41EF">
        <w:rPr>
          <w:b/>
        </w:rPr>
        <w:t>fi</w:t>
      </w:r>
      <w:r w:rsidR="004D1FD5">
        <w:rPr>
          <w:b/>
        </w:rPr>
        <w:t>c</w:t>
      </w:r>
      <w:r w:rsidRPr="00FC41EF">
        <w:rPr>
          <w:b/>
        </w:rPr>
        <w:t>a</w:t>
      </w:r>
      <w:r w:rsidR="004D1FD5">
        <w:rPr>
          <w:b/>
        </w:rPr>
        <w:t>s</w:t>
      </w:r>
      <w:r>
        <w:t xml:space="preserve">”, seguindo as normas técnicas pertinentes. </w:t>
      </w:r>
      <w:r w:rsidRPr="009E0240">
        <w:t xml:space="preserve">É importante lembrar que esta bibliografia </w:t>
      </w:r>
      <w:r w:rsidR="00E95BA2">
        <w:t>dev</w:t>
      </w:r>
      <w:r w:rsidRPr="009E0240">
        <w:t xml:space="preserve">erá ser ampliada no final da pesquisa, devido </w:t>
      </w:r>
      <w:r w:rsidR="004D1FD5">
        <w:t>a</w:t>
      </w:r>
      <w:r w:rsidRPr="009E0240">
        <w:t xml:space="preserve">o surgimento de novos documentos relevantes identificados durante </w:t>
      </w:r>
      <w:r>
        <w:t>a realização do projet</w:t>
      </w:r>
      <w:r w:rsidRPr="009E0240">
        <w:t>o</w:t>
      </w:r>
      <w:r>
        <w:t>.</w:t>
      </w:r>
    </w:p>
    <w:p w14:paraId="288354D9" w14:textId="77777777" w:rsidR="00F74D38" w:rsidRDefault="00F74D38">
      <w:pPr>
        <w:spacing w:line="240" w:lineRule="auto"/>
        <w:jc w:val="left"/>
      </w:pPr>
      <w:r>
        <w:br w:type="page"/>
      </w:r>
    </w:p>
    <w:p w14:paraId="515AE13F" w14:textId="77777777" w:rsidR="005E6FAA" w:rsidRDefault="005E6FAA" w:rsidP="004E421B">
      <w:pPr>
        <w:pStyle w:val="Ttulo1"/>
      </w:pPr>
      <w:bookmarkStart w:id="2" w:name="_Toc365376870"/>
      <w:bookmarkStart w:id="3" w:name="_Toc335309197"/>
      <w:bookmarkStart w:id="4" w:name="_Toc335309213"/>
      <w:bookmarkStart w:id="5" w:name="_Toc9287727"/>
      <w:r>
        <w:lastRenderedPageBreak/>
        <w:t>MODELO DE CRONOGRAMA</w:t>
      </w:r>
      <w:bookmarkEnd w:id="2"/>
      <w:bookmarkEnd w:id="5"/>
    </w:p>
    <w:p w14:paraId="2680149E" w14:textId="77777777" w:rsidR="005E6FAA" w:rsidRDefault="005E6FAA" w:rsidP="005E6FAA">
      <w:r>
        <w:t>A lista de atividades e o cronograma de execução do projeto devem obedecer ao formato abaixo estabelecido.</w:t>
      </w:r>
    </w:p>
    <w:p w14:paraId="1AA3A600" w14:textId="77777777" w:rsidR="004E421B" w:rsidRDefault="004E421B" w:rsidP="005E6FAA"/>
    <w:p w14:paraId="1324151C" w14:textId="77777777" w:rsidR="005E6FAA" w:rsidRDefault="005E6FAA" w:rsidP="005E6FAA">
      <w:pPr>
        <w:pStyle w:val="Ttulo2"/>
      </w:pPr>
      <w:bookmarkStart w:id="6" w:name="_Toc365376871"/>
      <w:bookmarkStart w:id="7" w:name="_Toc9287728"/>
      <w:r>
        <w:t>Lista e descrição das atividades previstas</w:t>
      </w:r>
      <w:bookmarkEnd w:id="6"/>
      <w:bookmarkEnd w:id="7"/>
    </w:p>
    <w:p w14:paraId="6A4A951B" w14:textId="77777777" w:rsidR="005E6FAA" w:rsidRDefault="005E6FAA" w:rsidP="005E6FAA">
      <w:r>
        <w:t xml:space="preserve">Antes de </w:t>
      </w:r>
      <w:r w:rsidR="004E421B">
        <w:t>mostrar</w:t>
      </w:r>
      <w:r>
        <w:t xml:space="preserve"> a distribuição no tempo das atividades que deverão ser desenvolvidas durante o trabalho, deve-se apresentar uma listagem com a descrição de cada uma destas atividades. Por exemplo:</w:t>
      </w:r>
    </w:p>
    <w:p w14:paraId="4A472704" w14:textId="77777777" w:rsidR="005E6FAA" w:rsidRDefault="005E6FAA" w:rsidP="005E6FAA">
      <w:pPr>
        <w:pStyle w:val="PargrafodaLista"/>
        <w:numPr>
          <w:ilvl w:val="0"/>
          <w:numId w:val="35"/>
        </w:numPr>
      </w:pPr>
      <w:r w:rsidRPr="005E6FAA">
        <w:rPr>
          <w:b/>
        </w:rPr>
        <w:t>Atividade A</w:t>
      </w:r>
      <w:r>
        <w:t>: descrição textual do que será feito durante a realização desta atividade;</w:t>
      </w:r>
    </w:p>
    <w:p w14:paraId="26B0A81C" w14:textId="77777777" w:rsidR="005E6FAA" w:rsidRDefault="005E6FAA" w:rsidP="005E6FAA">
      <w:pPr>
        <w:pStyle w:val="PargrafodaLista"/>
        <w:numPr>
          <w:ilvl w:val="0"/>
          <w:numId w:val="35"/>
        </w:numPr>
      </w:pPr>
      <w:r w:rsidRPr="005E6FAA">
        <w:rPr>
          <w:b/>
        </w:rPr>
        <w:t>Atividade B</w:t>
      </w:r>
      <w:r>
        <w:t>: descrição textual do que será feito durante a realização desta atividade;</w:t>
      </w:r>
    </w:p>
    <w:p w14:paraId="622E03F9" w14:textId="77777777" w:rsidR="005E6FAA" w:rsidRDefault="005E6FAA" w:rsidP="005E6FAA">
      <w:pPr>
        <w:pStyle w:val="PargrafodaLista"/>
        <w:numPr>
          <w:ilvl w:val="0"/>
          <w:numId w:val="35"/>
        </w:numPr>
      </w:pPr>
      <w:r w:rsidRPr="005E6FAA">
        <w:rPr>
          <w:b/>
        </w:rPr>
        <w:t>Atividade C</w:t>
      </w:r>
      <w:r>
        <w:t>: descrição textual do que será feito durante a realização desta atividade;</w:t>
      </w:r>
    </w:p>
    <w:p w14:paraId="1A5B6471" w14:textId="77777777" w:rsidR="005E6FAA" w:rsidRDefault="005E6FAA" w:rsidP="005E6FAA">
      <w:pPr>
        <w:pStyle w:val="PargrafodaLista"/>
        <w:numPr>
          <w:ilvl w:val="0"/>
          <w:numId w:val="35"/>
        </w:numPr>
      </w:pPr>
      <w:r w:rsidRPr="005E6FAA">
        <w:rPr>
          <w:b/>
        </w:rPr>
        <w:t>Atividade D</w:t>
      </w:r>
      <w:r>
        <w:t>: descrição textual do que será feito durante a realização desta atividade;</w:t>
      </w:r>
    </w:p>
    <w:p w14:paraId="3F28F5A1" w14:textId="77777777" w:rsidR="005E6FAA" w:rsidRDefault="005E6FAA" w:rsidP="005E6FAA">
      <w:pPr>
        <w:pStyle w:val="PargrafodaLista"/>
        <w:numPr>
          <w:ilvl w:val="0"/>
          <w:numId w:val="35"/>
        </w:numPr>
      </w:pPr>
      <w:r w:rsidRPr="005E6FAA">
        <w:rPr>
          <w:b/>
        </w:rPr>
        <w:t>Atividade E</w:t>
      </w:r>
      <w:r>
        <w:t>: descrição textual do que será feito durante a realização desta atividade.</w:t>
      </w:r>
    </w:p>
    <w:p w14:paraId="2163EC45" w14:textId="77777777" w:rsidR="004E421B" w:rsidRDefault="004E421B" w:rsidP="004E421B">
      <w:pPr>
        <w:ind w:left="360"/>
      </w:pPr>
    </w:p>
    <w:p w14:paraId="116BD12F" w14:textId="77777777" w:rsidR="005E6FAA" w:rsidRDefault="005E6FAA" w:rsidP="005E6FAA">
      <w:pPr>
        <w:pStyle w:val="Ttulo2"/>
      </w:pPr>
      <w:bookmarkStart w:id="8" w:name="_Toc365376872"/>
      <w:bookmarkStart w:id="9" w:name="_Toc9287729"/>
      <w:r>
        <w:t>Cronograma de execução</w:t>
      </w:r>
      <w:bookmarkEnd w:id="8"/>
      <w:bookmarkEnd w:id="9"/>
    </w:p>
    <w:p w14:paraId="18CBCB7D" w14:textId="6C906BD1" w:rsidR="005E6FAA" w:rsidRDefault="005E6FAA" w:rsidP="005E6FAA">
      <w:pPr>
        <w:rPr>
          <w:iCs/>
        </w:rPr>
      </w:pPr>
      <w:r>
        <w:t xml:space="preserve">Uma vez listadas e descritas todas as atividades previstas, deve-se apresentar um cronograma indicando o tempo necessário para realização de cada tarefa. Também deve ser </w:t>
      </w:r>
      <w:r w:rsidR="00E95BA2">
        <w:t>apontado</w:t>
      </w:r>
      <w:r>
        <w:t xml:space="preserve"> qual o tempo total necessário para a realização do projeto, bem como a data de início e a data prevista para encerramento do mesmo. Por exemplo:</w:t>
      </w:r>
      <w:r w:rsidR="00E95BA2">
        <w:t xml:space="preserve"> </w:t>
      </w:r>
      <w:r w:rsidR="00E95BA2">
        <w:rPr>
          <w:iCs/>
        </w:rPr>
        <w:t>“</w:t>
      </w:r>
      <w:r>
        <w:rPr>
          <w:iCs/>
        </w:rPr>
        <w:t>Este projeto será realizado em aproximadamente seis meses, conforme cronograma de execução mostrado a seguir. A data de início do projeto será 07 de outubro de 2013 e a data prevista para encerramento, 14 de março de 2014.</w:t>
      </w:r>
      <w:r w:rsidR="00E95BA2">
        <w:rPr>
          <w:iCs/>
        </w:rPr>
        <w:t>”</w:t>
      </w:r>
    </w:p>
    <w:p w14:paraId="5D4A312E" w14:textId="77777777" w:rsidR="005E6FAA" w:rsidRDefault="005E6FAA" w:rsidP="005E6FAA">
      <w:pPr>
        <w:rPr>
          <w:iCs/>
        </w:rPr>
      </w:pPr>
    </w:p>
    <w:p w14:paraId="024DA973" w14:textId="02D56E2D" w:rsidR="005E6FAA" w:rsidRDefault="005E6FAA" w:rsidP="005E6FAA">
      <w:pPr>
        <w:rPr>
          <w:iCs/>
        </w:rPr>
      </w:pPr>
      <w:r>
        <w:rPr>
          <w:iCs/>
        </w:rPr>
        <w:t xml:space="preserve">A seguir, deve-se apresentar o cronograma de execução, </w:t>
      </w:r>
      <w:r w:rsidR="00E95BA2">
        <w:rPr>
          <w:iCs/>
        </w:rPr>
        <w:t>de acordo com</w:t>
      </w:r>
      <w:r>
        <w:rPr>
          <w:iCs/>
        </w:rPr>
        <w:t xml:space="preserve"> o modelo definido no </w:t>
      </w:r>
      <w:r w:rsidR="002F517F">
        <w:rPr>
          <w:iCs/>
        </w:rPr>
        <w:fldChar w:fldCharType="begin"/>
      </w:r>
      <w:r w:rsidR="002F517F">
        <w:rPr>
          <w:iCs/>
        </w:rPr>
        <w:instrText xml:space="preserve"> REF _Ref9278507 \h </w:instrText>
      </w:r>
      <w:r w:rsidR="002F517F">
        <w:rPr>
          <w:iCs/>
        </w:rPr>
      </w:r>
      <w:r w:rsidR="002F517F">
        <w:rPr>
          <w:iCs/>
        </w:rPr>
        <w:fldChar w:fldCharType="separate"/>
      </w:r>
      <w:r w:rsidR="002F517F">
        <w:t xml:space="preserve">Quadro </w:t>
      </w:r>
      <w:r w:rsidR="002F517F">
        <w:rPr>
          <w:noProof/>
        </w:rPr>
        <w:t>1</w:t>
      </w:r>
      <w:r w:rsidR="002F517F">
        <w:rPr>
          <w:iCs/>
        </w:rPr>
        <w:fldChar w:fldCharType="end"/>
      </w:r>
      <w:r>
        <w:rPr>
          <w:iCs/>
        </w:rPr>
        <w:t xml:space="preserve">. </w:t>
      </w:r>
    </w:p>
    <w:p w14:paraId="71C07B86" w14:textId="004FC024" w:rsidR="00B42D5D" w:rsidRDefault="00B42D5D" w:rsidP="005E6FAA">
      <w:pPr>
        <w:rPr>
          <w:iCs/>
        </w:rPr>
      </w:pPr>
    </w:p>
    <w:p w14:paraId="4E98F949" w14:textId="77777777" w:rsidR="002F517F" w:rsidRDefault="002F517F">
      <w:pPr>
        <w:spacing w:line="240" w:lineRule="auto"/>
        <w:jc w:val="left"/>
        <w:rPr>
          <w:sz w:val="20"/>
        </w:rPr>
      </w:pPr>
      <w:r>
        <w:br w:type="page"/>
      </w:r>
    </w:p>
    <w:p w14:paraId="0E8ACD51" w14:textId="32BB181E" w:rsidR="00B42D5D" w:rsidRDefault="00B42D5D" w:rsidP="002F517F">
      <w:pPr>
        <w:pStyle w:val="Legenda"/>
        <w:ind w:left="1701"/>
        <w:rPr>
          <w:iCs/>
        </w:rPr>
      </w:pPr>
      <w:bookmarkStart w:id="10" w:name="_Ref9278507"/>
      <w:bookmarkStart w:id="11" w:name="_Toc9287772"/>
      <w:r>
        <w:lastRenderedPageBreak/>
        <w:t xml:space="preserve">Quadro </w:t>
      </w:r>
      <w:r>
        <w:fldChar w:fldCharType="begin"/>
      </w:r>
      <w:r>
        <w:instrText xml:space="preserve"> SEQ Quadro \* ARABIC </w:instrText>
      </w:r>
      <w:r>
        <w:fldChar w:fldCharType="separate"/>
      </w:r>
      <w:r>
        <w:rPr>
          <w:noProof/>
        </w:rPr>
        <w:t>1</w:t>
      </w:r>
      <w:r>
        <w:fldChar w:fldCharType="end"/>
      </w:r>
      <w:bookmarkEnd w:id="10"/>
      <w:r w:rsidR="005466FF">
        <w:t xml:space="preserve"> – Cronograma de execução das atividades previstas</w:t>
      </w:r>
      <w:bookmarkEnd w:id="11"/>
    </w:p>
    <w:tbl>
      <w:tblPr>
        <w:tblStyle w:val="Tabelacomgrade"/>
        <w:tblW w:w="5731" w:type="dxa"/>
        <w:jc w:val="center"/>
        <w:tblLook w:val="04A0" w:firstRow="1" w:lastRow="0" w:firstColumn="1" w:lastColumn="0" w:noHBand="0" w:noVBand="1"/>
      </w:tblPr>
      <w:tblGrid>
        <w:gridCol w:w="737"/>
        <w:gridCol w:w="459"/>
        <w:gridCol w:w="907"/>
        <w:gridCol w:w="907"/>
        <w:gridCol w:w="907"/>
        <w:gridCol w:w="907"/>
        <w:gridCol w:w="907"/>
      </w:tblGrid>
      <w:tr w:rsidR="00432054" w:rsidRPr="00207261" w14:paraId="7F0F91F7" w14:textId="77777777" w:rsidTr="0059558E">
        <w:trPr>
          <w:cantSplit/>
          <w:trHeight w:val="283"/>
          <w:jc w:val="center"/>
        </w:trPr>
        <w:tc>
          <w:tcPr>
            <w:tcW w:w="737" w:type="dxa"/>
            <w:vMerge w:val="restart"/>
            <w:textDirection w:val="btLr"/>
            <w:vAlign w:val="center"/>
          </w:tcPr>
          <w:p w14:paraId="1031352C" w14:textId="77777777" w:rsidR="00432054" w:rsidRPr="00207261" w:rsidRDefault="00432054" w:rsidP="00432054">
            <w:pPr>
              <w:spacing w:line="240" w:lineRule="auto"/>
              <w:jc w:val="center"/>
              <w:rPr>
                <w:iCs/>
                <w:sz w:val="20"/>
              </w:rPr>
            </w:pPr>
            <w:r w:rsidRPr="00207261">
              <w:rPr>
                <w:iCs/>
                <w:sz w:val="20"/>
              </w:rPr>
              <w:t>Dezembro</w:t>
            </w:r>
            <w:r>
              <w:rPr>
                <w:iCs/>
                <w:sz w:val="20"/>
              </w:rPr>
              <w:br/>
            </w:r>
            <w:r w:rsidRPr="00207261">
              <w:rPr>
                <w:iCs/>
                <w:sz w:val="20"/>
              </w:rPr>
              <w:t>201</w:t>
            </w:r>
            <w:r>
              <w:rPr>
                <w:iCs/>
                <w:sz w:val="20"/>
              </w:rPr>
              <w:t>9</w:t>
            </w:r>
          </w:p>
        </w:tc>
        <w:tc>
          <w:tcPr>
            <w:tcW w:w="459" w:type="dxa"/>
            <w:textDirection w:val="btLr"/>
            <w:vAlign w:val="center"/>
          </w:tcPr>
          <w:p w14:paraId="4AD1A4D0" w14:textId="77777777" w:rsidR="00432054" w:rsidRPr="00207261" w:rsidRDefault="00432054" w:rsidP="00432054">
            <w:pPr>
              <w:spacing w:line="240" w:lineRule="auto"/>
              <w:jc w:val="center"/>
              <w:rPr>
                <w:iCs/>
                <w:sz w:val="20"/>
              </w:rPr>
            </w:pPr>
            <w:r w:rsidRPr="00207261">
              <w:rPr>
                <w:iCs/>
                <w:sz w:val="20"/>
              </w:rPr>
              <w:t>4</w:t>
            </w:r>
          </w:p>
        </w:tc>
        <w:tc>
          <w:tcPr>
            <w:tcW w:w="907" w:type="dxa"/>
            <w:textDirection w:val="btLr"/>
            <w:vAlign w:val="center"/>
          </w:tcPr>
          <w:p w14:paraId="67AC9282" w14:textId="77777777" w:rsidR="00432054" w:rsidRPr="00207261" w:rsidRDefault="00432054" w:rsidP="00432054">
            <w:pPr>
              <w:spacing w:line="240" w:lineRule="auto"/>
              <w:jc w:val="center"/>
              <w:rPr>
                <w:iCs/>
                <w:sz w:val="20"/>
              </w:rPr>
            </w:pPr>
          </w:p>
        </w:tc>
        <w:tc>
          <w:tcPr>
            <w:tcW w:w="907" w:type="dxa"/>
            <w:textDirection w:val="btLr"/>
            <w:vAlign w:val="center"/>
          </w:tcPr>
          <w:p w14:paraId="627D61FC" w14:textId="77777777" w:rsidR="00432054" w:rsidRPr="00207261" w:rsidRDefault="00432054" w:rsidP="00432054">
            <w:pPr>
              <w:spacing w:line="240" w:lineRule="auto"/>
              <w:jc w:val="center"/>
              <w:rPr>
                <w:iCs/>
                <w:sz w:val="20"/>
              </w:rPr>
            </w:pPr>
          </w:p>
        </w:tc>
        <w:tc>
          <w:tcPr>
            <w:tcW w:w="907" w:type="dxa"/>
            <w:textDirection w:val="btLr"/>
            <w:vAlign w:val="center"/>
          </w:tcPr>
          <w:p w14:paraId="7F24FBCD" w14:textId="77777777" w:rsidR="00432054" w:rsidRPr="00207261" w:rsidRDefault="00432054" w:rsidP="00432054">
            <w:pPr>
              <w:spacing w:line="240" w:lineRule="auto"/>
              <w:jc w:val="center"/>
              <w:rPr>
                <w:iCs/>
                <w:sz w:val="20"/>
              </w:rPr>
            </w:pPr>
          </w:p>
        </w:tc>
        <w:tc>
          <w:tcPr>
            <w:tcW w:w="907" w:type="dxa"/>
            <w:textDirection w:val="btLr"/>
            <w:vAlign w:val="center"/>
          </w:tcPr>
          <w:p w14:paraId="48DCDFF5" w14:textId="77777777" w:rsidR="00432054" w:rsidRPr="00207261" w:rsidRDefault="00432054" w:rsidP="00432054">
            <w:pPr>
              <w:spacing w:line="240" w:lineRule="auto"/>
              <w:jc w:val="center"/>
              <w:rPr>
                <w:iCs/>
                <w:sz w:val="20"/>
              </w:rPr>
            </w:pPr>
          </w:p>
        </w:tc>
        <w:tc>
          <w:tcPr>
            <w:tcW w:w="907" w:type="dxa"/>
            <w:textDirection w:val="btLr"/>
            <w:vAlign w:val="center"/>
          </w:tcPr>
          <w:p w14:paraId="5C8896D7" w14:textId="77777777" w:rsidR="00432054" w:rsidRPr="00207261" w:rsidRDefault="00432054" w:rsidP="00432054">
            <w:pPr>
              <w:spacing w:line="240" w:lineRule="auto"/>
              <w:jc w:val="center"/>
              <w:rPr>
                <w:iCs/>
                <w:sz w:val="20"/>
              </w:rPr>
            </w:pPr>
          </w:p>
        </w:tc>
      </w:tr>
      <w:tr w:rsidR="00432054" w:rsidRPr="00207261" w14:paraId="5E4B7850" w14:textId="77777777" w:rsidTr="0059558E">
        <w:trPr>
          <w:cantSplit/>
          <w:trHeight w:val="283"/>
          <w:jc w:val="center"/>
        </w:trPr>
        <w:tc>
          <w:tcPr>
            <w:tcW w:w="737" w:type="dxa"/>
            <w:vMerge/>
            <w:textDirection w:val="btLr"/>
            <w:vAlign w:val="center"/>
          </w:tcPr>
          <w:p w14:paraId="135FA519" w14:textId="77777777" w:rsidR="00432054" w:rsidRPr="00207261" w:rsidRDefault="00432054" w:rsidP="00432054">
            <w:pPr>
              <w:spacing w:line="240" w:lineRule="auto"/>
              <w:jc w:val="center"/>
              <w:rPr>
                <w:iCs/>
                <w:sz w:val="20"/>
              </w:rPr>
            </w:pPr>
          </w:p>
        </w:tc>
        <w:tc>
          <w:tcPr>
            <w:tcW w:w="459" w:type="dxa"/>
            <w:textDirection w:val="btLr"/>
            <w:vAlign w:val="center"/>
          </w:tcPr>
          <w:p w14:paraId="574D6701" w14:textId="77777777" w:rsidR="00432054" w:rsidRPr="00207261" w:rsidRDefault="00432054" w:rsidP="00432054">
            <w:pPr>
              <w:spacing w:line="240" w:lineRule="auto"/>
              <w:jc w:val="center"/>
              <w:rPr>
                <w:iCs/>
                <w:sz w:val="20"/>
              </w:rPr>
            </w:pPr>
            <w:r w:rsidRPr="00207261">
              <w:rPr>
                <w:iCs/>
                <w:sz w:val="20"/>
              </w:rPr>
              <w:t>3</w:t>
            </w:r>
          </w:p>
        </w:tc>
        <w:tc>
          <w:tcPr>
            <w:tcW w:w="907" w:type="dxa"/>
            <w:textDirection w:val="btLr"/>
            <w:vAlign w:val="center"/>
          </w:tcPr>
          <w:p w14:paraId="4F7570AC" w14:textId="77777777" w:rsidR="00432054" w:rsidRPr="00207261" w:rsidRDefault="00432054" w:rsidP="00432054">
            <w:pPr>
              <w:spacing w:line="240" w:lineRule="auto"/>
              <w:jc w:val="center"/>
              <w:rPr>
                <w:iCs/>
                <w:sz w:val="20"/>
              </w:rPr>
            </w:pPr>
          </w:p>
        </w:tc>
        <w:tc>
          <w:tcPr>
            <w:tcW w:w="907" w:type="dxa"/>
            <w:textDirection w:val="btLr"/>
            <w:vAlign w:val="center"/>
          </w:tcPr>
          <w:p w14:paraId="6770521F" w14:textId="77777777" w:rsidR="00432054" w:rsidRPr="00207261" w:rsidRDefault="00432054" w:rsidP="00432054">
            <w:pPr>
              <w:spacing w:line="240" w:lineRule="auto"/>
              <w:jc w:val="center"/>
              <w:rPr>
                <w:iCs/>
                <w:sz w:val="20"/>
              </w:rPr>
            </w:pPr>
          </w:p>
        </w:tc>
        <w:tc>
          <w:tcPr>
            <w:tcW w:w="907" w:type="dxa"/>
            <w:textDirection w:val="btLr"/>
            <w:vAlign w:val="center"/>
          </w:tcPr>
          <w:p w14:paraId="5B0B4EB8" w14:textId="77777777" w:rsidR="00432054" w:rsidRPr="00207261" w:rsidRDefault="00432054" w:rsidP="00432054">
            <w:pPr>
              <w:spacing w:line="240" w:lineRule="auto"/>
              <w:jc w:val="center"/>
              <w:rPr>
                <w:iCs/>
                <w:sz w:val="20"/>
              </w:rPr>
            </w:pPr>
          </w:p>
        </w:tc>
        <w:tc>
          <w:tcPr>
            <w:tcW w:w="907" w:type="dxa"/>
            <w:textDirection w:val="btLr"/>
            <w:vAlign w:val="center"/>
          </w:tcPr>
          <w:p w14:paraId="5BD7D26B" w14:textId="77777777" w:rsidR="00432054" w:rsidRPr="00207261" w:rsidRDefault="00432054" w:rsidP="00432054">
            <w:pPr>
              <w:spacing w:line="240" w:lineRule="auto"/>
              <w:jc w:val="center"/>
              <w:rPr>
                <w:iCs/>
                <w:sz w:val="20"/>
              </w:rPr>
            </w:pPr>
          </w:p>
        </w:tc>
        <w:tc>
          <w:tcPr>
            <w:tcW w:w="907" w:type="dxa"/>
            <w:textDirection w:val="btLr"/>
            <w:vAlign w:val="center"/>
          </w:tcPr>
          <w:p w14:paraId="01B02A17" w14:textId="77777777" w:rsidR="00432054" w:rsidRPr="00207261" w:rsidRDefault="00432054" w:rsidP="00432054">
            <w:pPr>
              <w:spacing w:line="240" w:lineRule="auto"/>
              <w:jc w:val="center"/>
              <w:rPr>
                <w:iCs/>
                <w:sz w:val="20"/>
              </w:rPr>
            </w:pPr>
          </w:p>
        </w:tc>
      </w:tr>
      <w:tr w:rsidR="00432054" w:rsidRPr="00207261" w14:paraId="0447F6B4" w14:textId="77777777" w:rsidTr="0059558E">
        <w:trPr>
          <w:cantSplit/>
          <w:trHeight w:val="283"/>
          <w:jc w:val="center"/>
        </w:trPr>
        <w:tc>
          <w:tcPr>
            <w:tcW w:w="737" w:type="dxa"/>
            <w:vMerge/>
            <w:textDirection w:val="btLr"/>
            <w:vAlign w:val="center"/>
          </w:tcPr>
          <w:p w14:paraId="10538B9B" w14:textId="77777777" w:rsidR="00432054" w:rsidRPr="00207261" w:rsidRDefault="00432054" w:rsidP="00432054">
            <w:pPr>
              <w:spacing w:line="240" w:lineRule="auto"/>
              <w:jc w:val="center"/>
              <w:rPr>
                <w:iCs/>
                <w:sz w:val="20"/>
              </w:rPr>
            </w:pPr>
          </w:p>
        </w:tc>
        <w:tc>
          <w:tcPr>
            <w:tcW w:w="459" w:type="dxa"/>
            <w:textDirection w:val="btLr"/>
            <w:vAlign w:val="center"/>
          </w:tcPr>
          <w:p w14:paraId="701F6B0F" w14:textId="77777777" w:rsidR="00432054" w:rsidRPr="00207261" w:rsidRDefault="00432054" w:rsidP="00432054">
            <w:pPr>
              <w:spacing w:line="240" w:lineRule="auto"/>
              <w:jc w:val="center"/>
              <w:rPr>
                <w:iCs/>
                <w:sz w:val="20"/>
              </w:rPr>
            </w:pPr>
            <w:r w:rsidRPr="00207261">
              <w:rPr>
                <w:iCs/>
                <w:sz w:val="20"/>
              </w:rPr>
              <w:t>2</w:t>
            </w:r>
          </w:p>
        </w:tc>
        <w:tc>
          <w:tcPr>
            <w:tcW w:w="907" w:type="dxa"/>
            <w:textDirection w:val="btLr"/>
            <w:vAlign w:val="center"/>
          </w:tcPr>
          <w:p w14:paraId="005B0FAC" w14:textId="77777777" w:rsidR="00432054" w:rsidRPr="00207261" w:rsidRDefault="00432054" w:rsidP="00432054">
            <w:pPr>
              <w:spacing w:line="240" w:lineRule="auto"/>
              <w:jc w:val="center"/>
              <w:rPr>
                <w:iCs/>
                <w:sz w:val="20"/>
              </w:rPr>
            </w:pPr>
          </w:p>
        </w:tc>
        <w:tc>
          <w:tcPr>
            <w:tcW w:w="907" w:type="dxa"/>
            <w:textDirection w:val="btLr"/>
            <w:vAlign w:val="center"/>
          </w:tcPr>
          <w:p w14:paraId="4074D848" w14:textId="77777777" w:rsidR="00432054" w:rsidRPr="00207261" w:rsidRDefault="00432054" w:rsidP="00432054">
            <w:pPr>
              <w:spacing w:line="240" w:lineRule="auto"/>
              <w:jc w:val="center"/>
              <w:rPr>
                <w:iCs/>
                <w:sz w:val="20"/>
              </w:rPr>
            </w:pPr>
          </w:p>
        </w:tc>
        <w:tc>
          <w:tcPr>
            <w:tcW w:w="907" w:type="dxa"/>
            <w:shd w:val="clear" w:color="auto" w:fill="auto"/>
            <w:textDirection w:val="btLr"/>
            <w:vAlign w:val="center"/>
          </w:tcPr>
          <w:p w14:paraId="5D9A0EBC"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7A341C95"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3C397B9C" w14:textId="77777777" w:rsidR="00432054" w:rsidRPr="00207261" w:rsidRDefault="00432054" w:rsidP="00432054">
            <w:pPr>
              <w:spacing w:line="240" w:lineRule="auto"/>
              <w:jc w:val="center"/>
              <w:rPr>
                <w:iCs/>
                <w:sz w:val="20"/>
              </w:rPr>
            </w:pPr>
          </w:p>
        </w:tc>
      </w:tr>
      <w:tr w:rsidR="00432054" w:rsidRPr="00207261" w14:paraId="1B00746F" w14:textId="77777777" w:rsidTr="0059558E">
        <w:trPr>
          <w:cantSplit/>
          <w:trHeight w:val="283"/>
          <w:jc w:val="center"/>
        </w:trPr>
        <w:tc>
          <w:tcPr>
            <w:tcW w:w="737" w:type="dxa"/>
            <w:vMerge/>
            <w:textDirection w:val="btLr"/>
            <w:vAlign w:val="center"/>
          </w:tcPr>
          <w:p w14:paraId="57D00180" w14:textId="77777777" w:rsidR="00432054" w:rsidRPr="00207261" w:rsidRDefault="00432054" w:rsidP="00432054">
            <w:pPr>
              <w:spacing w:line="240" w:lineRule="auto"/>
              <w:jc w:val="center"/>
              <w:rPr>
                <w:iCs/>
                <w:sz w:val="20"/>
              </w:rPr>
            </w:pPr>
          </w:p>
        </w:tc>
        <w:tc>
          <w:tcPr>
            <w:tcW w:w="459" w:type="dxa"/>
            <w:textDirection w:val="btLr"/>
            <w:vAlign w:val="center"/>
          </w:tcPr>
          <w:p w14:paraId="61D6687C" w14:textId="77777777" w:rsidR="00432054" w:rsidRPr="00207261" w:rsidRDefault="00432054" w:rsidP="00432054">
            <w:pPr>
              <w:spacing w:line="240" w:lineRule="auto"/>
              <w:jc w:val="center"/>
              <w:rPr>
                <w:iCs/>
                <w:sz w:val="20"/>
              </w:rPr>
            </w:pPr>
            <w:r w:rsidRPr="00207261">
              <w:rPr>
                <w:iCs/>
                <w:sz w:val="20"/>
              </w:rPr>
              <w:t>1</w:t>
            </w:r>
          </w:p>
        </w:tc>
        <w:tc>
          <w:tcPr>
            <w:tcW w:w="907" w:type="dxa"/>
            <w:textDirection w:val="btLr"/>
            <w:vAlign w:val="center"/>
          </w:tcPr>
          <w:p w14:paraId="797346D8" w14:textId="77777777" w:rsidR="00432054" w:rsidRPr="00207261" w:rsidRDefault="00432054" w:rsidP="00432054">
            <w:pPr>
              <w:spacing w:line="240" w:lineRule="auto"/>
              <w:jc w:val="center"/>
              <w:rPr>
                <w:iCs/>
                <w:sz w:val="20"/>
              </w:rPr>
            </w:pPr>
          </w:p>
        </w:tc>
        <w:tc>
          <w:tcPr>
            <w:tcW w:w="907" w:type="dxa"/>
            <w:textDirection w:val="btLr"/>
            <w:vAlign w:val="center"/>
          </w:tcPr>
          <w:p w14:paraId="5671B897" w14:textId="77777777" w:rsidR="00432054" w:rsidRPr="00207261" w:rsidRDefault="00432054" w:rsidP="00432054">
            <w:pPr>
              <w:spacing w:line="240" w:lineRule="auto"/>
              <w:jc w:val="center"/>
              <w:rPr>
                <w:iCs/>
                <w:sz w:val="20"/>
              </w:rPr>
            </w:pPr>
          </w:p>
        </w:tc>
        <w:tc>
          <w:tcPr>
            <w:tcW w:w="907" w:type="dxa"/>
            <w:shd w:val="clear" w:color="auto" w:fill="auto"/>
            <w:textDirection w:val="btLr"/>
            <w:vAlign w:val="center"/>
          </w:tcPr>
          <w:p w14:paraId="63C356E3"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57E94118"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2A730E83" w14:textId="77777777" w:rsidR="00432054" w:rsidRPr="00207261" w:rsidRDefault="00432054" w:rsidP="00432054">
            <w:pPr>
              <w:spacing w:line="240" w:lineRule="auto"/>
              <w:jc w:val="center"/>
              <w:rPr>
                <w:iCs/>
                <w:sz w:val="20"/>
              </w:rPr>
            </w:pPr>
          </w:p>
        </w:tc>
      </w:tr>
      <w:tr w:rsidR="00432054" w:rsidRPr="00207261" w14:paraId="01B62CBC" w14:textId="77777777" w:rsidTr="0059558E">
        <w:trPr>
          <w:cantSplit/>
          <w:trHeight w:val="283"/>
          <w:jc w:val="center"/>
        </w:trPr>
        <w:tc>
          <w:tcPr>
            <w:tcW w:w="737" w:type="dxa"/>
            <w:vMerge w:val="restart"/>
            <w:textDirection w:val="btLr"/>
            <w:vAlign w:val="center"/>
          </w:tcPr>
          <w:p w14:paraId="7B7F8CAE" w14:textId="77777777" w:rsidR="00432054" w:rsidRPr="00207261" w:rsidRDefault="00432054" w:rsidP="00432054">
            <w:pPr>
              <w:spacing w:line="240" w:lineRule="auto"/>
              <w:jc w:val="center"/>
              <w:rPr>
                <w:iCs/>
                <w:sz w:val="20"/>
              </w:rPr>
            </w:pPr>
            <w:r w:rsidRPr="00207261">
              <w:rPr>
                <w:iCs/>
                <w:sz w:val="20"/>
              </w:rPr>
              <w:t>Novembro</w:t>
            </w:r>
            <w:r>
              <w:rPr>
                <w:iCs/>
                <w:sz w:val="20"/>
              </w:rPr>
              <w:br/>
            </w:r>
            <w:r w:rsidRPr="00207261">
              <w:rPr>
                <w:iCs/>
                <w:sz w:val="20"/>
              </w:rPr>
              <w:t>201</w:t>
            </w:r>
            <w:r>
              <w:rPr>
                <w:iCs/>
                <w:sz w:val="20"/>
              </w:rPr>
              <w:t>9</w:t>
            </w:r>
          </w:p>
        </w:tc>
        <w:tc>
          <w:tcPr>
            <w:tcW w:w="459" w:type="dxa"/>
            <w:textDirection w:val="btLr"/>
            <w:vAlign w:val="center"/>
          </w:tcPr>
          <w:p w14:paraId="6744DE8D" w14:textId="77777777" w:rsidR="00432054" w:rsidRPr="00207261" w:rsidRDefault="00432054" w:rsidP="00432054">
            <w:pPr>
              <w:spacing w:line="240" w:lineRule="auto"/>
              <w:jc w:val="center"/>
              <w:rPr>
                <w:iCs/>
                <w:sz w:val="20"/>
              </w:rPr>
            </w:pPr>
            <w:r w:rsidRPr="00207261">
              <w:rPr>
                <w:iCs/>
                <w:sz w:val="20"/>
              </w:rPr>
              <w:t>4</w:t>
            </w:r>
          </w:p>
        </w:tc>
        <w:tc>
          <w:tcPr>
            <w:tcW w:w="907" w:type="dxa"/>
            <w:textDirection w:val="btLr"/>
            <w:vAlign w:val="center"/>
          </w:tcPr>
          <w:p w14:paraId="581AC46D" w14:textId="77777777" w:rsidR="00432054" w:rsidRPr="00207261" w:rsidRDefault="00432054" w:rsidP="00432054">
            <w:pPr>
              <w:spacing w:line="240" w:lineRule="auto"/>
              <w:jc w:val="center"/>
              <w:rPr>
                <w:iCs/>
                <w:sz w:val="20"/>
              </w:rPr>
            </w:pPr>
          </w:p>
        </w:tc>
        <w:tc>
          <w:tcPr>
            <w:tcW w:w="907" w:type="dxa"/>
            <w:textDirection w:val="btLr"/>
            <w:vAlign w:val="center"/>
          </w:tcPr>
          <w:p w14:paraId="15EE7772" w14:textId="77777777" w:rsidR="00432054" w:rsidRPr="00207261" w:rsidRDefault="00432054" w:rsidP="00432054">
            <w:pPr>
              <w:spacing w:line="240" w:lineRule="auto"/>
              <w:jc w:val="center"/>
              <w:rPr>
                <w:iCs/>
                <w:sz w:val="20"/>
              </w:rPr>
            </w:pPr>
          </w:p>
        </w:tc>
        <w:tc>
          <w:tcPr>
            <w:tcW w:w="907" w:type="dxa"/>
            <w:shd w:val="clear" w:color="auto" w:fill="auto"/>
            <w:textDirection w:val="btLr"/>
            <w:vAlign w:val="center"/>
          </w:tcPr>
          <w:p w14:paraId="78690ED4"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716AC09E" w14:textId="77777777" w:rsidR="00432054" w:rsidRPr="00207261" w:rsidRDefault="00432054" w:rsidP="00432054">
            <w:pPr>
              <w:spacing w:line="240" w:lineRule="auto"/>
              <w:jc w:val="center"/>
              <w:rPr>
                <w:iCs/>
                <w:sz w:val="20"/>
              </w:rPr>
            </w:pPr>
          </w:p>
        </w:tc>
        <w:tc>
          <w:tcPr>
            <w:tcW w:w="907" w:type="dxa"/>
            <w:textDirection w:val="btLr"/>
            <w:vAlign w:val="center"/>
          </w:tcPr>
          <w:p w14:paraId="276C52EE" w14:textId="77777777" w:rsidR="00432054" w:rsidRPr="00207261" w:rsidRDefault="00432054" w:rsidP="00432054">
            <w:pPr>
              <w:spacing w:line="240" w:lineRule="auto"/>
              <w:jc w:val="center"/>
              <w:rPr>
                <w:iCs/>
                <w:sz w:val="20"/>
              </w:rPr>
            </w:pPr>
          </w:p>
        </w:tc>
      </w:tr>
      <w:tr w:rsidR="00432054" w:rsidRPr="00207261" w14:paraId="7DDE7B96" w14:textId="77777777" w:rsidTr="0059558E">
        <w:trPr>
          <w:cantSplit/>
          <w:trHeight w:val="283"/>
          <w:jc w:val="center"/>
        </w:trPr>
        <w:tc>
          <w:tcPr>
            <w:tcW w:w="737" w:type="dxa"/>
            <w:vMerge/>
            <w:textDirection w:val="btLr"/>
            <w:vAlign w:val="center"/>
          </w:tcPr>
          <w:p w14:paraId="44DEEB95" w14:textId="77777777" w:rsidR="00432054" w:rsidRPr="00207261" w:rsidRDefault="00432054" w:rsidP="00432054">
            <w:pPr>
              <w:spacing w:line="240" w:lineRule="auto"/>
              <w:jc w:val="center"/>
              <w:rPr>
                <w:iCs/>
                <w:sz w:val="20"/>
              </w:rPr>
            </w:pPr>
          </w:p>
        </w:tc>
        <w:tc>
          <w:tcPr>
            <w:tcW w:w="459" w:type="dxa"/>
            <w:textDirection w:val="btLr"/>
            <w:vAlign w:val="center"/>
          </w:tcPr>
          <w:p w14:paraId="37009151" w14:textId="77777777" w:rsidR="00432054" w:rsidRPr="00207261" w:rsidRDefault="00432054" w:rsidP="00432054">
            <w:pPr>
              <w:spacing w:line="240" w:lineRule="auto"/>
              <w:jc w:val="center"/>
              <w:rPr>
                <w:iCs/>
                <w:sz w:val="20"/>
              </w:rPr>
            </w:pPr>
            <w:r w:rsidRPr="00207261">
              <w:rPr>
                <w:iCs/>
                <w:sz w:val="20"/>
              </w:rPr>
              <w:t>3</w:t>
            </w:r>
          </w:p>
        </w:tc>
        <w:tc>
          <w:tcPr>
            <w:tcW w:w="907" w:type="dxa"/>
            <w:textDirection w:val="btLr"/>
            <w:vAlign w:val="center"/>
          </w:tcPr>
          <w:p w14:paraId="2BD3A745" w14:textId="77777777" w:rsidR="00432054" w:rsidRPr="00207261" w:rsidRDefault="00432054" w:rsidP="00432054">
            <w:pPr>
              <w:spacing w:line="240" w:lineRule="auto"/>
              <w:jc w:val="center"/>
              <w:rPr>
                <w:iCs/>
                <w:sz w:val="20"/>
              </w:rPr>
            </w:pPr>
          </w:p>
        </w:tc>
        <w:tc>
          <w:tcPr>
            <w:tcW w:w="907" w:type="dxa"/>
            <w:textDirection w:val="btLr"/>
            <w:vAlign w:val="center"/>
          </w:tcPr>
          <w:p w14:paraId="71C4C98C" w14:textId="77777777" w:rsidR="00432054" w:rsidRPr="00207261" w:rsidRDefault="00432054" w:rsidP="00432054">
            <w:pPr>
              <w:spacing w:line="240" w:lineRule="auto"/>
              <w:jc w:val="center"/>
              <w:rPr>
                <w:iCs/>
                <w:sz w:val="20"/>
              </w:rPr>
            </w:pPr>
          </w:p>
        </w:tc>
        <w:tc>
          <w:tcPr>
            <w:tcW w:w="907" w:type="dxa"/>
            <w:shd w:val="clear" w:color="auto" w:fill="auto"/>
            <w:textDirection w:val="btLr"/>
            <w:vAlign w:val="center"/>
          </w:tcPr>
          <w:p w14:paraId="2574E4A4"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107426E5" w14:textId="77777777" w:rsidR="00432054" w:rsidRPr="00207261" w:rsidRDefault="00432054" w:rsidP="00432054">
            <w:pPr>
              <w:spacing w:line="240" w:lineRule="auto"/>
              <w:jc w:val="center"/>
              <w:rPr>
                <w:iCs/>
                <w:sz w:val="20"/>
              </w:rPr>
            </w:pPr>
          </w:p>
        </w:tc>
        <w:tc>
          <w:tcPr>
            <w:tcW w:w="907" w:type="dxa"/>
            <w:textDirection w:val="btLr"/>
            <w:vAlign w:val="center"/>
          </w:tcPr>
          <w:p w14:paraId="5304E553" w14:textId="77777777" w:rsidR="00432054" w:rsidRPr="00207261" w:rsidRDefault="00432054" w:rsidP="00432054">
            <w:pPr>
              <w:spacing w:line="240" w:lineRule="auto"/>
              <w:jc w:val="center"/>
              <w:rPr>
                <w:iCs/>
                <w:sz w:val="20"/>
              </w:rPr>
            </w:pPr>
          </w:p>
        </w:tc>
      </w:tr>
      <w:tr w:rsidR="00432054" w:rsidRPr="00207261" w14:paraId="0F676D24" w14:textId="77777777" w:rsidTr="0059558E">
        <w:trPr>
          <w:cantSplit/>
          <w:trHeight w:val="283"/>
          <w:jc w:val="center"/>
        </w:trPr>
        <w:tc>
          <w:tcPr>
            <w:tcW w:w="737" w:type="dxa"/>
            <w:vMerge/>
            <w:textDirection w:val="btLr"/>
            <w:vAlign w:val="center"/>
          </w:tcPr>
          <w:p w14:paraId="5B3832E9" w14:textId="77777777" w:rsidR="00432054" w:rsidRPr="00207261" w:rsidRDefault="00432054" w:rsidP="00432054">
            <w:pPr>
              <w:spacing w:line="240" w:lineRule="auto"/>
              <w:jc w:val="center"/>
              <w:rPr>
                <w:iCs/>
                <w:sz w:val="20"/>
              </w:rPr>
            </w:pPr>
          </w:p>
        </w:tc>
        <w:tc>
          <w:tcPr>
            <w:tcW w:w="459" w:type="dxa"/>
            <w:textDirection w:val="btLr"/>
            <w:vAlign w:val="center"/>
          </w:tcPr>
          <w:p w14:paraId="1605F395" w14:textId="77777777" w:rsidR="00432054" w:rsidRPr="00207261" w:rsidRDefault="00432054" w:rsidP="00432054">
            <w:pPr>
              <w:spacing w:line="240" w:lineRule="auto"/>
              <w:jc w:val="center"/>
              <w:rPr>
                <w:iCs/>
                <w:sz w:val="20"/>
              </w:rPr>
            </w:pPr>
            <w:r w:rsidRPr="00207261">
              <w:rPr>
                <w:iCs/>
                <w:sz w:val="20"/>
              </w:rPr>
              <w:t>2</w:t>
            </w:r>
          </w:p>
        </w:tc>
        <w:tc>
          <w:tcPr>
            <w:tcW w:w="907" w:type="dxa"/>
            <w:textDirection w:val="btLr"/>
            <w:vAlign w:val="center"/>
          </w:tcPr>
          <w:p w14:paraId="7D5E53EC" w14:textId="77777777" w:rsidR="00432054" w:rsidRPr="00207261" w:rsidRDefault="00432054" w:rsidP="00432054">
            <w:pPr>
              <w:spacing w:line="240" w:lineRule="auto"/>
              <w:jc w:val="center"/>
              <w:rPr>
                <w:iCs/>
                <w:sz w:val="20"/>
              </w:rPr>
            </w:pPr>
          </w:p>
        </w:tc>
        <w:tc>
          <w:tcPr>
            <w:tcW w:w="907" w:type="dxa"/>
            <w:textDirection w:val="btLr"/>
            <w:vAlign w:val="center"/>
          </w:tcPr>
          <w:p w14:paraId="26C678CD"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271511E3" w14:textId="77777777" w:rsidR="00432054" w:rsidRPr="00207261" w:rsidRDefault="00432054" w:rsidP="00432054">
            <w:pPr>
              <w:spacing w:line="240" w:lineRule="auto"/>
              <w:jc w:val="center"/>
              <w:rPr>
                <w:iCs/>
                <w:sz w:val="20"/>
              </w:rPr>
            </w:pPr>
          </w:p>
        </w:tc>
        <w:tc>
          <w:tcPr>
            <w:tcW w:w="907" w:type="dxa"/>
            <w:textDirection w:val="btLr"/>
            <w:vAlign w:val="center"/>
          </w:tcPr>
          <w:p w14:paraId="6E5BFAE4" w14:textId="77777777" w:rsidR="00432054" w:rsidRPr="00207261" w:rsidRDefault="00432054" w:rsidP="00432054">
            <w:pPr>
              <w:spacing w:line="240" w:lineRule="auto"/>
              <w:jc w:val="center"/>
              <w:rPr>
                <w:iCs/>
                <w:sz w:val="20"/>
              </w:rPr>
            </w:pPr>
          </w:p>
        </w:tc>
        <w:tc>
          <w:tcPr>
            <w:tcW w:w="907" w:type="dxa"/>
            <w:textDirection w:val="btLr"/>
            <w:vAlign w:val="center"/>
          </w:tcPr>
          <w:p w14:paraId="59B4FD54" w14:textId="77777777" w:rsidR="00432054" w:rsidRPr="00207261" w:rsidRDefault="00432054" w:rsidP="00432054">
            <w:pPr>
              <w:spacing w:line="240" w:lineRule="auto"/>
              <w:jc w:val="center"/>
              <w:rPr>
                <w:iCs/>
                <w:sz w:val="20"/>
              </w:rPr>
            </w:pPr>
          </w:p>
        </w:tc>
      </w:tr>
      <w:tr w:rsidR="00432054" w:rsidRPr="00207261" w14:paraId="636B8D10" w14:textId="77777777" w:rsidTr="0059558E">
        <w:trPr>
          <w:cantSplit/>
          <w:trHeight w:val="283"/>
          <w:jc w:val="center"/>
        </w:trPr>
        <w:tc>
          <w:tcPr>
            <w:tcW w:w="737" w:type="dxa"/>
            <w:vMerge/>
            <w:textDirection w:val="btLr"/>
            <w:vAlign w:val="center"/>
          </w:tcPr>
          <w:p w14:paraId="0DD2A797" w14:textId="77777777" w:rsidR="00432054" w:rsidRPr="00207261" w:rsidRDefault="00432054" w:rsidP="00432054">
            <w:pPr>
              <w:spacing w:line="240" w:lineRule="auto"/>
              <w:jc w:val="center"/>
              <w:rPr>
                <w:iCs/>
                <w:sz w:val="20"/>
              </w:rPr>
            </w:pPr>
          </w:p>
        </w:tc>
        <w:tc>
          <w:tcPr>
            <w:tcW w:w="459" w:type="dxa"/>
            <w:textDirection w:val="btLr"/>
            <w:vAlign w:val="center"/>
          </w:tcPr>
          <w:p w14:paraId="65741775" w14:textId="77777777" w:rsidR="00432054" w:rsidRPr="00207261" w:rsidRDefault="00432054" w:rsidP="00432054">
            <w:pPr>
              <w:spacing w:line="240" w:lineRule="auto"/>
              <w:jc w:val="center"/>
              <w:rPr>
                <w:iCs/>
                <w:sz w:val="20"/>
              </w:rPr>
            </w:pPr>
            <w:r w:rsidRPr="00207261">
              <w:rPr>
                <w:iCs/>
                <w:sz w:val="20"/>
              </w:rPr>
              <w:t>1</w:t>
            </w:r>
          </w:p>
        </w:tc>
        <w:tc>
          <w:tcPr>
            <w:tcW w:w="907" w:type="dxa"/>
            <w:textDirection w:val="btLr"/>
            <w:vAlign w:val="center"/>
          </w:tcPr>
          <w:p w14:paraId="31B4C7E9" w14:textId="77777777" w:rsidR="00432054" w:rsidRPr="00207261" w:rsidRDefault="00432054" w:rsidP="00432054">
            <w:pPr>
              <w:spacing w:line="240" w:lineRule="auto"/>
              <w:jc w:val="center"/>
              <w:rPr>
                <w:iCs/>
                <w:sz w:val="20"/>
              </w:rPr>
            </w:pPr>
          </w:p>
        </w:tc>
        <w:tc>
          <w:tcPr>
            <w:tcW w:w="907" w:type="dxa"/>
            <w:textDirection w:val="btLr"/>
            <w:vAlign w:val="center"/>
          </w:tcPr>
          <w:p w14:paraId="7F65F867"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05F7818E" w14:textId="77777777" w:rsidR="00432054" w:rsidRPr="00207261" w:rsidRDefault="00432054" w:rsidP="00432054">
            <w:pPr>
              <w:spacing w:line="240" w:lineRule="auto"/>
              <w:jc w:val="center"/>
              <w:rPr>
                <w:iCs/>
                <w:sz w:val="20"/>
              </w:rPr>
            </w:pPr>
          </w:p>
        </w:tc>
        <w:tc>
          <w:tcPr>
            <w:tcW w:w="907" w:type="dxa"/>
            <w:textDirection w:val="btLr"/>
            <w:vAlign w:val="center"/>
          </w:tcPr>
          <w:p w14:paraId="0331DB10" w14:textId="77777777" w:rsidR="00432054" w:rsidRPr="00207261" w:rsidRDefault="00432054" w:rsidP="00432054">
            <w:pPr>
              <w:spacing w:line="240" w:lineRule="auto"/>
              <w:jc w:val="center"/>
              <w:rPr>
                <w:iCs/>
                <w:sz w:val="20"/>
              </w:rPr>
            </w:pPr>
          </w:p>
        </w:tc>
        <w:tc>
          <w:tcPr>
            <w:tcW w:w="907" w:type="dxa"/>
            <w:textDirection w:val="btLr"/>
            <w:vAlign w:val="center"/>
          </w:tcPr>
          <w:p w14:paraId="2AADAA50" w14:textId="77777777" w:rsidR="00432054" w:rsidRPr="00207261" w:rsidRDefault="00432054" w:rsidP="00432054">
            <w:pPr>
              <w:spacing w:line="240" w:lineRule="auto"/>
              <w:jc w:val="center"/>
              <w:rPr>
                <w:iCs/>
                <w:sz w:val="20"/>
              </w:rPr>
            </w:pPr>
          </w:p>
        </w:tc>
      </w:tr>
      <w:tr w:rsidR="00432054" w:rsidRPr="00207261" w14:paraId="597E6109" w14:textId="77777777" w:rsidTr="0059558E">
        <w:trPr>
          <w:cantSplit/>
          <w:trHeight w:val="283"/>
          <w:jc w:val="center"/>
        </w:trPr>
        <w:tc>
          <w:tcPr>
            <w:tcW w:w="737" w:type="dxa"/>
            <w:vMerge w:val="restart"/>
            <w:textDirection w:val="btLr"/>
            <w:vAlign w:val="center"/>
          </w:tcPr>
          <w:p w14:paraId="300F9307" w14:textId="77777777" w:rsidR="00432054" w:rsidRPr="00207261" w:rsidRDefault="00432054" w:rsidP="00432054">
            <w:pPr>
              <w:spacing w:line="240" w:lineRule="auto"/>
              <w:jc w:val="center"/>
              <w:rPr>
                <w:iCs/>
                <w:sz w:val="20"/>
              </w:rPr>
            </w:pPr>
            <w:r>
              <w:rPr>
                <w:iCs/>
                <w:sz w:val="20"/>
              </w:rPr>
              <w:t>Outubro</w:t>
            </w:r>
            <w:r>
              <w:rPr>
                <w:iCs/>
                <w:sz w:val="20"/>
              </w:rPr>
              <w:br/>
            </w:r>
            <w:r w:rsidRPr="00207261">
              <w:rPr>
                <w:iCs/>
                <w:sz w:val="20"/>
              </w:rPr>
              <w:t>2014</w:t>
            </w:r>
          </w:p>
        </w:tc>
        <w:tc>
          <w:tcPr>
            <w:tcW w:w="459" w:type="dxa"/>
            <w:textDirection w:val="btLr"/>
            <w:vAlign w:val="center"/>
          </w:tcPr>
          <w:p w14:paraId="608842D1" w14:textId="77777777" w:rsidR="00432054" w:rsidRPr="00207261" w:rsidRDefault="00432054" w:rsidP="00432054">
            <w:pPr>
              <w:spacing w:line="240" w:lineRule="auto"/>
              <w:jc w:val="center"/>
              <w:rPr>
                <w:iCs/>
                <w:sz w:val="20"/>
              </w:rPr>
            </w:pPr>
            <w:r w:rsidRPr="00207261">
              <w:rPr>
                <w:iCs/>
                <w:sz w:val="20"/>
              </w:rPr>
              <w:t>4</w:t>
            </w:r>
          </w:p>
        </w:tc>
        <w:tc>
          <w:tcPr>
            <w:tcW w:w="907" w:type="dxa"/>
            <w:textDirection w:val="btLr"/>
            <w:vAlign w:val="center"/>
          </w:tcPr>
          <w:p w14:paraId="66782C82" w14:textId="77777777" w:rsidR="00432054" w:rsidRPr="00207261" w:rsidRDefault="00432054" w:rsidP="00432054">
            <w:pPr>
              <w:spacing w:line="240" w:lineRule="auto"/>
              <w:jc w:val="center"/>
              <w:rPr>
                <w:iCs/>
                <w:sz w:val="20"/>
              </w:rPr>
            </w:pPr>
          </w:p>
        </w:tc>
        <w:tc>
          <w:tcPr>
            <w:tcW w:w="907" w:type="dxa"/>
            <w:textDirection w:val="btLr"/>
            <w:vAlign w:val="center"/>
          </w:tcPr>
          <w:p w14:paraId="2B50563D"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440921ED" w14:textId="77777777" w:rsidR="00432054" w:rsidRPr="00207261" w:rsidRDefault="00432054" w:rsidP="00432054">
            <w:pPr>
              <w:spacing w:line="240" w:lineRule="auto"/>
              <w:jc w:val="center"/>
              <w:rPr>
                <w:iCs/>
                <w:sz w:val="20"/>
              </w:rPr>
            </w:pPr>
          </w:p>
        </w:tc>
        <w:tc>
          <w:tcPr>
            <w:tcW w:w="907" w:type="dxa"/>
            <w:textDirection w:val="btLr"/>
            <w:vAlign w:val="center"/>
          </w:tcPr>
          <w:p w14:paraId="2D674AAE" w14:textId="77777777" w:rsidR="00432054" w:rsidRPr="00207261" w:rsidRDefault="00432054" w:rsidP="00432054">
            <w:pPr>
              <w:spacing w:line="240" w:lineRule="auto"/>
              <w:jc w:val="center"/>
              <w:rPr>
                <w:iCs/>
                <w:sz w:val="20"/>
              </w:rPr>
            </w:pPr>
          </w:p>
        </w:tc>
        <w:tc>
          <w:tcPr>
            <w:tcW w:w="907" w:type="dxa"/>
            <w:textDirection w:val="btLr"/>
            <w:vAlign w:val="center"/>
          </w:tcPr>
          <w:p w14:paraId="6EA8B6EC" w14:textId="77777777" w:rsidR="00432054" w:rsidRPr="00207261" w:rsidRDefault="00432054" w:rsidP="00432054">
            <w:pPr>
              <w:spacing w:line="240" w:lineRule="auto"/>
              <w:jc w:val="center"/>
              <w:rPr>
                <w:iCs/>
                <w:sz w:val="20"/>
              </w:rPr>
            </w:pPr>
          </w:p>
        </w:tc>
      </w:tr>
      <w:tr w:rsidR="00432054" w:rsidRPr="00207261" w14:paraId="71F3CC4F" w14:textId="77777777" w:rsidTr="0059558E">
        <w:trPr>
          <w:cantSplit/>
          <w:trHeight w:val="283"/>
          <w:jc w:val="center"/>
        </w:trPr>
        <w:tc>
          <w:tcPr>
            <w:tcW w:w="737" w:type="dxa"/>
            <w:vMerge/>
            <w:textDirection w:val="btLr"/>
            <w:vAlign w:val="center"/>
          </w:tcPr>
          <w:p w14:paraId="605D8649" w14:textId="77777777" w:rsidR="00432054" w:rsidRPr="00207261" w:rsidRDefault="00432054" w:rsidP="00432054">
            <w:pPr>
              <w:spacing w:line="240" w:lineRule="auto"/>
              <w:jc w:val="center"/>
              <w:rPr>
                <w:iCs/>
                <w:sz w:val="20"/>
              </w:rPr>
            </w:pPr>
          </w:p>
        </w:tc>
        <w:tc>
          <w:tcPr>
            <w:tcW w:w="459" w:type="dxa"/>
            <w:textDirection w:val="btLr"/>
            <w:vAlign w:val="center"/>
          </w:tcPr>
          <w:p w14:paraId="7EF58D8F" w14:textId="77777777" w:rsidR="00432054" w:rsidRPr="00207261" w:rsidRDefault="00432054" w:rsidP="00432054">
            <w:pPr>
              <w:spacing w:line="240" w:lineRule="auto"/>
              <w:jc w:val="center"/>
              <w:rPr>
                <w:iCs/>
                <w:sz w:val="20"/>
              </w:rPr>
            </w:pPr>
            <w:r w:rsidRPr="00207261">
              <w:rPr>
                <w:iCs/>
                <w:sz w:val="20"/>
              </w:rPr>
              <w:t>3</w:t>
            </w:r>
          </w:p>
        </w:tc>
        <w:tc>
          <w:tcPr>
            <w:tcW w:w="907" w:type="dxa"/>
            <w:textDirection w:val="btLr"/>
            <w:vAlign w:val="center"/>
          </w:tcPr>
          <w:p w14:paraId="2D44AE7F" w14:textId="77777777" w:rsidR="00432054" w:rsidRPr="00207261" w:rsidRDefault="00432054" w:rsidP="00432054">
            <w:pPr>
              <w:spacing w:line="240" w:lineRule="auto"/>
              <w:jc w:val="center"/>
              <w:rPr>
                <w:iCs/>
                <w:sz w:val="20"/>
              </w:rPr>
            </w:pPr>
          </w:p>
        </w:tc>
        <w:tc>
          <w:tcPr>
            <w:tcW w:w="907" w:type="dxa"/>
            <w:textDirection w:val="btLr"/>
            <w:vAlign w:val="center"/>
          </w:tcPr>
          <w:p w14:paraId="3EE7083E"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4033FEA7" w14:textId="77777777" w:rsidR="00432054" w:rsidRPr="00207261" w:rsidRDefault="00432054" w:rsidP="00432054">
            <w:pPr>
              <w:spacing w:line="240" w:lineRule="auto"/>
              <w:jc w:val="center"/>
              <w:rPr>
                <w:iCs/>
                <w:sz w:val="20"/>
              </w:rPr>
            </w:pPr>
          </w:p>
        </w:tc>
        <w:tc>
          <w:tcPr>
            <w:tcW w:w="907" w:type="dxa"/>
            <w:textDirection w:val="btLr"/>
            <w:vAlign w:val="center"/>
          </w:tcPr>
          <w:p w14:paraId="25BD1520" w14:textId="77777777" w:rsidR="00432054" w:rsidRPr="00207261" w:rsidRDefault="00432054" w:rsidP="00432054">
            <w:pPr>
              <w:spacing w:line="240" w:lineRule="auto"/>
              <w:jc w:val="center"/>
              <w:rPr>
                <w:iCs/>
                <w:sz w:val="20"/>
              </w:rPr>
            </w:pPr>
          </w:p>
        </w:tc>
        <w:tc>
          <w:tcPr>
            <w:tcW w:w="907" w:type="dxa"/>
            <w:textDirection w:val="btLr"/>
            <w:vAlign w:val="center"/>
          </w:tcPr>
          <w:p w14:paraId="61E038E6" w14:textId="77777777" w:rsidR="00432054" w:rsidRPr="00207261" w:rsidRDefault="00432054" w:rsidP="00432054">
            <w:pPr>
              <w:spacing w:line="240" w:lineRule="auto"/>
              <w:jc w:val="center"/>
              <w:rPr>
                <w:iCs/>
                <w:sz w:val="20"/>
              </w:rPr>
            </w:pPr>
          </w:p>
        </w:tc>
      </w:tr>
      <w:tr w:rsidR="00432054" w:rsidRPr="00207261" w14:paraId="276CD2BC" w14:textId="77777777" w:rsidTr="0059558E">
        <w:trPr>
          <w:cantSplit/>
          <w:trHeight w:val="283"/>
          <w:jc w:val="center"/>
        </w:trPr>
        <w:tc>
          <w:tcPr>
            <w:tcW w:w="737" w:type="dxa"/>
            <w:vMerge/>
            <w:textDirection w:val="btLr"/>
            <w:vAlign w:val="center"/>
          </w:tcPr>
          <w:p w14:paraId="30F1DD19" w14:textId="77777777" w:rsidR="00432054" w:rsidRPr="00207261" w:rsidRDefault="00432054" w:rsidP="00432054">
            <w:pPr>
              <w:spacing w:line="240" w:lineRule="auto"/>
              <w:jc w:val="center"/>
              <w:rPr>
                <w:iCs/>
                <w:sz w:val="20"/>
              </w:rPr>
            </w:pPr>
          </w:p>
        </w:tc>
        <w:tc>
          <w:tcPr>
            <w:tcW w:w="459" w:type="dxa"/>
            <w:textDirection w:val="btLr"/>
            <w:vAlign w:val="center"/>
          </w:tcPr>
          <w:p w14:paraId="49BBDF39" w14:textId="77777777" w:rsidR="00432054" w:rsidRPr="00207261" w:rsidRDefault="00432054" w:rsidP="00432054">
            <w:pPr>
              <w:spacing w:line="240" w:lineRule="auto"/>
              <w:jc w:val="center"/>
              <w:rPr>
                <w:iCs/>
                <w:sz w:val="20"/>
              </w:rPr>
            </w:pPr>
            <w:r w:rsidRPr="00207261">
              <w:rPr>
                <w:iCs/>
                <w:sz w:val="20"/>
              </w:rPr>
              <w:t>2</w:t>
            </w:r>
          </w:p>
        </w:tc>
        <w:tc>
          <w:tcPr>
            <w:tcW w:w="907" w:type="dxa"/>
            <w:textDirection w:val="btLr"/>
            <w:vAlign w:val="center"/>
          </w:tcPr>
          <w:p w14:paraId="476F7110" w14:textId="77777777" w:rsidR="00432054" w:rsidRPr="00F36222"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1951471C"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5E21BDE9" w14:textId="77777777" w:rsidR="00432054" w:rsidRPr="00207261" w:rsidRDefault="00432054" w:rsidP="00432054">
            <w:pPr>
              <w:spacing w:line="240" w:lineRule="auto"/>
              <w:jc w:val="center"/>
              <w:rPr>
                <w:iCs/>
                <w:sz w:val="20"/>
              </w:rPr>
            </w:pPr>
          </w:p>
        </w:tc>
        <w:tc>
          <w:tcPr>
            <w:tcW w:w="907" w:type="dxa"/>
            <w:textDirection w:val="btLr"/>
            <w:vAlign w:val="center"/>
          </w:tcPr>
          <w:p w14:paraId="4F7F6B16" w14:textId="77777777" w:rsidR="00432054" w:rsidRPr="00207261" w:rsidRDefault="00432054" w:rsidP="00432054">
            <w:pPr>
              <w:spacing w:line="240" w:lineRule="auto"/>
              <w:jc w:val="center"/>
              <w:rPr>
                <w:iCs/>
                <w:sz w:val="20"/>
              </w:rPr>
            </w:pPr>
          </w:p>
        </w:tc>
        <w:tc>
          <w:tcPr>
            <w:tcW w:w="907" w:type="dxa"/>
            <w:textDirection w:val="btLr"/>
            <w:vAlign w:val="center"/>
          </w:tcPr>
          <w:p w14:paraId="663C03DB" w14:textId="77777777" w:rsidR="00432054" w:rsidRPr="00207261" w:rsidRDefault="00432054" w:rsidP="00432054">
            <w:pPr>
              <w:spacing w:line="240" w:lineRule="auto"/>
              <w:jc w:val="center"/>
              <w:rPr>
                <w:iCs/>
                <w:sz w:val="20"/>
              </w:rPr>
            </w:pPr>
          </w:p>
        </w:tc>
      </w:tr>
      <w:tr w:rsidR="00432054" w:rsidRPr="00207261" w14:paraId="2C08C6A7" w14:textId="77777777" w:rsidTr="0059558E">
        <w:trPr>
          <w:cantSplit/>
          <w:trHeight w:val="283"/>
          <w:jc w:val="center"/>
        </w:trPr>
        <w:tc>
          <w:tcPr>
            <w:tcW w:w="737" w:type="dxa"/>
            <w:vMerge/>
            <w:textDirection w:val="btLr"/>
            <w:vAlign w:val="center"/>
          </w:tcPr>
          <w:p w14:paraId="14DD3889" w14:textId="77777777" w:rsidR="00432054" w:rsidRPr="00207261" w:rsidRDefault="00432054" w:rsidP="00432054">
            <w:pPr>
              <w:spacing w:line="240" w:lineRule="auto"/>
              <w:jc w:val="center"/>
              <w:rPr>
                <w:iCs/>
                <w:sz w:val="20"/>
              </w:rPr>
            </w:pPr>
          </w:p>
        </w:tc>
        <w:tc>
          <w:tcPr>
            <w:tcW w:w="459" w:type="dxa"/>
            <w:textDirection w:val="btLr"/>
            <w:vAlign w:val="center"/>
          </w:tcPr>
          <w:p w14:paraId="05CEA921" w14:textId="77777777" w:rsidR="00432054" w:rsidRPr="00207261" w:rsidRDefault="00432054" w:rsidP="00432054">
            <w:pPr>
              <w:spacing w:line="240" w:lineRule="auto"/>
              <w:jc w:val="center"/>
              <w:rPr>
                <w:iCs/>
                <w:sz w:val="20"/>
              </w:rPr>
            </w:pPr>
            <w:r w:rsidRPr="00207261">
              <w:rPr>
                <w:iCs/>
                <w:sz w:val="20"/>
              </w:rPr>
              <w:t>1</w:t>
            </w:r>
          </w:p>
        </w:tc>
        <w:tc>
          <w:tcPr>
            <w:tcW w:w="907" w:type="dxa"/>
            <w:textDirection w:val="btLr"/>
            <w:vAlign w:val="center"/>
          </w:tcPr>
          <w:p w14:paraId="643B03CB"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470D746A"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6A37CF09" w14:textId="77777777" w:rsidR="00432054" w:rsidRPr="00207261" w:rsidRDefault="00432054" w:rsidP="00432054">
            <w:pPr>
              <w:spacing w:line="240" w:lineRule="auto"/>
              <w:jc w:val="center"/>
              <w:rPr>
                <w:iCs/>
                <w:sz w:val="20"/>
              </w:rPr>
            </w:pPr>
          </w:p>
        </w:tc>
        <w:tc>
          <w:tcPr>
            <w:tcW w:w="907" w:type="dxa"/>
            <w:textDirection w:val="btLr"/>
            <w:vAlign w:val="center"/>
          </w:tcPr>
          <w:p w14:paraId="7A0E85E0" w14:textId="77777777" w:rsidR="00432054" w:rsidRPr="00207261" w:rsidRDefault="00432054" w:rsidP="00432054">
            <w:pPr>
              <w:spacing w:line="240" w:lineRule="auto"/>
              <w:jc w:val="center"/>
              <w:rPr>
                <w:iCs/>
                <w:sz w:val="20"/>
              </w:rPr>
            </w:pPr>
          </w:p>
        </w:tc>
        <w:tc>
          <w:tcPr>
            <w:tcW w:w="907" w:type="dxa"/>
            <w:textDirection w:val="btLr"/>
            <w:vAlign w:val="center"/>
          </w:tcPr>
          <w:p w14:paraId="1A32DB03" w14:textId="77777777" w:rsidR="00432054" w:rsidRPr="00207261" w:rsidRDefault="00432054" w:rsidP="00432054">
            <w:pPr>
              <w:spacing w:line="240" w:lineRule="auto"/>
              <w:jc w:val="center"/>
              <w:rPr>
                <w:iCs/>
                <w:sz w:val="20"/>
              </w:rPr>
            </w:pPr>
          </w:p>
        </w:tc>
      </w:tr>
      <w:tr w:rsidR="00432054" w:rsidRPr="00207261" w14:paraId="59DCF685" w14:textId="77777777" w:rsidTr="0059558E">
        <w:trPr>
          <w:cantSplit/>
          <w:trHeight w:val="283"/>
          <w:jc w:val="center"/>
        </w:trPr>
        <w:tc>
          <w:tcPr>
            <w:tcW w:w="737" w:type="dxa"/>
            <w:vMerge w:val="restart"/>
            <w:textDirection w:val="btLr"/>
            <w:vAlign w:val="center"/>
          </w:tcPr>
          <w:p w14:paraId="67B9AFDC" w14:textId="77777777" w:rsidR="00432054" w:rsidRPr="00207261" w:rsidRDefault="00432054" w:rsidP="00432054">
            <w:pPr>
              <w:spacing w:line="240" w:lineRule="auto"/>
              <w:jc w:val="center"/>
              <w:rPr>
                <w:iCs/>
                <w:sz w:val="20"/>
              </w:rPr>
            </w:pPr>
            <w:r>
              <w:rPr>
                <w:iCs/>
                <w:sz w:val="20"/>
              </w:rPr>
              <w:t>Setembro</w:t>
            </w:r>
            <w:r>
              <w:rPr>
                <w:iCs/>
                <w:sz w:val="20"/>
              </w:rPr>
              <w:br/>
            </w:r>
            <w:r w:rsidRPr="00207261">
              <w:rPr>
                <w:iCs/>
                <w:sz w:val="20"/>
              </w:rPr>
              <w:t>2013</w:t>
            </w:r>
          </w:p>
        </w:tc>
        <w:tc>
          <w:tcPr>
            <w:tcW w:w="459" w:type="dxa"/>
            <w:textDirection w:val="btLr"/>
            <w:vAlign w:val="center"/>
          </w:tcPr>
          <w:p w14:paraId="599C77CB" w14:textId="77777777" w:rsidR="00432054" w:rsidRPr="00207261" w:rsidRDefault="00432054" w:rsidP="00432054">
            <w:pPr>
              <w:spacing w:line="240" w:lineRule="auto"/>
              <w:jc w:val="center"/>
              <w:rPr>
                <w:iCs/>
                <w:sz w:val="20"/>
              </w:rPr>
            </w:pPr>
            <w:r w:rsidRPr="00207261">
              <w:rPr>
                <w:iCs/>
                <w:sz w:val="20"/>
              </w:rPr>
              <w:t>4</w:t>
            </w:r>
          </w:p>
        </w:tc>
        <w:tc>
          <w:tcPr>
            <w:tcW w:w="907" w:type="dxa"/>
            <w:textDirection w:val="btLr"/>
            <w:vAlign w:val="center"/>
          </w:tcPr>
          <w:p w14:paraId="62AC7DA9"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0E5DB136" w14:textId="77777777" w:rsidR="00432054" w:rsidRPr="00207261" w:rsidRDefault="00432054" w:rsidP="00432054">
            <w:pPr>
              <w:spacing w:line="240" w:lineRule="auto"/>
              <w:jc w:val="center"/>
              <w:rPr>
                <w:iCs/>
                <w:sz w:val="20"/>
              </w:rPr>
            </w:pPr>
          </w:p>
        </w:tc>
        <w:tc>
          <w:tcPr>
            <w:tcW w:w="907" w:type="dxa"/>
            <w:textDirection w:val="btLr"/>
            <w:vAlign w:val="center"/>
          </w:tcPr>
          <w:p w14:paraId="3B641EE9" w14:textId="77777777" w:rsidR="00432054" w:rsidRPr="00207261" w:rsidRDefault="00432054" w:rsidP="00432054">
            <w:pPr>
              <w:spacing w:line="240" w:lineRule="auto"/>
              <w:jc w:val="center"/>
              <w:rPr>
                <w:iCs/>
                <w:sz w:val="20"/>
              </w:rPr>
            </w:pPr>
          </w:p>
        </w:tc>
        <w:tc>
          <w:tcPr>
            <w:tcW w:w="907" w:type="dxa"/>
            <w:textDirection w:val="btLr"/>
            <w:vAlign w:val="center"/>
          </w:tcPr>
          <w:p w14:paraId="0B02B6A0" w14:textId="77777777" w:rsidR="00432054" w:rsidRPr="00207261" w:rsidRDefault="00432054" w:rsidP="00432054">
            <w:pPr>
              <w:spacing w:line="240" w:lineRule="auto"/>
              <w:jc w:val="center"/>
              <w:rPr>
                <w:iCs/>
                <w:sz w:val="20"/>
              </w:rPr>
            </w:pPr>
          </w:p>
        </w:tc>
        <w:tc>
          <w:tcPr>
            <w:tcW w:w="907" w:type="dxa"/>
            <w:textDirection w:val="btLr"/>
            <w:vAlign w:val="center"/>
          </w:tcPr>
          <w:p w14:paraId="0224D3C6" w14:textId="77777777" w:rsidR="00432054" w:rsidRPr="00207261" w:rsidRDefault="00432054" w:rsidP="00432054">
            <w:pPr>
              <w:spacing w:line="240" w:lineRule="auto"/>
              <w:jc w:val="center"/>
              <w:rPr>
                <w:iCs/>
                <w:sz w:val="20"/>
              </w:rPr>
            </w:pPr>
          </w:p>
        </w:tc>
      </w:tr>
      <w:tr w:rsidR="00432054" w:rsidRPr="00207261" w14:paraId="1CD61801" w14:textId="77777777" w:rsidTr="0059558E">
        <w:trPr>
          <w:cantSplit/>
          <w:trHeight w:val="283"/>
          <w:jc w:val="center"/>
        </w:trPr>
        <w:tc>
          <w:tcPr>
            <w:tcW w:w="737" w:type="dxa"/>
            <w:vMerge/>
            <w:textDirection w:val="btLr"/>
            <w:vAlign w:val="center"/>
          </w:tcPr>
          <w:p w14:paraId="0CEA30E0" w14:textId="77777777" w:rsidR="00432054" w:rsidRPr="00207261" w:rsidRDefault="00432054" w:rsidP="00432054">
            <w:pPr>
              <w:spacing w:line="240" w:lineRule="auto"/>
              <w:jc w:val="center"/>
              <w:rPr>
                <w:iCs/>
                <w:sz w:val="20"/>
              </w:rPr>
            </w:pPr>
          </w:p>
        </w:tc>
        <w:tc>
          <w:tcPr>
            <w:tcW w:w="459" w:type="dxa"/>
            <w:textDirection w:val="btLr"/>
            <w:vAlign w:val="center"/>
          </w:tcPr>
          <w:p w14:paraId="0F61C2B7" w14:textId="77777777" w:rsidR="00432054" w:rsidRPr="00207261" w:rsidRDefault="00432054" w:rsidP="00432054">
            <w:pPr>
              <w:spacing w:line="240" w:lineRule="auto"/>
              <w:jc w:val="center"/>
              <w:rPr>
                <w:iCs/>
                <w:sz w:val="20"/>
              </w:rPr>
            </w:pPr>
            <w:r w:rsidRPr="00207261">
              <w:rPr>
                <w:iCs/>
                <w:sz w:val="20"/>
              </w:rPr>
              <w:t>3</w:t>
            </w:r>
          </w:p>
        </w:tc>
        <w:tc>
          <w:tcPr>
            <w:tcW w:w="907" w:type="dxa"/>
            <w:textDirection w:val="btLr"/>
            <w:vAlign w:val="center"/>
          </w:tcPr>
          <w:p w14:paraId="3477A8F1"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6D9903CF" w14:textId="77777777" w:rsidR="00432054" w:rsidRPr="00207261" w:rsidRDefault="00432054" w:rsidP="00432054">
            <w:pPr>
              <w:spacing w:line="240" w:lineRule="auto"/>
              <w:jc w:val="center"/>
              <w:rPr>
                <w:iCs/>
                <w:sz w:val="20"/>
              </w:rPr>
            </w:pPr>
          </w:p>
        </w:tc>
        <w:tc>
          <w:tcPr>
            <w:tcW w:w="907" w:type="dxa"/>
            <w:textDirection w:val="btLr"/>
            <w:vAlign w:val="center"/>
          </w:tcPr>
          <w:p w14:paraId="2234095F" w14:textId="77777777" w:rsidR="00432054" w:rsidRPr="00207261" w:rsidRDefault="00432054" w:rsidP="00432054">
            <w:pPr>
              <w:spacing w:line="240" w:lineRule="auto"/>
              <w:jc w:val="center"/>
              <w:rPr>
                <w:iCs/>
                <w:sz w:val="20"/>
              </w:rPr>
            </w:pPr>
          </w:p>
        </w:tc>
        <w:tc>
          <w:tcPr>
            <w:tcW w:w="907" w:type="dxa"/>
            <w:textDirection w:val="btLr"/>
            <w:vAlign w:val="center"/>
          </w:tcPr>
          <w:p w14:paraId="41584E04" w14:textId="77777777" w:rsidR="00432054" w:rsidRPr="00207261" w:rsidRDefault="00432054" w:rsidP="00432054">
            <w:pPr>
              <w:spacing w:line="240" w:lineRule="auto"/>
              <w:jc w:val="center"/>
              <w:rPr>
                <w:iCs/>
                <w:sz w:val="20"/>
              </w:rPr>
            </w:pPr>
          </w:p>
        </w:tc>
        <w:tc>
          <w:tcPr>
            <w:tcW w:w="907" w:type="dxa"/>
            <w:textDirection w:val="btLr"/>
            <w:vAlign w:val="center"/>
          </w:tcPr>
          <w:p w14:paraId="73B5B462" w14:textId="77777777" w:rsidR="00432054" w:rsidRPr="00207261" w:rsidRDefault="00432054" w:rsidP="00432054">
            <w:pPr>
              <w:spacing w:line="240" w:lineRule="auto"/>
              <w:jc w:val="center"/>
              <w:rPr>
                <w:iCs/>
                <w:sz w:val="20"/>
              </w:rPr>
            </w:pPr>
          </w:p>
        </w:tc>
      </w:tr>
      <w:tr w:rsidR="00432054" w:rsidRPr="00207261" w14:paraId="2C03D1F4" w14:textId="77777777" w:rsidTr="0059558E">
        <w:trPr>
          <w:cantSplit/>
          <w:trHeight w:val="283"/>
          <w:jc w:val="center"/>
        </w:trPr>
        <w:tc>
          <w:tcPr>
            <w:tcW w:w="737" w:type="dxa"/>
            <w:vMerge/>
            <w:textDirection w:val="btLr"/>
            <w:vAlign w:val="center"/>
          </w:tcPr>
          <w:p w14:paraId="5C639057" w14:textId="77777777" w:rsidR="00432054" w:rsidRPr="00207261" w:rsidRDefault="00432054" w:rsidP="00432054">
            <w:pPr>
              <w:spacing w:line="240" w:lineRule="auto"/>
              <w:jc w:val="center"/>
              <w:rPr>
                <w:iCs/>
                <w:sz w:val="20"/>
              </w:rPr>
            </w:pPr>
          </w:p>
        </w:tc>
        <w:tc>
          <w:tcPr>
            <w:tcW w:w="459" w:type="dxa"/>
            <w:textDirection w:val="btLr"/>
            <w:vAlign w:val="center"/>
          </w:tcPr>
          <w:p w14:paraId="72A5395C" w14:textId="77777777" w:rsidR="00432054" w:rsidRPr="00207261" w:rsidRDefault="00432054" w:rsidP="00432054">
            <w:pPr>
              <w:spacing w:line="240" w:lineRule="auto"/>
              <w:jc w:val="center"/>
              <w:rPr>
                <w:iCs/>
                <w:sz w:val="20"/>
              </w:rPr>
            </w:pPr>
            <w:r w:rsidRPr="00207261">
              <w:rPr>
                <w:iCs/>
                <w:sz w:val="20"/>
              </w:rPr>
              <w:t>2</w:t>
            </w:r>
          </w:p>
        </w:tc>
        <w:tc>
          <w:tcPr>
            <w:tcW w:w="907" w:type="dxa"/>
            <w:textDirection w:val="btLr"/>
            <w:vAlign w:val="center"/>
          </w:tcPr>
          <w:p w14:paraId="479683DE"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744DC8D1" w14:textId="77777777" w:rsidR="00432054" w:rsidRPr="00207261" w:rsidRDefault="00432054" w:rsidP="00432054">
            <w:pPr>
              <w:spacing w:line="240" w:lineRule="auto"/>
              <w:jc w:val="center"/>
              <w:rPr>
                <w:iCs/>
                <w:sz w:val="20"/>
              </w:rPr>
            </w:pPr>
          </w:p>
        </w:tc>
        <w:tc>
          <w:tcPr>
            <w:tcW w:w="907" w:type="dxa"/>
            <w:textDirection w:val="btLr"/>
            <w:vAlign w:val="center"/>
          </w:tcPr>
          <w:p w14:paraId="671DECB7" w14:textId="77777777" w:rsidR="00432054" w:rsidRPr="00207261" w:rsidRDefault="00432054" w:rsidP="00432054">
            <w:pPr>
              <w:spacing w:line="240" w:lineRule="auto"/>
              <w:jc w:val="center"/>
              <w:rPr>
                <w:iCs/>
                <w:sz w:val="20"/>
              </w:rPr>
            </w:pPr>
          </w:p>
        </w:tc>
        <w:tc>
          <w:tcPr>
            <w:tcW w:w="907" w:type="dxa"/>
            <w:textDirection w:val="btLr"/>
            <w:vAlign w:val="center"/>
          </w:tcPr>
          <w:p w14:paraId="020F0CD0" w14:textId="77777777" w:rsidR="00432054" w:rsidRPr="00207261" w:rsidRDefault="00432054" w:rsidP="00432054">
            <w:pPr>
              <w:spacing w:line="240" w:lineRule="auto"/>
              <w:jc w:val="center"/>
              <w:rPr>
                <w:iCs/>
                <w:sz w:val="20"/>
              </w:rPr>
            </w:pPr>
          </w:p>
        </w:tc>
        <w:tc>
          <w:tcPr>
            <w:tcW w:w="907" w:type="dxa"/>
            <w:textDirection w:val="btLr"/>
            <w:vAlign w:val="center"/>
          </w:tcPr>
          <w:p w14:paraId="166B435C" w14:textId="77777777" w:rsidR="00432054" w:rsidRPr="00207261" w:rsidRDefault="00432054" w:rsidP="00432054">
            <w:pPr>
              <w:spacing w:line="240" w:lineRule="auto"/>
              <w:jc w:val="center"/>
              <w:rPr>
                <w:iCs/>
                <w:sz w:val="20"/>
              </w:rPr>
            </w:pPr>
          </w:p>
        </w:tc>
      </w:tr>
      <w:tr w:rsidR="00432054" w:rsidRPr="00207261" w14:paraId="6695E076" w14:textId="77777777" w:rsidTr="0059558E">
        <w:trPr>
          <w:cantSplit/>
          <w:trHeight w:val="283"/>
          <w:jc w:val="center"/>
        </w:trPr>
        <w:tc>
          <w:tcPr>
            <w:tcW w:w="737" w:type="dxa"/>
            <w:vMerge/>
            <w:textDirection w:val="btLr"/>
            <w:vAlign w:val="center"/>
          </w:tcPr>
          <w:p w14:paraId="299A4A98" w14:textId="77777777" w:rsidR="00432054" w:rsidRPr="00207261" w:rsidRDefault="00432054" w:rsidP="00432054">
            <w:pPr>
              <w:spacing w:line="240" w:lineRule="auto"/>
              <w:jc w:val="center"/>
              <w:rPr>
                <w:iCs/>
                <w:sz w:val="20"/>
              </w:rPr>
            </w:pPr>
          </w:p>
        </w:tc>
        <w:tc>
          <w:tcPr>
            <w:tcW w:w="459" w:type="dxa"/>
            <w:textDirection w:val="btLr"/>
            <w:vAlign w:val="center"/>
          </w:tcPr>
          <w:p w14:paraId="1F2C719A" w14:textId="77777777" w:rsidR="00432054" w:rsidRPr="00207261" w:rsidRDefault="00432054" w:rsidP="00432054">
            <w:pPr>
              <w:spacing w:line="240" w:lineRule="auto"/>
              <w:jc w:val="center"/>
              <w:rPr>
                <w:iCs/>
                <w:sz w:val="20"/>
              </w:rPr>
            </w:pPr>
            <w:r w:rsidRPr="00207261">
              <w:rPr>
                <w:iCs/>
                <w:sz w:val="20"/>
              </w:rPr>
              <w:t>1</w:t>
            </w:r>
          </w:p>
        </w:tc>
        <w:tc>
          <w:tcPr>
            <w:tcW w:w="907" w:type="dxa"/>
            <w:textDirection w:val="btLr"/>
            <w:vAlign w:val="center"/>
          </w:tcPr>
          <w:p w14:paraId="070EE642"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61A42620" w14:textId="77777777" w:rsidR="00432054" w:rsidRPr="00207261" w:rsidRDefault="00432054" w:rsidP="00432054">
            <w:pPr>
              <w:spacing w:line="240" w:lineRule="auto"/>
              <w:jc w:val="center"/>
              <w:rPr>
                <w:iCs/>
                <w:sz w:val="20"/>
              </w:rPr>
            </w:pPr>
          </w:p>
        </w:tc>
        <w:tc>
          <w:tcPr>
            <w:tcW w:w="907" w:type="dxa"/>
            <w:textDirection w:val="btLr"/>
            <w:vAlign w:val="center"/>
          </w:tcPr>
          <w:p w14:paraId="715783A5" w14:textId="77777777" w:rsidR="00432054" w:rsidRPr="00207261" w:rsidRDefault="00432054" w:rsidP="00432054">
            <w:pPr>
              <w:spacing w:line="240" w:lineRule="auto"/>
              <w:jc w:val="center"/>
              <w:rPr>
                <w:iCs/>
                <w:sz w:val="20"/>
              </w:rPr>
            </w:pPr>
          </w:p>
        </w:tc>
        <w:tc>
          <w:tcPr>
            <w:tcW w:w="907" w:type="dxa"/>
            <w:textDirection w:val="btLr"/>
            <w:vAlign w:val="center"/>
          </w:tcPr>
          <w:p w14:paraId="456251F8" w14:textId="77777777" w:rsidR="00432054" w:rsidRPr="00207261" w:rsidRDefault="00432054" w:rsidP="00432054">
            <w:pPr>
              <w:spacing w:line="240" w:lineRule="auto"/>
              <w:jc w:val="center"/>
              <w:rPr>
                <w:iCs/>
                <w:sz w:val="20"/>
              </w:rPr>
            </w:pPr>
          </w:p>
        </w:tc>
        <w:tc>
          <w:tcPr>
            <w:tcW w:w="907" w:type="dxa"/>
            <w:textDirection w:val="btLr"/>
            <w:vAlign w:val="center"/>
          </w:tcPr>
          <w:p w14:paraId="67EF68D7" w14:textId="77777777" w:rsidR="00432054" w:rsidRPr="00207261" w:rsidRDefault="00432054" w:rsidP="00432054">
            <w:pPr>
              <w:spacing w:line="240" w:lineRule="auto"/>
              <w:jc w:val="center"/>
              <w:rPr>
                <w:iCs/>
                <w:sz w:val="20"/>
              </w:rPr>
            </w:pPr>
          </w:p>
        </w:tc>
      </w:tr>
      <w:tr w:rsidR="00432054" w:rsidRPr="00207261" w14:paraId="7B521A76" w14:textId="77777777" w:rsidTr="0059558E">
        <w:trPr>
          <w:cantSplit/>
          <w:trHeight w:val="283"/>
          <w:jc w:val="center"/>
        </w:trPr>
        <w:tc>
          <w:tcPr>
            <w:tcW w:w="737" w:type="dxa"/>
            <w:vMerge w:val="restart"/>
            <w:textDirection w:val="btLr"/>
            <w:vAlign w:val="center"/>
          </w:tcPr>
          <w:p w14:paraId="1ED0FF56" w14:textId="77777777" w:rsidR="00432054" w:rsidRPr="00207261" w:rsidRDefault="00432054" w:rsidP="00432054">
            <w:pPr>
              <w:spacing w:line="240" w:lineRule="auto"/>
              <w:jc w:val="center"/>
              <w:rPr>
                <w:iCs/>
                <w:sz w:val="20"/>
              </w:rPr>
            </w:pPr>
            <w:r>
              <w:rPr>
                <w:iCs/>
                <w:sz w:val="20"/>
              </w:rPr>
              <w:t>Agosto</w:t>
            </w:r>
            <w:r>
              <w:rPr>
                <w:iCs/>
                <w:sz w:val="20"/>
              </w:rPr>
              <w:br/>
            </w:r>
            <w:r w:rsidRPr="00207261">
              <w:rPr>
                <w:iCs/>
                <w:sz w:val="20"/>
              </w:rPr>
              <w:t>201</w:t>
            </w:r>
            <w:r>
              <w:rPr>
                <w:iCs/>
                <w:sz w:val="20"/>
              </w:rPr>
              <w:t>9</w:t>
            </w:r>
          </w:p>
        </w:tc>
        <w:tc>
          <w:tcPr>
            <w:tcW w:w="459" w:type="dxa"/>
            <w:textDirection w:val="btLr"/>
            <w:vAlign w:val="center"/>
          </w:tcPr>
          <w:p w14:paraId="52E0525E" w14:textId="77777777" w:rsidR="00432054" w:rsidRPr="00207261" w:rsidRDefault="00432054" w:rsidP="00432054">
            <w:pPr>
              <w:spacing w:line="240" w:lineRule="auto"/>
              <w:jc w:val="center"/>
              <w:rPr>
                <w:iCs/>
                <w:sz w:val="20"/>
              </w:rPr>
            </w:pPr>
            <w:r w:rsidRPr="00207261">
              <w:rPr>
                <w:iCs/>
                <w:sz w:val="20"/>
              </w:rPr>
              <w:t>4</w:t>
            </w:r>
          </w:p>
        </w:tc>
        <w:tc>
          <w:tcPr>
            <w:tcW w:w="907" w:type="dxa"/>
            <w:textDirection w:val="btLr"/>
            <w:vAlign w:val="center"/>
          </w:tcPr>
          <w:p w14:paraId="02C4CEF9"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5344CC5F" w14:textId="77777777" w:rsidR="00432054" w:rsidRPr="00207261" w:rsidRDefault="00432054" w:rsidP="00432054">
            <w:pPr>
              <w:spacing w:line="240" w:lineRule="auto"/>
              <w:jc w:val="center"/>
              <w:rPr>
                <w:iCs/>
                <w:sz w:val="20"/>
              </w:rPr>
            </w:pPr>
          </w:p>
        </w:tc>
        <w:tc>
          <w:tcPr>
            <w:tcW w:w="907" w:type="dxa"/>
            <w:textDirection w:val="btLr"/>
            <w:vAlign w:val="center"/>
          </w:tcPr>
          <w:p w14:paraId="11612EE9" w14:textId="77777777" w:rsidR="00432054" w:rsidRPr="00207261" w:rsidRDefault="00432054" w:rsidP="00432054">
            <w:pPr>
              <w:spacing w:line="240" w:lineRule="auto"/>
              <w:jc w:val="center"/>
              <w:rPr>
                <w:iCs/>
                <w:sz w:val="20"/>
              </w:rPr>
            </w:pPr>
          </w:p>
        </w:tc>
        <w:tc>
          <w:tcPr>
            <w:tcW w:w="907" w:type="dxa"/>
            <w:textDirection w:val="btLr"/>
            <w:vAlign w:val="center"/>
          </w:tcPr>
          <w:p w14:paraId="58515551" w14:textId="77777777" w:rsidR="00432054" w:rsidRPr="00207261" w:rsidRDefault="00432054" w:rsidP="00432054">
            <w:pPr>
              <w:spacing w:line="240" w:lineRule="auto"/>
              <w:jc w:val="center"/>
              <w:rPr>
                <w:iCs/>
                <w:sz w:val="20"/>
              </w:rPr>
            </w:pPr>
          </w:p>
        </w:tc>
        <w:tc>
          <w:tcPr>
            <w:tcW w:w="907" w:type="dxa"/>
            <w:textDirection w:val="btLr"/>
            <w:vAlign w:val="center"/>
          </w:tcPr>
          <w:p w14:paraId="4342F8DD" w14:textId="77777777" w:rsidR="00432054" w:rsidRPr="00207261" w:rsidRDefault="00432054" w:rsidP="00432054">
            <w:pPr>
              <w:spacing w:line="240" w:lineRule="auto"/>
              <w:jc w:val="center"/>
              <w:rPr>
                <w:iCs/>
                <w:sz w:val="20"/>
              </w:rPr>
            </w:pPr>
          </w:p>
        </w:tc>
      </w:tr>
      <w:tr w:rsidR="00432054" w:rsidRPr="00207261" w14:paraId="490882BE" w14:textId="77777777" w:rsidTr="0059558E">
        <w:trPr>
          <w:cantSplit/>
          <w:trHeight w:val="283"/>
          <w:jc w:val="center"/>
        </w:trPr>
        <w:tc>
          <w:tcPr>
            <w:tcW w:w="737" w:type="dxa"/>
            <w:vMerge/>
            <w:textDirection w:val="btLr"/>
            <w:vAlign w:val="center"/>
          </w:tcPr>
          <w:p w14:paraId="17CE1B74" w14:textId="77777777" w:rsidR="00432054" w:rsidRPr="00207261" w:rsidRDefault="00432054" w:rsidP="00432054">
            <w:pPr>
              <w:spacing w:line="240" w:lineRule="auto"/>
              <w:jc w:val="center"/>
              <w:rPr>
                <w:iCs/>
                <w:sz w:val="20"/>
              </w:rPr>
            </w:pPr>
          </w:p>
        </w:tc>
        <w:tc>
          <w:tcPr>
            <w:tcW w:w="459" w:type="dxa"/>
            <w:textDirection w:val="btLr"/>
            <w:vAlign w:val="center"/>
          </w:tcPr>
          <w:p w14:paraId="58FFEAE9" w14:textId="77777777" w:rsidR="00432054" w:rsidRPr="00207261" w:rsidRDefault="00432054" w:rsidP="00432054">
            <w:pPr>
              <w:spacing w:line="240" w:lineRule="auto"/>
              <w:jc w:val="center"/>
              <w:rPr>
                <w:iCs/>
                <w:sz w:val="20"/>
              </w:rPr>
            </w:pPr>
            <w:r w:rsidRPr="00207261">
              <w:rPr>
                <w:iCs/>
                <w:sz w:val="20"/>
              </w:rPr>
              <w:t>3</w:t>
            </w:r>
          </w:p>
        </w:tc>
        <w:tc>
          <w:tcPr>
            <w:tcW w:w="907" w:type="dxa"/>
            <w:shd w:val="clear" w:color="auto" w:fill="A6A6A6" w:themeFill="background1" w:themeFillShade="A6"/>
            <w:textDirection w:val="btLr"/>
            <w:vAlign w:val="center"/>
          </w:tcPr>
          <w:p w14:paraId="6CE3C834"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798471BE" w14:textId="77777777" w:rsidR="00432054" w:rsidRPr="00207261" w:rsidRDefault="00432054" w:rsidP="00432054">
            <w:pPr>
              <w:spacing w:line="240" w:lineRule="auto"/>
              <w:jc w:val="center"/>
              <w:rPr>
                <w:iCs/>
                <w:sz w:val="20"/>
              </w:rPr>
            </w:pPr>
          </w:p>
        </w:tc>
        <w:tc>
          <w:tcPr>
            <w:tcW w:w="907" w:type="dxa"/>
            <w:textDirection w:val="btLr"/>
            <w:vAlign w:val="center"/>
          </w:tcPr>
          <w:p w14:paraId="690C73CB" w14:textId="77777777" w:rsidR="00432054" w:rsidRPr="00207261" w:rsidRDefault="00432054" w:rsidP="00432054">
            <w:pPr>
              <w:spacing w:line="240" w:lineRule="auto"/>
              <w:jc w:val="center"/>
              <w:rPr>
                <w:iCs/>
                <w:sz w:val="20"/>
              </w:rPr>
            </w:pPr>
          </w:p>
        </w:tc>
        <w:tc>
          <w:tcPr>
            <w:tcW w:w="907" w:type="dxa"/>
            <w:textDirection w:val="btLr"/>
            <w:vAlign w:val="center"/>
          </w:tcPr>
          <w:p w14:paraId="1DC310A2" w14:textId="77777777" w:rsidR="00432054" w:rsidRPr="00207261" w:rsidRDefault="00432054" w:rsidP="00432054">
            <w:pPr>
              <w:spacing w:line="240" w:lineRule="auto"/>
              <w:jc w:val="center"/>
              <w:rPr>
                <w:iCs/>
                <w:sz w:val="20"/>
              </w:rPr>
            </w:pPr>
          </w:p>
        </w:tc>
        <w:tc>
          <w:tcPr>
            <w:tcW w:w="907" w:type="dxa"/>
            <w:textDirection w:val="btLr"/>
            <w:vAlign w:val="center"/>
          </w:tcPr>
          <w:p w14:paraId="5F61E12E" w14:textId="77777777" w:rsidR="00432054" w:rsidRPr="00207261" w:rsidRDefault="00432054" w:rsidP="00432054">
            <w:pPr>
              <w:spacing w:line="240" w:lineRule="auto"/>
              <w:jc w:val="center"/>
              <w:rPr>
                <w:iCs/>
                <w:sz w:val="20"/>
              </w:rPr>
            </w:pPr>
          </w:p>
        </w:tc>
      </w:tr>
      <w:tr w:rsidR="00432054" w:rsidRPr="00207261" w14:paraId="2E7A9CB1" w14:textId="77777777" w:rsidTr="0059558E">
        <w:trPr>
          <w:cantSplit/>
          <w:trHeight w:val="283"/>
          <w:jc w:val="center"/>
        </w:trPr>
        <w:tc>
          <w:tcPr>
            <w:tcW w:w="737" w:type="dxa"/>
            <w:vMerge/>
            <w:textDirection w:val="btLr"/>
            <w:vAlign w:val="center"/>
          </w:tcPr>
          <w:p w14:paraId="668C957A" w14:textId="77777777" w:rsidR="00432054" w:rsidRPr="00207261" w:rsidRDefault="00432054" w:rsidP="00432054">
            <w:pPr>
              <w:spacing w:line="240" w:lineRule="auto"/>
              <w:jc w:val="center"/>
              <w:rPr>
                <w:iCs/>
                <w:sz w:val="20"/>
              </w:rPr>
            </w:pPr>
          </w:p>
        </w:tc>
        <w:tc>
          <w:tcPr>
            <w:tcW w:w="459" w:type="dxa"/>
            <w:textDirection w:val="btLr"/>
            <w:vAlign w:val="center"/>
          </w:tcPr>
          <w:p w14:paraId="3A4F5D16" w14:textId="77777777" w:rsidR="00432054" w:rsidRPr="00207261" w:rsidRDefault="00432054" w:rsidP="00432054">
            <w:pPr>
              <w:spacing w:line="240" w:lineRule="auto"/>
              <w:jc w:val="center"/>
              <w:rPr>
                <w:iCs/>
                <w:sz w:val="20"/>
              </w:rPr>
            </w:pPr>
            <w:r w:rsidRPr="00207261">
              <w:rPr>
                <w:iCs/>
                <w:sz w:val="20"/>
              </w:rPr>
              <w:t>2</w:t>
            </w:r>
          </w:p>
        </w:tc>
        <w:tc>
          <w:tcPr>
            <w:tcW w:w="907" w:type="dxa"/>
            <w:shd w:val="clear" w:color="auto" w:fill="A6A6A6" w:themeFill="background1" w:themeFillShade="A6"/>
            <w:textDirection w:val="btLr"/>
            <w:vAlign w:val="center"/>
          </w:tcPr>
          <w:p w14:paraId="11B2E0D3" w14:textId="77777777" w:rsidR="00432054" w:rsidRPr="00207261" w:rsidRDefault="00432054" w:rsidP="00432054">
            <w:pPr>
              <w:spacing w:line="240" w:lineRule="auto"/>
              <w:jc w:val="center"/>
              <w:rPr>
                <w:iCs/>
                <w:sz w:val="20"/>
              </w:rPr>
            </w:pPr>
          </w:p>
        </w:tc>
        <w:tc>
          <w:tcPr>
            <w:tcW w:w="907" w:type="dxa"/>
            <w:textDirection w:val="btLr"/>
            <w:vAlign w:val="center"/>
          </w:tcPr>
          <w:p w14:paraId="1667AB3D" w14:textId="77777777" w:rsidR="00432054" w:rsidRPr="00207261" w:rsidRDefault="00432054" w:rsidP="00432054">
            <w:pPr>
              <w:spacing w:line="240" w:lineRule="auto"/>
              <w:jc w:val="center"/>
              <w:rPr>
                <w:iCs/>
                <w:sz w:val="20"/>
              </w:rPr>
            </w:pPr>
          </w:p>
        </w:tc>
        <w:tc>
          <w:tcPr>
            <w:tcW w:w="907" w:type="dxa"/>
            <w:textDirection w:val="btLr"/>
            <w:vAlign w:val="center"/>
          </w:tcPr>
          <w:p w14:paraId="2220F98F" w14:textId="77777777" w:rsidR="00432054" w:rsidRPr="00207261" w:rsidRDefault="00432054" w:rsidP="00432054">
            <w:pPr>
              <w:spacing w:line="240" w:lineRule="auto"/>
              <w:jc w:val="center"/>
              <w:rPr>
                <w:iCs/>
                <w:sz w:val="20"/>
              </w:rPr>
            </w:pPr>
          </w:p>
        </w:tc>
        <w:tc>
          <w:tcPr>
            <w:tcW w:w="907" w:type="dxa"/>
            <w:textDirection w:val="btLr"/>
            <w:vAlign w:val="center"/>
          </w:tcPr>
          <w:p w14:paraId="6612B7D7" w14:textId="77777777" w:rsidR="00432054" w:rsidRPr="00207261" w:rsidRDefault="00432054" w:rsidP="00432054">
            <w:pPr>
              <w:spacing w:line="240" w:lineRule="auto"/>
              <w:jc w:val="center"/>
              <w:rPr>
                <w:iCs/>
                <w:sz w:val="20"/>
              </w:rPr>
            </w:pPr>
          </w:p>
        </w:tc>
        <w:tc>
          <w:tcPr>
            <w:tcW w:w="907" w:type="dxa"/>
            <w:textDirection w:val="btLr"/>
            <w:vAlign w:val="center"/>
          </w:tcPr>
          <w:p w14:paraId="7723AB96" w14:textId="77777777" w:rsidR="00432054" w:rsidRPr="00207261" w:rsidRDefault="00432054" w:rsidP="00432054">
            <w:pPr>
              <w:spacing w:line="240" w:lineRule="auto"/>
              <w:jc w:val="center"/>
              <w:rPr>
                <w:iCs/>
                <w:sz w:val="20"/>
              </w:rPr>
            </w:pPr>
          </w:p>
        </w:tc>
      </w:tr>
      <w:tr w:rsidR="00432054" w:rsidRPr="00207261" w14:paraId="314EF1F3" w14:textId="77777777" w:rsidTr="0059558E">
        <w:trPr>
          <w:cantSplit/>
          <w:trHeight w:val="283"/>
          <w:jc w:val="center"/>
        </w:trPr>
        <w:tc>
          <w:tcPr>
            <w:tcW w:w="737" w:type="dxa"/>
            <w:vMerge/>
            <w:textDirection w:val="btLr"/>
            <w:vAlign w:val="center"/>
          </w:tcPr>
          <w:p w14:paraId="30DA0E3D" w14:textId="77777777" w:rsidR="00432054" w:rsidRPr="00207261" w:rsidRDefault="00432054" w:rsidP="00432054">
            <w:pPr>
              <w:spacing w:line="240" w:lineRule="auto"/>
              <w:jc w:val="center"/>
              <w:rPr>
                <w:iCs/>
                <w:sz w:val="20"/>
              </w:rPr>
            </w:pPr>
          </w:p>
        </w:tc>
        <w:tc>
          <w:tcPr>
            <w:tcW w:w="459" w:type="dxa"/>
            <w:textDirection w:val="btLr"/>
            <w:vAlign w:val="center"/>
          </w:tcPr>
          <w:p w14:paraId="38610F21" w14:textId="77777777" w:rsidR="00432054" w:rsidRPr="00207261" w:rsidRDefault="00432054" w:rsidP="00432054">
            <w:pPr>
              <w:spacing w:line="240" w:lineRule="auto"/>
              <w:jc w:val="center"/>
              <w:rPr>
                <w:iCs/>
                <w:sz w:val="20"/>
              </w:rPr>
            </w:pPr>
            <w:r w:rsidRPr="00207261">
              <w:rPr>
                <w:iCs/>
                <w:sz w:val="20"/>
              </w:rPr>
              <w:t>1</w:t>
            </w:r>
          </w:p>
        </w:tc>
        <w:tc>
          <w:tcPr>
            <w:tcW w:w="907" w:type="dxa"/>
            <w:shd w:val="clear" w:color="auto" w:fill="A6A6A6" w:themeFill="background1" w:themeFillShade="A6"/>
            <w:textDirection w:val="btLr"/>
            <w:vAlign w:val="center"/>
          </w:tcPr>
          <w:p w14:paraId="7E8E3E13" w14:textId="77777777" w:rsidR="00432054" w:rsidRPr="00207261" w:rsidRDefault="00432054" w:rsidP="00432054">
            <w:pPr>
              <w:spacing w:line="240" w:lineRule="auto"/>
              <w:jc w:val="center"/>
              <w:rPr>
                <w:iCs/>
                <w:sz w:val="20"/>
              </w:rPr>
            </w:pPr>
          </w:p>
        </w:tc>
        <w:tc>
          <w:tcPr>
            <w:tcW w:w="907" w:type="dxa"/>
            <w:textDirection w:val="btLr"/>
            <w:vAlign w:val="center"/>
          </w:tcPr>
          <w:p w14:paraId="31F05DFB" w14:textId="77777777" w:rsidR="00432054" w:rsidRPr="00207261" w:rsidRDefault="00432054" w:rsidP="00432054">
            <w:pPr>
              <w:spacing w:line="240" w:lineRule="auto"/>
              <w:jc w:val="center"/>
              <w:rPr>
                <w:iCs/>
                <w:sz w:val="20"/>
              </w:rPr>
            </w:pPr>
          </w:p>
        </w:tc>
        <w:tc>
          <w:tcPr>
            <w:tcW w:w="907" w:type="dxa"/>
            <w:textDirection w:val="btLr"/>
            <w:vAlign w:val="center"/>
          </w:tcPr>
          <w:p w14:paraId="6D52426B" w14:textId="77777777" w:rsidR="00432054" w:rsidRPr="00207261" w:rsidRDefault="00432054" w:rsidP="00432054">
            <w:pPr>
              <w:spacing w:line="240" w:lineRule="auto"/>
              <w:jc w:val="center"/>
              <w:rPr>
                <w:iCs/>
                <w:sz w:val="20"/>
              </w:rPr>
            </w:pPr>
          </w:p>
        </w:tc>
        <w:tc>
          <w:tcPr>
            <w:tcW w:w="907" w:type="dxa"/>
            <w:textDirection w:val="btLr"/>
            <w:vAlign w:val="center"/>
          </w:tcPr>
          <w:p w14:paraId="07CAF3B8" w14:textId="77777777" w:rsidR="00432054" w:rsidRPr="00207261" w:rsidRDefault="00432054" w:rsidP="00432054">
            <w:pPr>
              <w:spacing w:line="240" w:lineRule="auto"/>
              <w:jc w:val="center"/>
              <w:rPr>
                <w:iCs/>
                <w:sz w:val="20"/>
              </w:rPr>
            </w:pPr>
          </w:p>
        </w:tc>
        <w:tc>
          <w:tcPr>
            <w:tcW w:w="907" w:type="dxa"/>
            <w:textDirection w:val="btLr"/>
            <w:vAlign w:val="center"/>
          </w:tcPr>
          <w:p w14:paraId="0FF47C3D" w14:textId="77777777" w:rsidR="00432054" w:rsidRPr="00207261" w:rsidRDefault="00432054" w:rsidP="00432054">
            <w:pPr>
              <w:spacing w:line="240" w:lineRule="auto"/>
              <w:jc w:val="center"/>
              <w:rPr>
                <w:iCs/>
                <w:sz w:val="20"/>
              </w:rPr>
            </w:pPr>
          </w:p>
        </w:tc>
      </w:tr>
      <w:tr w:rsidR="00432054" w:rsidRPr="00207261" w14:paraId="0EB3E953" w14:textId="77777777" w:rsidTr="0059558E">
        <w:trPr>
          <w:cantSplit/>
          <w:trHeight w:val="283"/>
          <w:jc w:val="center"/>
        </w:trPr>
        <w:tc>
          <w:tcPr>
            <w:tcW w:w="737" w:type="dxa"/>
            <w:vMerge w:val="restart"/>
            <w:textDirection w:val="btLr"/>
            <w:vAlign w:val="center"/>
          </w:tcPr>
          <w:p w14:paraId="3CA4BD30" w14:textId="77777777" w:rsidR="00432054" w:rsidRPr="00207261" w:rsidRDefault="00432054" w:rsidP="00432054">
            <w:pPr>
              <w:spacing w:line="240" w:lineRule="auto"/>
              <w:jc w:val="center"/>
              <w:rPr>
                <w:iCs/>
                <w:sz w:val="20"/>
              </w:rPr>
            </w:pPr>
            <w:r>
              <w:rPr>
                <w:iCs/>
                <w:sz w:val="20"/>
              </w:rPr>
              <w:t>Julho</w:t>
            </w:r>
            <w:r>
              <w:rPr>
                <w:iCs/>
                <w:sz w:val="20"/>
              </w:rPr>
              <w:br/>
            </w:r>
            <w:r w:rsidRPr="00207261">
              <w:rPr>
                <w:iCs/>
                <w:sz w:val="20"/>
              </w:rPr>
              <w:t>201</w:t>
            </w:r>
            <w:r>
              <w:rPr>
                <w:iCs/>
                <w:sz w:val="20"/>
              </w:rPr>
              <w:t>9</w:t>
            </w:r>
          </w:p>
        </w:tc>
        <w:tc>
          <w:tcPr>
            <w:tcW w:w="459" w:type="dxa"/>
            <w:textDirection w:val="btLr"/>
            <w:vAlign w:val="center"/>
          </w:tcPr>
          <w:p w14:paraId="16FA9FF9" w14:textId="77777777" w:rsidR="00432054" w:rsidRPr="00207261" w:rsidRDefault="00432054" w:rsidP="00432054">
            <w:pPr>
              <w:spacing w:line="240" w:lineRule="auto"/>
              <w:jc w:val="center"/>
              <w:rPr>
                <w:iCs/>
                <w:sz w:val="20"/>
              </w:rPr>
            </w:pPr>
            <w:r w:rsidRPr="00207261">
              <w:rPr>
                <w:iCs/>
                <w:sz w:val="20"/>
              </w:rPr>
              <w:t>4</w:t>
            </w:r>
          </w:p>
        </w:tc>
        <w:tc>
          <w:tcPr>
            <w:tcW w:w="907" w:type="dxa"/>
            <w:shd w:val="clear" w:color="auto" w:fill="A6A6A6" w:themeFill="background1" w:themeFillShade="A6"/>
            <w:textDirection w:val="btLr"/>
            <w:vAlign w:val="center"/>
          </w:tcPr>
          <w:p w14:paraId="27D7DC84" w14:textId="77777777" w:rsidR="00432054" w:rsidRPr="00207261" w:rsidRDefault="00432054" w:rsidP="00432054">
            <w:pPr>
              <w:spacing w:line="240" w:lineRule="auto"/>
              <w:jc w:val="center"/>
              <w:rPr>
                <w:iCs/>
                <w:sz w:val="20"/>
              </w:rPr>
            </w:pPr>
          </w:p>
        </w:tc>
        <w:tc>
          <w:tcPr>
            <w:tcW w:w="907" w:type="dxa"/>
            <w:textDirection w:val="btLr"/>
            <w:vAlign w:val="center"/>
          </w:tcPr>
          <w:p w14:paraId="1F336B41" w14:textId="77777777" w:rsidR="00432054" w:rsidRPr="00207261" w:rsidRDefault="00432054" w:rsidP="00432054">
            <w:pPr>
              <w:spacing w:line="240" w:lineRule="auto"/>
              <w:jc w:val="center"/>
              <w:rPr>
                <w:iCs/>
                <w:sz w:val="20"/>
              </w:rPr>
            </w:pPr>
          </w:p>
        </w:tc>
        <w:tc>
          <w:tcPr>
            <w:tcW w:w="907" w:type="dxa"/>
            <w:textDirection w:val="btLr"/>
            <w:vAlign w:val="center"/>
          </w:tcPr>
          <w:p w14:paraId="12A6520A" w14:textId="77777777" w:rsidR="00432054" w:rsidRPr="00207261" w:rsidRDefault="00432054" w:rsidP="00432054">
            <w:pPr>
              <w:spacing w:line="240" w:lineRule="auto"/>
              <w:jc w:val="center"/>
              <w:rPr>
                <w:iCs/>
                <w:sz w:val="20"/>
              </w:rPr>
            </w:pPr>
          </w:p>
        </w:tc>
        <w:tc>
          <w:tcPr>
            <w:tcW w:w="907" w:type="dxa"/>
            <w:textDirection w:val="btLr"/>
            <w:vAlign w:val="center"/>
          </w:tcPr>
          <w:p w14:paraId="11A610AB" w14:textId="77777777" w:rsidR="00432054" w:rsidRPr="00207261" w:rsidRDefault="00432054" w:rsidP="00432054">
            <w:pPr>
              <w:spacing w:line="240" w:lineRule="auto"/>
              <w:jc w:val="center"/>
              <w:rPr>
                <w:iCs/>
                <w:sz w:val="20"/>
              </w:rPr>
            </w:pPr>
          </w:p>
        </w:tc>
        <w:tc>
          <w:tcPr>
            <w:tcW w:w="907" w:type="dxa"/>
            <w:textDirection w:val="btLr"/>
            <w:vAlign w:val="center"/>
          </w:tcPr>
          <w:p w14:paraId="2ADA2B17" w14:textId="77777777" w:rsidR="00432054" w:rsidRPr="00207261" w:rsidRDefault="00432054" w:rsidP="00432054">
            <w:pPr>
              <w:spacing w:line="240" w:lineRule="auto"/>
              <w:jc w:val="center"/>
              <w:rPr>
                <w:iCs/>
                <w:sz w:val="20"/>
              </w:rPr>
            </w:pPr>
          </w:p>
        </w:tc>
      </w:tr>
      <w:tr w:rsidR="005E6FAA" w:rsidRPr="00207261" w14:paraId="6CF36DEC" w14:textId="77777777" w:rsidTr="0059558E">
        <w:trPr>
          <w:cantSplit/>
          <w:trHeight w:val="283"/>
          <w:jc w:val="center"/>
        </w:trPr>
        <w:tc>
          <w:tcPr>
            <w:tcW w:w="737" w:type="dxa"/>
            <w:vMerge/>
            <w:textDirection w:val="btLr"/>
            <w:vAlign w:val="center"/>
          </w:tcPr>
          <w:p w14:paraId="270AD212" w14:textId="77777777" w:rsidR="005E6FAA" w:rsidRPr="00207261" w:rsidRDefault="005E6FAA" w:rsidP="0059558E">
            <w:pPr>
              <w:spacing w:line="240" w:lineRule="auto"/>
              <w:jc w:val="center"/>
              <w:rPr>
                <w:iCs/>
                <w:sz w:val="20"/>
              </w:rPr>
            </w:pPr>
          </w:p>
        </w:tc>
        <w:tc>
          <w:tcPr>
            <w:tcW w:w="459" w:type="dxa"/>
            <w:textDirection w:val="btLr"/>
            <w:vAlign w:val="center"/>
          </w:tcPr>
          <w:p w14:paraId="6529C9DD" w14:textId="77777777" w:rsidR="005E6FAA" w:rsidRPr="00207261" w:rsidRDefault="005E6FAA" w:rsidP="0059558E">
            <w:pPr>
              <w:spacing w:line="240" w:lineRule="auto"/>
              <w:jc w:val="center"/>
              <w:rPr>
                <w:iCs/>
                <w:sz w:val="20"/>
              </w:rPr>
            </w:pPr>
            <w:r w:rsidRPr="00207261">
              <w:rPr>
                <w:iCs/>
                <w:sz w:val="20"/>
              </w:rPr>
              <w:t>3</w:t>
            </w:r>
          </w:p>
        </w:tc>
        <w:tc>
          <w:tcPr>
            <w:tcW w:w="907" w:type="dxa"/>
            <w:shd w:val="clear" w:color="auto" w:fill="A6A6A6" w:themeFill="background1" w:themeFillShade="A6"/>
            <w:textDirection w:val="btLr"/>
            <w:vAlign w:val="center"/>
          </w:tcPr>
          <w:p w14:paraId="0F320E83" w14:textId="77777777" w:rsidR="005E6FAA" w:rsidRPr="00207261" w:rsidRDefault="005E6FAA" w:rsidP="0059558E">
            <w:pPr>
              <w:spacing w:line="240" w:lineRule="auto"/>
              <w:jc w:val="center"/>
              <w:rPr>
                <w:iCs/>
                <w:sz w:val="20"/>
              </w:rPr>
            </w:pPr>
          </w:p>
        </w:tc>
        <w:tc>
          <w:tcPr>
            <w:tcW w:w="907" w:type="dxa"/>
            <w:textDirection w:val="btLr"/>
            <w:vAlign w:val="center"/>
          </w:tcPr>
          <w:p w14:paraId="0E63684C" w14:textId="77777777" w:rsidR="005E6FAA" w:rsidRPr="00207261" w:rsidRDefault="005E6FAA" w:rsidP="0059558E">
            <w:pPr>
              <w:spacing w:line="240" w:lineRule="auto"/>
              <w:jc w:val="center"/>
              <w:rPr>
                <w:iCs/>
                <w:sz w:val="20"/>
              </w:rPr>
            </w:pPr>
          </w:p>
        </w:tc>
        <w:tc>
          <w:tcPr>
            <w:tcW w:w="907" w:type="dxa"/>
            <w:textDirection w:val="btLr"/>
            <w:vAlign w:val="center"/>
          </w:tcPr>
          <w:p w14:paraId="16A4E1A3" w14:textId="77777777" w:rsidR="005E6FAA" w:rsidRPr="00207261" w:rsidRDefault="005E6FAA" w:rsidP="0059558E">
            <w:pPr>
              <w:spacing w:line="240" w:lineRule="auto"/>
              <w:jc w:val="center"/>
              <w:rPr>
                <w:iCs/>
                <w:sz w:val="20"/>
              </w:rPr>
            </w:pPr>
          </w:p>
        </w:tc>
        <w:tc>
          <w:tcPr>
            <w:tcW w:w="907" w:type="dxa"/>
            <w:textDirection w:val="btLr"/>
            <w:vAlign w:val="center"/>
          </w:tcPr>
          <w:p w14:paraId="4E70DC44" w14:textId="77777777" w:rsidR="005E6FAA" w:rsidRPr="00207261" w:rsidRDefault="005E6FAA" w:rsidP="0059558E">
            <w:pPr>
              <w:spacing w:line="240" w:lineRule="auto"/>
              <w:jc w:val="center"/>
              <w:rPr>
                <w:iCs/>
                <w:sz w:val="20"/>
              </w:rPr>
            </w:pPr>
          </w:p>
        </w:tc>
        <w:tc>
          <w:tcPr>
            <w:tcW w:w="907" w:type="dxa"/>
            <w:textDirection w:val="btLr"/>
            <w:vAlign w:val="center"/>
          </w:tcPr>
          <w:p w14:paraId="5ABF036E" w14:textId="77777777" w:rsidR="005E6FAA" w:rsidRPr="00207261" w:rsidRDefault="005E6FAA" w:rsidP="0059558E">
            <w:pPr>
              <w:spacing w:line="240" w:lineRule="auto"/>
              <w:jc w:val="center"/>
              <w:rPr>
                <w:iCs/>
                <w:sz w:val="20"/>
              </w:rPr>
            </w:pPr>
          </w:p>
        </w:tc>
      </w:tr>
      <w:tr w:rsidR="005E6FAA" w:rsidRPr="00207261" w14:paraId="65BA6078" w14:textId="77777777" w:rsidTr="0059558E">
        <w:trPr>
          <w:cantSplit/>
          <w:trHeight w:val="283"/>
          <w:jc w:val="center"/>
        </w:trPr>
        <w:tc>
          <w:tcPr>
            <w:tcW w:w="737" w:type="dxa"/>
            <w:vMerge/>
            <w:textDirection w:val="btLr"/>
            <w:vAlign w:val="center"/>
          </w:tcPr>
          <w:p w14:paraId="51CCE434" w14:textId="77777777" w:rsidR="005E6FAA" w:rsidRPr="00207261" w:rsidRDefault="005E6FAA" w:rsidP="0059558E">
            <w:pPr>
              <w:spacing w:line="240" w:lineRule="auto"/>
              <w:jc w:val="center"/>
              <w:rPr>
                <w:iCs/>
                <w:sz w:val="20"/>
              </w:rPr>
            </w:pPr>
          </w:p>
        </w:tc>
        <w:tc>
          <w:tcPr>
            <w:tcW w:w="459" w:type="dxa"/>
            <w:textDirection w:val="btLr"/>
            <w:vAlign w:val="center"/>
          </w:tcPr>
          <w:p w14:paraId="3C5B8744" w14:textId="77777777" w:rsidR="005E6FAA" w:rsidRPr="00207261" w:rsidRDefault="005E6FAA" w:rsidP="0059558E">
            <w:pPr>
              <w:spacing w:line="240" w:lineRule="auto"/>
              <w:jc w:val="center"/>
              <w:rPr>
                <w:iCs/>
                <w:sz w:val="20"/>
              </w:rPr>
            </w:pPr>
            <w:r w:rsidRPr="00207261">
              <w:rPr>
                <w:iCs/>
                <w:sz w:val="20"/>
              </w:rPr>
              <w:t>2</w:t>
            </w:r>
          </w:p>
        </w:tc>
        <w:tc>
          <w:tcPr>
            <w:tcW w:w="907" w:type="dxa"/>
            <w:shd w:val="clear" w:color="auto" w:fill="A6A6A6" w:themeFill="background1" w:themeFillShade="A6"/>
            <w:textDirection w:val="btLr"/>
            <w:vAlign w:val="center"/>
          </w:tcPr>
          <w:p w14:paraId="1E611685" w14:textId="77777777" w:rsidR="005E6FAA" w:rsidRPr="00207261" w:rsidRDefault="005E6FAA" w:rsidP="0059558E">
            <w:pPr>
              <w:spacing w:line="240" w:lineRule="auto"/>
              <w:jc w:val="center"/>
              <w:rPr>
                <w:iCs/>
                <w:sz w:val="20"/>
              </w:rPr>
            </w:pPr>
          </w:p>
        </w:tc>
        <w:tc>
          <w:tcPr>
            <w:tcW w:w="907" w:type="dxa"/>
            <w:textDirection w:val="btLr"/>
            <w:vAlign w:val="center"/>
          </w:tcPr>
          <w:p w14:paraId="0DA9A57D" w14:textId="77777777" w:rsidR="005E6FAA" w:rsidRPr="00207261" w:rsidRDefault="005E6FAA" w:rsidP="0059558E">
            <w:pPr>
              <w:spacing w:line="240" w:lineRule="auto"/>
              <w:jc w:val="center"/>
              <w:rPr>
                <w:iCs/>
                <w:sz w:val="20"/>
              </w:rPr>
            </w:pPr>
          </w:p>
        </w:tc>
        <w:tc>
          <w:tcPr>
            <w:tcW w:w="907" w:type="dxa"/>
            <w:textDirection w:val="btLr"/>
            <w:vAlign w:val="center"/>
          </w:tcPr>
          <w:p w14:paraId="403E7697" w14:textId="77777777" w:rsidR="005E6FAA" w:rsidRPr="00207261" w:rsidRDefault="005E6FAA" w:rsidP="0059558E">
            <w:pPr>
              <w:spacing w:line="240" w:lineRule="auto"/>
              <w:jc w:val="center"/>
              <w:rPr>
                <w:iCs/>
                <w:sz w:val="20"/>
              </w:rPr>
            </w:pPr>
          </w:p>
        </w:tc>
        <w:tc>
          <w:tcPr>
            <w:tcW w:w="907" w:type="dxa"/>
            <w:textDirection w:val="btLr"/>
            <w:vAlign w:val="center"/>
          </w:tcPr>
          <w:p w14:paraId="375851F4" w14:textId="77777777" w:rsidR="005E6FAA" w:rsidRPr="00207261" w:rsidRDefault="005E6FAA" w:rsidP="0059558E">
            <w:pPr>
              <w:spacing w:line="240" w:lineRule="auto"/>
              <w:jc w:val="center"/>
              <w:rPr>
                <w:iCs/>
                <w:sz w:val="20"/>
              </w:rPr>
            </w:pPr>
          </w:p>
        </w:tc>
        <w:tc>
          <w:tcPr>
            <w:tcW w:w="907" w:type="dxa"/>
            <w:textDirection w:val="btLr"/>
            <w:vAlign w:val="center"/>
          </w:tcPr>
          <w:p w14:paraId="524CC1F9" w14:textId="77777777" w:rsidR="005E6FAA" w:rsidRPr="00207261" w:rsidRDefault="005E6FAA" w:rsidP="0059558E">
            <w:pPr>
              <w:spacing w:line="240" w:lineRule="auto"/>
              <w:jc w:val="center"/>
              <w:rPr>
                <w:iCs/>
                <w:sz w:val="20"/>
              </w:rPr>
            </w:pPr>
          </w:p>
        </w:tc>
      </w:tr>
      <w:tr w:rsidR="005E6FAA" w:rsidRPr="00207261" w14:paraId="433F6322" w14:textId="77777777" w:rsidTr="0059558E">
        <w:trPr>
          <w:cantSplit/>
          <w:trHeight w:val="283"/>
          <w:jc w:val="center"/>
        </w:trPr>
        <w:tc>
          <w:tcPr>
            <w:tcW w:w="737" w:type="dxa"/>
            <w:vMerge/>
            <w:tcBorders>
              <w:bottom w:val="single" w:sz="4" w:space="0" w:color="auto"/>
            </w:tcBorders>
            <w:textDirection w:val="btLr"/>
            <w:vAlign w:val="center"/>
          </w:tcPr>
          <w:p w14:paraId="3A13D4D4" w14:textId="77777777" w:rsidR="005E6FAA" w:rsidRPr="00207261" w:rsidRDefault="005E6FAA" w:rsidP="0059558E">
            <w:pPr>
              <w:spacing w:line="240" w:lineRule="auto"/>
              <w:jc w:val="center"/>
              <w:rPr>
                <w:iCs/>
                <w:sz w:val="20"/>
              </w:rPr>
            </w:pPr>
          </w:p>
        </w:tc>
        <w:tc>
          <w:tcPr>
            <w:tcW w:w="459" w:type="dxa"/>
            <w:tcBorders>
              <w:bottom w:val="single" w:sz="4" w:space="0" w:color="auto"/>
            </w:tcBorders>
            <w:textDirection w:val="btLr"/>
            <w:vAlign w:val="center"/>
          </w:tcPr>
          <w:p w14:paraId="25D89ECF" w14:textId="77777777" w:rsidR="005E6FAA" w:rsidRPr="00207261" w:rsidRDefault="005E6FAA" w:rsidP="0059558E">
            <w:pPr>
              <w:spacing w:line="240" w:lineRule="auto"/>
              <w:jc w:val="center"/>
              <w:rPr>
                <w:iCs/>
                <w:sz w:val="20"/>
              </w:rPr>
            </w:pPr>
            <w:r w:rsidRPr="00207261">
              <w:rPr>
                <w:iCs/>
                <w:sz w:val="20"/>
              </w:rPr>
              <w:t>1</w:t>
            </w:r>
          </w:p>
        </w:tc>
        <w:tc>
          <w:tcPr>
            <w:tcW w:w="907" w:type="dxa"/>
            <w:shd w:val="clear" w:color="auto" w:fill="A6A6A6" w:themeFill="background1" w:themeFillShade="A6"/>
            <w:textDirection w:val="btLr"/>
            <w:vAlign w:val="center"/>
          </w:tcPr>
          <w:p w14:paraId="02514438" w14:textId="77777777" w:rsidR="005E6FAA" w:rsidRPr="00207261" w:rsidRDefault="005E6FAA" w:rsidP="0059558E">
            <w:pPr>
              <w:spacing w:line="240" w:lineRule="auto"/>
              <w:jc w:val="center"/>
              <w:rPr>
                <w:iCs/>
                <w:sz w:val="20"/>
              </w:rPr>
            </w:pPr>
          </w:p>
        </w:tc>
        <w:tc>
          <w:tcPr>
            <w:tcW w:w="907" w:type="dxa"/>
            <w:textDirection w:val="btLr"/>
            <w:vAlign w:val="center"/>
          </w:tcPr>
          <w:p w14:paraId="02B2C3BB" w14:textId="77777777" w:rsidR="005E6FAA" w:rsidRPr="00207261" w:rsidRDefault="005E6FAA" w:rsidP="0059558E">
            <w:pPr>
              <w:spacing w:line="240" w:lineRule="auto"/>
              <w:jc w:val="center"/>
              <w:rPr>
                <w:iCs/>
                <w:sz w:val="20"/>
              </w:rPr>
            </w:pPr>
          </w:p>
        </w:tc>
        <w:tc>
          <w:tcPr>
            <w:tcW w:w="907" w:type="dxa"/>
            <w:textDirection w:val="btLr"/>
            <w:vAlign w:val="center"/>
          </w:tcPr>
          <w:p w14:paraId="1F0B96EF" w14:textId="77777777" w:rsidR="005E6FAA" w:rsidRPr="00207261" w:rsidRDefault="005E6FAA" w:rsidP="0059558E">
            <w:pPr>
              <w:spacing w:line="240" w:lineRule="auto"/>
              <w:jc w:val="center"/>
              <w:rPr>
                <w:iCs/>
                <w:sz w:val="20"/>
              </w:rPr>
            </w:pPr>
          </w:p>
        </w:tc>
        <w:tc>
          <w:tcPr>
            <w:tcW w:w="907" w:type="dxa"/>
            <w:textDirection w:val="btLr"/>
            <w:vAlign w:val="center"/>
          </w:tcPr>
          <w:p w14:paraId="1AAA0991" w14:textId="77777777" w:rsidR="005E6FAA" w:rsidRPr="00207261" w:rsidRDefault="005E6FAA" w:rsidP="0059558E">
            <w:pPr>
              <w:spacing w:line="240" w:lineRule="auto"/>
              <w:jc w:val="center"/>
              <w:rPr>
                <w:iCs/>
                <w:sz w:val="20"/>
              </w:rPr>
            </w:pPr>
          </w:p>
        </w:tc>
        <w:tc>
          <w:tcPr>
            <w:tcW w:w="907" w:type="dxa"/>
            <w:textDirection w:val="btLr"/>
            <w:vAlign w:val="center"/>
          </w:tcPr>
          <w:p w14:paraId="083DBB19" w14:textId="77777777" w:rsidR="005E6FAA" w:rsidRPr="00207261" w:rsidRDefault="005E6FAA" w:rsidP="0059558E">
            <w:pPr>
              <w:spacing w:line="240" w:lineRule="auto"/>
              <w:jc w:val="center"/>
              <w:rPr>
                <w:iCs/>
                <w:sz w:val="20"/>
              </w:rPr>
            </w:pPr>
          </w:p>
        </w:tc>
      </w:tr>
      <w:tr w:rsidR="00325371" w:rsidRPr="00207261" w14:paraId="6DA090D0" w14:textId="77777777" w:rsidTr="00E050C7">
        <w:trPr>
          <w:cantSplit/>
          <w:trHeight w:val="3407"/>
          <w:jc w:val="center"/>
        </w:trPr>
        <w:tc>
          <w:tcPr>
            <w:tcW w:w="737" w:type="dxa"/>
            <w:textDirection w:val="btLr"/>
            <w:vAlign w:val="center"/>
          </w:tcPr>
          <w:p w14:paraId="71CAD9E7" w14:textId="77777777" w:rsidR="00325371" w:rsidRPr="00325371" w:rsidRDefault="00325371" w:rsidP="00325371">
            <w:pPr>
              <w:spacing w:line="240" w:lineRule="auto"/>
              <w:ind w:right="227"/>
              <w:jc w:val="right"/>
              <w:rPr>
                <w:iCs/>
                <w:sz w:val="20"/>
              </w:rPr>
            </w:pPr>
            <w:r w:rsidRPr="00325371">
              <w:rPr>
                <w:iCs/>
                <w:sz w:val="20"/>
              </w:rPr>
              <w:t>Meses</w:t>
            </w:r>
          </w:p>
        </w:tc>
        <w:tc>
          <w:tcPr>
            <w:tcW w:w="459" w:type="dxa"/>
            <w:textDirection w:val="btLr"/>
            <w:vAlign w:val="center"/>
          </w:tcPr>
          <w:p w14:paraId="0E1668DC" w14:textId="77777777" w:rsidR="00325371" w:rsidRPr="00325371" w:rsidRDefault="00325371" w:rsidP="00325371">
            <w:pPr>
              <w:spacing w:line="240" w:lineRule="auto"/>
              <w:ind w:right="227"/>
              <w:jc w:val="right"/>
              <w:rPr>
                <w:iCs/>
                <w:sz w:val="20"/>
              </w:rPr>
            </w:pPr>
            <w:r w:rsidRPr="00325371">
              <w:rPr>
                <w:iCs/>
                <w:sz w:val="20"/>
              </w:rPr>
              <w:t>Semanas</w:t>
            </w:r>
          </w:p>
        </w:tc>
        <w:tc>
          <w:tcPr>
            <w:tcW w:w="907" w:type="dxa"/>
            <w:textDirection w:val="btLr"/>
            <w:vAlign w:val="center"/>
          </w:tcPr>
          <w:p w14:paraId="0CC16FCE" w14:textId="77777777" w:rsidR="00325371" w:rsidRPr="00207261" w:rsidRDefault="00325371" w:rsidP="0059558E">
            <w:pPr>
              <w:spacing w:line="240" w:lineRule="auto"/>
              <w:jc w:val="left"/>
              <w:rPr>
                <w:iCs/>
                <w:sz w:val="20"/>
              </w:rPr>
            </w:pPr>
            <w:r>
              <w:rPr>
                <w:iCs/>
                <w:sz w:val="20"/>
              </w:rPr>
              <w:t>Atividade A</w:t>
            </w:r>
          </w:p>
        </w:tc>
        <w:tc>
          <w:tcPr>
            <w:tcW w:w="907" w:type="dxa"/>
            <w:textDirection w:val="btLr"/>
            <w:vAlign w:val="center"/>
          </w:tcPr>
          <w:p w14:paraId="73EAE7EE" w14:textId="77777777" w:rsidR="00325371" w:rsidRPr="00207261" w:rsidRDefault="00325371" w:rsidP="0059558E">
            <w:pPr>
              <w:spacing w:line="240" w:lineRule="auto"/>
              <w:jc w:val="left"/>
              <w:rPr>
                <w:iCs/>
                <w:sz w:val="20"/>
              </w:rPr>
            </w:pPr>
            <w:r>
              <w:rPr>
                <w:iCs/>
                <w:sz w:val="20"/>
              </w:rPr>
              <w:t>Atividade B</w:t>
            </w:r>
          </w:p>
        </w:tc>
        <w:tc>
          <w:tcPr>
            <w:tcW w:w="907" w:type="dxa"/>
            <w:textDirection w:val="btLr"/>
            <w:vAlign w:val="center"/>
          </w:tcPr>
          <w:p w14:paraId="15D09B36" w14:textId="77777777" w:rsidR="00325371" w:rsidRPr="00207261" w:rsidRDefault="00325371" w:rsidP="0059558E">
            <w:pPr>
              <w:spacing w:line="240" w:lineRule="auto"/>
              <w:jc w:val="left"/>
              <w:rPr>
                <w:iCs/>
                <w:sz w:val="20"/>
              </w:rPr>
            </w:pPr>
            <w:r>
              <w:rPr>
                <w:iCs/>
                <w:sz w:val="20"/>
              </w:rPr>
              <w:t>Atividade C</w:t>
            </w:r>
          </w:p>
        </w:tc>
        <w:tc>
          <w:tcPr>
            <w:tcW w:w="907" w:type="dxa"/>
            <w:textDirection w:val="btLr"/>
            <w:vAlign w:val="center"/>
          </w:tcPr>
          <w:p w14:paraId="7EDF22EE" w14:textId="77777777" w:rsidR="00325371" w:rsidRPr="00207261" w:rsidRDefault="00325371" w:rsidP="0059558E">
            <w:pPr>
              <w:spacing w:line="240" w:lineRule="auto"/>
              <w:jc w:val="left"/>
              <w:rPr>
                <w:iCs/>
                <w:sz w:val="20"/>
              </w:rPr>
            </w:pPr>
            <w:r>
              <w:rPr>
                <w:iCs/>
                <w:sz w:val="20"/>
              </w:rPr>
              <w:t>Atividade D</w:t>
            </w:r>
          </w:p>
        </w:tc>
        <w:tc>
          <w:tcPr>
            <w:tcW w:w="907" w:type="dxa"/>
            <w:textDirection w:val="btLr"/>
            <w:vAlign w:val="center"/>
          </w:tcPr>
          <w:p w14:paraId="514C0D21" w14:textId="77777777" w:rsidR="00325371" w:rsidRPr="00207261" w:rsidRDefault="00325371" w:rsidP="0059558E">
            <w:pPr>
              <w:spacing w:line="240" w:lineRule="auto"/>
              <w:jc w:val="left"/>
              <w:rPr>
                <w:iCs/>
                <w:sz w:val="20"/>
              </w:rPr>
            </w:pPr>
            <w:r>
              <w:rPr>
                <w:iCs/>
                <w:sz w:val="20"/>
              </w:rPr>
              <w:t>Atividade E</w:t>
            </w:r>
          </w:p>
        </w:tc>
      </w:tr>
    </w:tbl>
    <w:p w14:paraId="52906476" w14:textId="77777777" w:rsidR="002F517F" w:rsidRPr="00FE0F3F" w:rsidRDefault="002F517F" w:rsidP="002F517F">
      <w:pPr>
        <w:spacing w:before="120" w:line="240" w:lineRule="auto"/>
        <w:ind w:left="1701"/>
        <w:rPr>
          <w:sz w:val="18"/>
          <w:szCs w:val="18"/>
        </w:rPr>
      </w:pPr>
      <w:r w:rsidRPr="00FE0F3F">
        <w:rPr>
          <w:sz w:val="18"/>
          <w:szCs w:val="18"/>
        </w:rPr>
        <w:t>Fonte: Produção do próprio autor.</w:t>
      </w:r>
    </w:p>
    <w:p w14:paraId="43E075FF" w14:textId="77777777" w:rsidR="005E6FAA" w:rsidRDefault="005E6FAA" w:rsidP="005E6FAA">
      <w:pPr>
        <w:rPr>
          <w:iCs/>
        </w:rPr>
      </w:pPr>
    </w:p>
    <w:p w14:paraId="151B89FC" w14:textId="77777777" w:rsidR="0059558E" w:rsidRDefault="0059558E">
      <w:pPr>
        <w:spacing w:line="240" w:lineRule="auto"/>
        <w:jc w:val="left"/>
        <w:rPr>
          <w:iCs/>
        </w:rPr>
      </w:pPr>
      <w:r>
        <w:rPr>
          <w:iCs/>
        </w:rPr>
        <w:br w:type="page"/>
      </w:r>
    </w:p>
    <w:p w14:paraId="5C8953EC" w14:textId="77777777" w:rsidR="005060D2" w:rsidRPr="00F74D38" w:rsidRDefault="005060D2" w:rsidP="004E421B">
      <w:pPr>
        <w:pStyle w:val="Ttulo1"/>
      </w:pPr>
      <w:bookmarkStart w:id="12" w:name="_Toc9287730"/>
      <w:r w:rsidRPr="00F74D38">
        <w:lastRenderedPageBreak/>
        <w:t>Apresentação gráfica do Trabalho</w:t>
      </w:r>
      <w:bookmarkEnd w:id="3"/>
      <w:bookmarkEnd w:id="12"/>
    </w:p>
    <w:p w14:paraId="1B657A99" w14:textId="77777777" w:rsidR="005060D2" w:rsidRPr="0059153C" w:rsidRDefault="005060D2" w:rsidP="005E6FAA">
      <w:pPr>
        <w:pStyle w:val="Ttulo2"/>
      </w:pPr>
      <w:bookmarkStart w:id="13" w:name="_Toc335309198"/>
      <w:bookmarkStart w:id="14" w:name="_Toc9287731"/>
      <w:r w:rsidRPr="0059153C">
        <w:t>Formato</w:t>
      </w:r>
      <w:bookmarkEnd w:id="13"/>
      <w:bookmarkEnd w:id="14"/>
    </w:p>
    <w:p w14:paraId="1F1D0EB5" w14:textId="114B5618" w:rsidR="005060D2" w:rsidRDefault="005060D2" w:rsidP="005060D2">
      <w:r w:rsidRPr="00F74D38">
        <w:t>Conforme a ABNT NBR</w:t>
      </w:r>
      <w:r>
        <w:t xml:space="preserve"> </w:t>
      </w:r>
      <w:r w:rsidRPr="00F74D38">
        <w:t xml:space="preserve">14724:2011, o trabalho deve ser digitado </w:t>
      </w:r>
      <w:r w:rsidR="00E95BA2">
        <w:t xml:space="preserve">na cor preta, </w:t>
      </w:r>
      <w:r w:rsidR="00E95BA2" w:rsidRPr="00E95BA2">
        <w:t>podendo utilizar outras cores somente para as ilustrações</w:t>
      </w:r>
      <w:r w:rsidR="009E4E1F">
        <w:t>. Se impresso, usar</w:t>
      </w:r>
      <w:r w:rsidR="009E4E1F" w:rsidRPr="00F74D38">
        <w:t xml:space="preserve"> papel branco</w:t>
      </w:r>
      <w:r w:rsidR="009E4E1F">
        <w:t xml:space="preserve"> ou reciclado</w:t>
      </w:r>
      <w:r w:rsidR="009E4E1F" w:rsidRPr="00F74D38">
        <w:t xml:space="preserve">, </w:t>
      </w:r>
      <w:r w:rsidRPr="00F74D38">
        <w:t>no formato A4 (210</w:t>
      </w:r>
      <w:r>
        <w:t xml:space="preserve"> mm x </w:t>
      </w:r>
      <w:r w:rsidRPr="00F74D38">
        <w:t>297</w:t>
      </w:r>
      <w:r>
        <w:t xml:space="preserve"> </w:t>
      </w:r>
      <w:r w:rsidRPr="00F74D38">
        <w:t>mm)</w:t>
      </w:r>
      <w:r w:rsidR="009E4E1F">
        <w:t>. A</w:t>
      </w:r>
      <w:r>
        <w:t xml:space="preserve">s margens utilizadas devem ser: esquerda e superior de </w:t>
      </w:r>
      <w:r>
        <w:br/>
        <w:t>3 cm e direita e inferior de 2 cm</w:t>
      </w:r>
      <w:r w:rsidR="00110157">
        <w:t xml:space="preserve"> (ABNT, 2011)</w:t>
      </w:r>
      <w:r>
        <w:t>.</w:t>
      </w:r>
    </w:p>
    <w:p w14:paraId="38CA0867" w14:textId="77777777" w:rsidR="005060D2" w:rsidRDefault="005060D2" w:rsidP="005060D2"/>
    <w:p w14:paraId="39B1184E" w14:textId="3EAE2DC5" w:rsidR="005060D2" w:rsidRDefault="005060D2" w:rsidP="005060D2">
      <w:r>
        <w:t xml:space="preserve">A contagem das páginas deve ser sequencial, iniciando-se a partir da folha de rosto. As folhas dos elementos </w:t>
      </w:r>
      <w:proofErr w:type="spellStart"/>
      <w:r>
        <w:t>pré</w:t>
      </w:r>
      <w:proofErr w:type="spellEnd"/>
      <w:r>
        <w:t>-textuais (aqueles que aparecem antes do primeiro capítulo do trabalho) devem ser contadas, mas não numeradas. A numeração das páginas só deve acontecer a partir da primeira folha da parte textual, em algarismos arábicos, no canto superior direito da página</w:t>
      </w:r>
      <w:r w:rsidR="009E4E1F" w:rsidRPr="009E4E1F">
        <w:t xml:space="preserve">, a 2 cm da borda superior, </w:t>
      </w:r>
      <w:proofErr w:type="spellStart"/>
      <w:r w:rsidR="009E4E1F" w:rsidRPr="009E4E1F">
        <w:t>ﬁcando</w:t>
      </w:r>
      <w:proofErr w:type="spellEnd"/>
      <w:r w:rsidR="009E4E1F" w:rsidRPr="009E4E1F">
        <w:t xml:space="preserve"> o último algarismo a 2 cm da borda direita da folha</w:t>
      </w:r>
      <w:r>
        <w:t xml:space="preserve">. </w:t>
      </w:r>
    </w:p>
    <w:p w14:paraId="59FE4DB6" w14:textId="77777777" w:rsidR="005060D2" w:rsidRDefault="005060D2" w:rsidP="005060D2"/>
    <w:p w14:paraId="0BF8361B" w14:textId="520FF85D" w:rsidR="005060D2" w:rsidRDefault="005060D2" w:rsidP="005060D2">
      <w:r>
        <w:t xml:space="preserve">Este modelo já faz a contagem e a numeração automática das páginas levando em consideração as regras estabelecidas na </w:t>
      </w:r>
      <w:r w:rsidR="00110157">
        <w:t xml:space="preserve">ABNT </w:t>
      </w:r>
      <w:r>
        <w:t>NBR 14724:2011 e apresentadas anteriormente.</w:t>
      </w:r>
    </w:p>
    <w:p w14:paraId="4C406E5E" w14:textId="77777777" w:rsidR="005060D2" w:rsidRDefault="005060D2" w:rsidP="005060D2"/>
    <w:p w14:paraId="5ED6EDB4" w14:textId="77777777" w:rsidR="005060D2" w:rsidRDefault="005060D2" w:rsidP="005060D2">
      <w:r>
        <w:t>O texto deve ser digitado com espaçamento 1,5 entre linhas, exceto nos casos de citações de mais de três linhas, notas de rodapé, legendas, tabelas, quadros e fontes das ilustrações e tabelas, os quais devem ter espaçamento simples.</w:t>
      </w:r>
    </w:p>
    <w:p w14:paraId="7669FF42" w14:textId="77777777" w:rsidR="005060D2" w:rsidRDefault="005060D2" w:rsidP="005060D2"/>
    <w:p w14:paraId="5B728441" w14:textId="3B11C0D8" w:rsidR="005060D2" w:rsidRDefault="005060D2" w:rsidP="005060D2">
      <w:r>
        <w:t xml:space="preserve">A fonte utilizada no texto normal do trabalho deve </w:t>
      </w:r>
      <w:r w:rsidR="00E050C7">
        <w:t>t</w:t>
      </w:r>
      <w:r>
        <w:t xml:space="preserve">er tamanho 12, exceto nos casos de títulos de seções e nos casos supracitados quando se tratou do espaçamento entre linhas. O </w:t>
      </w:r>
      <w:r w:rsidR="002F517F">
        <w:fldChar w:fldCharType="begin"/>
      </w:r>
      <w:r w:rsidR="002F517F">
        <w:instrText xml:space="preserve"> REF _Ref9278560 \h </w:instrText>
      </w:r>
      <w:r w:rsidR="002F517F">
        <w:fldChar w:fldCharType="separate"/>
      </w:r>
      <w:r w:rsidR="002F517F">
        <w:t xml:space="preserve">Quadro </w:t>
      </w:r>
      <w:r w:rsidR="002F517F">
        <w:rPr>
          <w:noProof/>
        </w:rPr>
        <w:t>2</w:t>
      </w:r>
      <w:r w:rsidR="002F517F">
        <w:fldChar w:fldCharType="end"/>
      </w:r>
      <w:r w:rsidR="002F517F">
        <w:t xml:space="preserve"> </w:t>
      </w:r>
      <w:r>
        <w:t>apresenta o tamanho e a tipologia da fonte em alguns casos de texto.</w:t>
      </w:r>
    </w:p>
    <w:p w14:paraId="5348A66D" w14:textId="77777777" w:rsidR="005060D2" w:rsidRDefault="005060D2" w:rsidP="005060D2"/>
    <w:p w14:paraId="25258442" w14:textId="3F67FB03" w:rsidR="005060D2" w:rsidRDefault="005060D2" w:rsidP="008E5D93">
      <w:pPr>
        <w:pStyle w:val="Legenda"/>
        <w:ind w:left="0"/>
      </w:pPr>
      <w:bookmarkStart w:id="15" w:name="_Ref9278560"/>
      <w:bookmarkStart w:id="16" w:name="_Toc9287773"/>
      <w:r>
        <w:t xml:space="preserve">Quadro </w:t>
      </w:r>
      <w:r w:rsidR="00912DD0">
        <w:fldChar w:fldCharType="begin"/>
      </w:r>
      <w:r w:rsidR="00912DD0">
        <w:instrText xml:space="preserve"> SEQ Quadro \* ARABIC </w:instrText>
      </w:r>
      <w:r w:rsidR="00912DD0">
        <w:fldChar w:fldCharType="separate"/>
      </w:r>
      <w:r w:rsidR="00B42D5D">
        <w:rPr>
          <w:noProof/>
        </w:rPr>
        <w:t>2</w:t>
      </w:r>
      <w:r w:rsidR="00912DD0">
        <w:rPr>
          <w:noProof/>
        </w:rPr>
        <w:fldChar w:fldCharType="end"/>
      </w:r>
      <w:bookmarkEnd w:id="15"/>
      <w:r>
        <w:t xml:space="preserve"> – Tamanho e tipologia da fonte em alguns tipos de texto</w:t>
      </w:r>
      <w:bookmarkEnd w:id="16"/>
    </w:p>
    <w:tbl>
      <w:tblPr>
        <w:tblStyle w:val="Tabelacomgrade"/>
        <w:tblpPr w:leftFromText="141" w:rightFromText="141" w:vertAnchor="text" w:tblpY="1"/>
        <w:tblOverlap w:val="never"/>
        <w:tblW w:w="0" w:type="auto"/>
        <w:tblLook w:val="04A0" w:firstRow="1" w:lastRow="0" w:firstColumn="1" w:lastColumn="0" w:noHBand="0" w:noVBand="1"/>
      </w:tblPr>
      <w:tblGrid>
        <w:gridCol w:w="3544"/>
        <w:gridCol w:w="3402"/>
      </w:tblGrid>
      <w:tr w:rsidR="005060D2" w14:paraId="2958B13E" w14:textId="77777777" w:rsidTr="005758B1">
        <w:tc>
          <w:tcPr>
            <w:tcW w:w="3544" w:type="dxa"/>
            <w:shd w:val="clear" w:color="auto" w:fill="000000" w:themeFill="text1"/>
          </w:tcPr>
          <w:p w14:paraId="2B4F9798" w14:textId="77777777" w:rsidR="005060D2" w:rsidRPr="00813869" w:rsidRDefault="005060D2" w:rsidP="005758B1">
            <w:pPr>
              <w:spacing w:line="240" w:lineRule="auto"/>
              <w:jc w:val="center"/>
              <w:rPr>
                <w:sz w:val="22"/>
              </w:rPr>
            </w:pPr>
            <w:r w:rsidRPr="00813869">
              <w:rPr>
                <w:sz w:val="22"/>
              </w:rPr>
              <w:t>Tipo de texto</w:t>
            </w:r>
          </w:p>
        </w:tc>
        <w:tc>
          <w:tcPr>
            <w:tcW w:w="3402" w:type="dxa"/>
            <w:shd w:val="clear" w:color="auto" w:fill="000000" w:themeFill="text1"/>
          </w:tcPr>
          <w:p w14:paraId="27775DDD" w14:textId="77777777" w:rsidR="005060D2" w:rsidRPr="00813869" w:rsidRDefault="005060D2" w:rsidP="005758B1">
            <w:pPr>
              <w:spacing w:line="240" w:lineRule="auto"/>
              <w:jc w:val="center"/>
              <w:rPr>
                <w:sz w:val="22"/>
              </w:rPr>
            </w:pPr>
            <w:r w:rsidRPr="00813869">
              <w:rPr>
                <w:sz w:val="22"/>
              </w:rPr>
              <w:t>Tamanho e tipologia da fonte</w:t>
            </w:r>
          </w:p>
        </w:tc>
      </w:tr>
      <w:tr w:rsidR="005060D2" w14:paraId="6DF7963C" w14:textId="77777777" w:rsidTr="005758B1">
        <w:tc>
          <w:tcPr>
            <w:tcW w:w="3544" w:type="dxa"/>
          </w:tcPr>
          <w:p w14:paraId="4A9455B7" w14:textId="77777777" w:rsidR="005060D2" w:rsidRPr="00813869" w:rsidRDefault="005060D2" w:rsidP="005758B1">
            <w:pPr>
              <w:spacing w:line="240" w:lineRule="auto"/>
              <w:jc w:val="left"/>
              <w:rPr>
                <w:sz w:val="22"/>
              </w:rPr>
            </w:pPr>
            <w:r w:rsidRPr="00813869">
              <w:rPr>
                <w:sz w:val="22"/>
              </w:rPr>
              <w:t>Normal</w:t>
            </w:r>
          </w:p>
        </w:tc>
        <w:tc>
          <w:tcPr>
            <w:tcW w:w="3402" w:type="dxa"/>
          </w:tcPr>
          <w:p w14:paraId="37A91E2E" w14:textId="77777777" w:rsidR="005060D2" w:rsidRPr="00813869" w:rsidRDefault="005060D2" w:rsidP="005758B1">
            <w:pPr>
              <w:spacing w:line="240" w:lineRule="auto"/>
              <w:jc w:val="center"/>
              <w:rPr>
                <w:sz w:val="22"/>
              </w:rPr>
            </w:pPr>
            <w:r w:rsidRPr="00813869">
              <w:rPr>
                <w:sz w:val="22"/>
              </w:rPr>
              <w:t>12 normal</w:t>
            </w:r>
          </w:p>
        </w:tc>
      </w:tr>
      <w:tr w:rsidR="005060D2" w14:paraId="3ADBA37F" w14:textId="77777777" w:rsidTr="005758B1">
        <w:tc>
          <w:tcPr>
            <w:tcW w:w="3544" w:type="dxa"/>
          </w:tcPr>
          <w:p w14:paraId="4E4B7F98" w14:textId="77777777" w:rsidR="005060D2" w:rsidRPr="00813869" w:rsidRDefault="005060D2" w:rsidP="005758B1">
            <w:pPr>
              <w:spacing w:line="240" w:lineRule="auto"/>
              <w:jc w:val="left"/>
              <w:rPr>
                <w:sz w:val="22"/>
              </w:rPr>
            </w:pPr>
            <w:r w:rsidRPr="00813869">
              <w:rPr>
                <w:sz w:val="22"/>
              </w:rPr>
              <w:t>Seção Primária</w:t>
            </w:r>
          </w:p>
        </w:tc>
        <w:tc>
          <w:tcPr>
            <w:tcW w:w="3402" w:type="dxa"/>
          </w:tcPr>
          <w:p w14:paraId="416AD78A" w14:textId="77777777" w:rsidR="005060D2" w:rsidRPr="00813869" w:rsidRDefault="005060D2" w:rsidP="005758B1">
            <w:pPr>
              <w:spacing w:line="240" w:lineRule="auto"/>
              <w:jc w:val="center"/>
              <w:rPr>
                <w:sz w:val="22"/>
              </w:rPr>
            </w:pPr>
            <w:r w:rsidRPr="00813869">
              <w:rPr>
                <w:sz w:val="22"/>
              </w:rPr>
              <w:t>14 negrito, maiúscula</w:t>
            </w:r>
          </w:p>
        </w:tc>
      </w:tr>
      <w:tr w:rsidR="005060D2" w14:paraId="2A1B23E2" w14:textId="77777777" w:rsidTr="005758B1">
        <w:tc>
          <w:tcPr>
            <w:tcW w:w="3544" w:type="dxa"/>
          </w:tcPr>
          <w:p w14:paraId="171C1B3A" w14:textId="77777777" w:rsidR="005060D2" w:rsidRPr="00813869" w:rsidRDefault="005060D2" w:rsidP="005758B1">
            <w:pPr>
              <w:spacing w:line="240" w:lineRule="auto"/>
              <w:jc w:val="left"/>
              <w:rPr>
                <w:sz w:val="22"/>
              </w:rPr>
            </w:pPr>
            <w:r w:rsidRPr="00813869">
              <w:rPr>
                <w:sz w:val="22"/>
              </w:rPr>
              <w:t>Seção Secundária</w:t>
            </w:r>
          </w:p>
        </w:tc>
        <w:tc>
          <w:tcPr>
            <w:tcW w:w="3402" w:type="dxa"/>
          </w:tcPr>
          <w:p w14:paraId="2C4D3C9D" w14:textId="77777777" w:rsidR="005060D2" w:rsidRPr="00813869" w:rsidRDefault="005060D2" w:rsidP="005758B1">
            <w:pPr>
              <w:spacing w:line="240" w:lineRule="auto"/>
              <w:jc w:val="center"/>
              <w:rPr>
                <w:sz w:val="22"/>
              </w:rPr>
            </w:pPr>
            <w:r w:rsidRPr="00813869">
              <w:rPr>
                <w:sz w:val="22"/>
              </w:rPr>
              <w:t>12, negrito</w:t>
            </w:r>
          </w:p>
        </w:tc>
      </w:tr>
      <w:tr w:rsidR="005060D2" w14:paraId="549E83B8" w14:textId="77777777" w:rsidTr="005758B1">
        <w:tc>
          <w:tcPr>
            <w:tcW w:w="3544" w:type="dxa"/>
          </w:tcPr>
          <w:p w14:paraId="6E3C6E90" w14:textId="77777777" w:rsidR="005060D2" w:rsidRPr="00813869" w:rsidRDefault="005060D2" w:rsidP="005758B1">
            <w:pPr>
              <w:spacing w:line="240" w:lineRule="auto"/>
              <w:jc w:val="left"/>
              <w:rPr>
                <w:sz w:val="22"/>
              </w:rPr>
            </w:pPr>
            <w:r w:rsidRPr="00813869">
              <w:rPr>
                <w:sz w:val="22"/>
              </w:rPr>
              <w:t>Legendas</w:t>
            </w:r>
          </w:p>
        </w:tc>
        <w:tc>
          <w:tcPr>
            <w:tcW w:w="3402" w:type="dxa"/>
          </w:tcPr>
          <w:p w14:paraId="1F6A85DF" w14:textId="77777777" w:rsidR="005060D2" w:rsidRPr="00813869" w:rsidRDefault="005060D2" w:rsidP="005758B1">
            <w:pPr>
              <w:spacing w:line="240" w:lineRule="auto"/>
              <w:jc w:val="center"/>
              <w:rPr>
                <w:sz w:val="22"/>
              </w:rPr>
            </w:pPr>
            <w:r w:rsidRPr="00813869">
              <w:rPr>
                <w:sz w:val="22"/>
              </w:rPr>
              <w:t>10, normal</w:t>
            </w:r>
          </w:p>
        </w:tc>
      </w:tr>
      <w:tr w:rsidR="005060D2" w14:paraId="7EE2A7C9" w14:textId="77777777" w:rsidTr="005758B1">
        <w:tc>
          <w:tcPr>
            <w:tcW w:w="3544" w:type="dxa"/>
          </w:tcPr>
          <w:p w14:paraId="602FFD2A" w14:textId="77777777" w:rsidR="005060D2" w:rsidRPr="00813869" w:rsidRDefault="005060D2" w:rsidP="005758B1">
            <w:pPr>
              <w:spacing w:line="240" w:lineRule="auto"/>
              <w:jc w:val="left"/>
              <w:rPr>
                <w:sz w:val="22"/>
              </w:rPr>
            </w:pPr>
            <w:r w:rsidRPr="00813869">
              <w:rPr>
                <w:sz w:val="22"/>
              </w:rPr>
              <w:t>Notas de rodapé</w:t>
            </w:r>
          </w:p>
        </w:tc>
        <w:tc>
          <w:tcPr>
            <w:tcW w:w="3402" w:type="dxa"/>
          </w:tcPr>
          <w:p w14:paraId="2C100D80" w14:textId="77777777" w:rsidR="005060D2" w:rsidRPr="00813869" w:rsidRDefault="005060D2" w:rsidP="005758B1">
            <w:pPr>
              <w:spacing w:line="240" w:lineRule="auto"/>
              <w:jc w:val="center"/>
              <w:rPr>
                <w:sz w:val="22"/>
              </w:rPr>
            </w:pPr>
            <w:r w:rsidRPr="00813869">
              <w:rPr>
                <w:sz w:val="22"/>
              </w:rPr>
              <w:t>9, normal</w:t>
            </w:r>
          </w:p>
        </w:tc>
      </w:tr>
      <w:tr w:rsidR="005060D2" w14:paraId="01B80508" w14:textId="77777777" w:rsidTr="005758B1">
        <w:tc>
          <w:tcPr>
            <w:tcW w:w="3544" w:type="dxa"/>
          </w:tcPr>
          <w:p w14:paraId="584BC460" w14:textId="77777777" w:rsidR="005060D2" w:rsidRPr="00813869" w:rsidRDefault="005060D2" w:rsidP="005758B1">
            <w:pPr>
              <w:spacing w:line="240" w:lineRule="auto"/>
              <w:jc w:val="left"/>
              <w:rPr>
                <w:sz w:val="22"/>
              </w:rPr>
            </w:pPr>
            <w:r w:rsidRPr="00813869">
              <w:rPr>
                <w:sz w:val="22"/>
              </w:rPr>
              <w:t>Fontes das ilustrações e tabelas</w:t>
            </w:r>
          </w:p>
        </w:tc>
        <w:tc>
          <w:tcPr>
            <w:tcW w:w="3402" w:type="dxa"/>
          </w:tcPr>
          <w:p w14:paraId="6DB9888A" w14:textId="77777777" w:rsidR="005060D2" w:rsidRPr="00813869" w:rsidRDefault="005060D2" w:rsidP="005758B1">
            <w:pPr>
              <w:spacing w:line="240" w:lineRule="auto"/>
              <w:jc w:val="center"/>
              <w:rPr>
                <w:sz w:val="22"/>
              </w:rPr>
            </w:pPr>
            <w:r w:rsidRPr="00813869">
              <w:rPr>
                <w:sz w:val="22"/>
              </w:rPr>
              <w:t>9, normal</w:t>
            </w:r>
          </w:p>
        </w:tc>
      </w:tr>
    </w:tbl>
    <w:p w14:paraId="0BA5B0CB" w14:textId="77777777" w:rsidR="005060D2" w:rsidRDefault="005060D2" w:rsidP="005060D2">
      <w:pPr>
        <w:pStyle w:val="Notas"/>
      </w:pPr>
    </w:p>
    <w:p w14:paraId="6E7C07A7" w14:textId="77777777" w:rsidR="005060D2" w:rsidRDefault="005060D2" w:rsidP="005060D2">
      <w:pPr>
        <w:pStyle w:val="Notas"/>
      </w:pPr>
    </w:p>
    <w:p w14:paraId="273E9370" w14:textId="77777777" w:rsidR="005060D2" w:rsidRDefault="005060D2" w:rsidP="005060D2">
      <w:pPr>
        <w:pStyle w:val="Notas"/>
      </w:pPr>
    </w:p>
    <w:p w14:paraId="26AAEB1C" w14:textId="77777777" w:rsidR="005060D2" w:rsidRDefault="005060D2" w:rsidP="005060D2">
      <w:pPr>
        <w:pStyle w:val="Notas"/>
      </w:pPr>
    </w:p>
    <w:p w14:paraId="060A463A" w14:textId="77777777" w:rsidR="005060D2" w:rsidRDefault="005060D2" w:rsidP="005060D2">
      <w:pPr>
        <w:pStyle w:val="Notas"/>
      </w:pPr>
    </w:p>
    <w:p w14:paraId="5334C343" w14:textId="77777777" w:rsidR="005060D2" w:rsidRDefault="005060D2" w:rsidP="005060D2">
      <w:pPr>
        <w:pStyle w:val="Notas"/>
      </w:pPr>
    </w:p>
    <w:p w14:paraId="2A33B0EA" w14:textId="77777777" w:rsidR="005060D2" w:rsidRDefault="005060D2" w:rsidP="005060D2">
      <w:pPr>
        <w:pStyle w:val="Notas"/>
      </w:pPr>
    </w:p>
    <w:p w14:paraId="1C16D71A" w14:textId="77777777" w:rsidR="005060D2" w:rsidRDefault="005060D2" w:rsidP="005060D2">
      <w:pPr>
        <w:pStyle w:val="Notas"/>
      </w:pPr>
    </w:p>
    <w:p w14:paraId="3346CEF9" w14:textId="77777777" w:rsidR="005060D2" w:rsidRDefault="005060D2" w:rsidP="005060D2">
      <w:pPr>
        <w:pStyle w:val="Notas"/>
      </w:pPr>
    </w:p>
    <w:p w14:paraId="3E7EE7B8" w14:textId="77777777" w:rsidR="005060D2" w:rsidRPr="00FE0F3F" w:rsidRDefault="005060D2" w:rsidP="00E95BA2">
      <w:pPr>
        <w:spacing w:before="120" w:line="240" w:lineRule="auto"/>
        <w:rPr>
          <w:sz w:val="18"/>
          <w:szCs w:val="18"/>
        </w:rPr>
      </w:pPr>
      <w:r w:rsidRPr="00FE0F3F">
        <w:rPr>
          <w:sz w:val="18"/>
          <w:szCs w:val="18"/>
        </w:rPr>
        <w:t>Fonte: Produção do próprio autor.</w:t>
      </w:r>
    </w:p>
    <w:p w14:paraId="258C5FB4" w14:textId="77777777" w:rsidR="005060D2" w:rsidRDefault="005060D2" w:rsidP="005060D2"/>
    <w:p w14:paraId="15403869" w14:textId="77777777" w:rsidR="005060D2" w:rsidRDefault="005060D2" w:rsidP="005060D2">
      <w:r>
        <w:lastRenderedPageBreak/>
        <w:t>Em todo o texto, os parágrafos devem ser iniciados rente à margem esquerda, sem recuo, sendo separados entre si por uma linha em branco. Os títulos das seções, por sua vez, não devem ser separados do texto por entrelinhas. Nestes casos, devem-se utilizar os Estilos disponíveis neste modelo, os quais apresentam tipologia e formatação pré-definidos para as seções primárias, secundárias, terciárias e quaternárias, bem como para as legendas, citações e notas de rodapé do trabalho. O procedimento para a aplicação desses estilos será explicado a seguir.</w:t>
      </w:r>
    </w:p>
    <w:p w14:paraId="5BC0DA93" w14:textId="77777777" w:rsidR="0011476F" w:rsidRDefault="0011476F" w:rsidP="005060D2"/>
    <w:p w14:paraId="108E2FB8" w14:textId="77777777" w:rsidR="005060D2" w:rsidRPr="00772AFB" w:rsidRDefault="005060D2" w:rsidP="005E6FAA">
      <w:pPr>
        <w:pStyle w:val="Ttulo2"/>
      </w:pPr>
      <w:bookmarkStart w:id="17" w:name="_Toc335309199"/>
      <w:bookmarkStart w:id="18" w:name="_Toc9287732"/>
      <w:r w:rsidRPr="00772AFB">
        <w:t>Utilização dos Estilos deste modelo de documento</w:t>
      </w:r>
      <w:bookmarkEnd w:id="17"/>
      <w:bookmarkEnd w:id="18"/>
    </w:p>
    <w:p w14:paraId="39C9520D" w14:textId="2B0FEC6A" w:rsidR="005060D2" w:rsidRDefault="005060D2" w:rsidP="005060D2">
      <w:r w:rsidRPr="00772AFB">
        <w:t xml:space="preserve">Para gerar os títulos dos capítulos (seções primárias), substitua a formatação </w:t>
      </w:r>
      <w:r>
        <w:t xml:space="preserve">do texto selecionado </w:t>
      </w:r>
      <w:r w:rsidRPr="00772AFB">
        <w:t>pelo estilo</w:t>
      </w:r>
      <w:r>
        <w:t xml:space="preserve"> </w:t>
      </w:r>
      <w:r w:rsidRPr="00772AFB">
        <w:rPr>
          <w:b/>
        </w:rPr>
        <w:t>Título 1</w:t>
      </w:r>
      <w:r w:rsidRPr="00772AFB">
        <w:t>, conforme apresentado na</w:t>
      </w:r>
      <w:r w:rsidR="009C6FE1">
        <w:t xml:space="preserve"> </w:t>
      </w:r>
      <w:r w:rsidR="009C6FE1">
        <w:fldChar w:fldCharType="begin"/>
      </w:r>
      <w:r w:rsidR="009C6FE1">
        <w:instrText xml:space="preserve"> REF _Ref9278615 \h </w:instrText>
      </w:r>
      <w:r w:rsidR="009C6FE1">
        <w:fldChar w:fldCharType="separate"/>
      </w:r>
      <w:r w:rsidR="009C6FE1" w:rsidRPr="00772AFB">
        <w:t xml:space="preserve">Figura </w:t>
      </w:r>
      <w:r w:rsidR="009C6FE1">
        <w:rPr>
          <w:noProof/>
        </w:rPr>
        <w:t>1</w:t>
      </w:r>
      <w:r w:rsidR="009C6FE1">
        <w:fldChar w:fldCharType="end"/>
      </w:r>
      <w:r w:rsidRPr="00772AFB">
        <w:t>. Agindo desta forma, o texto já estará no formato correto e a numeração dos capítulos ocorrerá de forma automática.</w:t>
      </w:r>
    </w:p>
    <w:p w14:paraId="7B5D9D01" w14:textId="77777777" w:rsidR="005060D2" w:rsidRPr="00772AFB" w:rsidRDefault="005060D2" w:rsidP="005060D2"/>
    <w:p w14:paraId="515D18DD" w14:textId="55123CB8" w:rsidR="005060D2" w:rsidRPr="00772AFB" w:rsidRDefault="005060D2" w:rsidP="008E5D93">
      <w:pPr>
        <w:pStyle w:val="Legenda"/>
      </w:pPr>
      <w:bookmarkStart w:id="19" w:name="_Toc335989464"/>
      <w:bookmarkStart w:id="20" w:name="_Ref9278615"/>
      <w:bookmarkStart w:id="21" w:name="_Toc9287778"/>
      <w:r w:rsidRPr="00772AFB">
        <w:t xml:space="preserve">Figura </w:t>
      </w:r>
      <w:r w:rsidR="00912DD0">
        <w:fldChar w:fldCharType="begin"/>
      </w:r>
      <w:r w:rsidR="00912DD0">
        <w:instrText xml:space="preserve"> SEQ Figura \* ARABIC </w:instrText>
      </w:r>
      <w:r w:rsidR="00912DD0">
        <w:fldChar w:fldCharType="separate"/>
      </w:r>
      <w:r w:rsidR="009C6FE1">
        <w:rPr>
          <w:noProof/>
        </w:rPr>
        <w:t>1</w:t>
      </w:r>
      <w:r w:rsidR="00912DD0">
        <w:rPr>
          <w:noProof/>
        </w:rPr>
        <w:fldChar w:fldCharType="end"/>
      </w:r>
      <w:bookmarkEnd w:id="20"/>
      <w:r>
        <w:t xml:space="preserve"> – Aplicação de Estilo no </w:t>
      </w:r>
      <w:r w:rsidR="00B72A5E" w:rsidRPr="00B72A5E">
        <w:rPr>
          <w:i/>
        </w:rPr>
        <w:t>Microsoft Word</w:t>
      </w:r>
      <w:bookmarkEnd w:id="19"/>
      <w:bookmarkEnd w:id="21"/>
    </w:p>
    <w:p w14:paraId="7B8FA688" w14:textId="77777777" w:rsidR="005060D2" w:rsidRPr="00772AFB" w:rsidRDefault="005060D2" w:rsidP="005060D2">
      <w:pPr>
        <w:jc w:val="center"/>
      </w:pPr>
      <w:r>
        <w:rPr>
          <w:noProof/>
        </w:rPr>
        <w:drawing>
          <wp:inline distT="0" distB="0" distL="0" distR="0" wp14:anchorId="364DAE17" wp14:editId="5D1C7EAC">
            <wp:extent cx="5413448" cy="628999"/>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lo.bmp"/>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411849" cy="628813"/>
                    </a:xfrm>
                    <a:prstGeom prst="rect">
                      <a:avLst/>
                    </a:prstGeom>
                  </pic:spPr>
                </pic:pic>
              </a:graphicData>
            </a:graphic>
          </wp:inline>
        </w:drawing>
      </w:r>
    </w:p>
    <w:p w14:paraId="50F49DDA" w14:textId="77777777" w:rsidR="005060D2" w:rsidRPr="00FE0F3F" w:rsidRDefault="005060D2" w:rsidP="005060D2">
      <w:pPr>
        <w:spacing w:line="240" w:lineRule="auto"/>
        <w:ind w:left="284"/>
        <w:rPr>
          <w:sz w:val="18"/>
        </w:rPr>
      </w:pPr>
      <w:r w:rsidRPr="00FE0F3F">
        <w:rPr>
          <w:sz w:val="18"/>
        </w:rPr>
        <w:t>Fonte: Produção do próprio autor.</w:t>
      </w:r>
    </w:p>
    <w:p w14:paraId="53588425" w14:textId="77777777" w:rsidR="005060D2" w:rsidRDefault="005060D2" w:rsidP="005060D2"/>
    <w:p w14:paraId="05D25204" w14:textId="77777777" w:rsidR="005060D2" w:rsidRDefault="005060D2" w:rsidP="005060D2">
      <w:pPr>
        <w:pStyle w:val="Corpodetexto"/>
      </w:pPr>
      <w:r>
        <w:t>Este modelo apresenta cinco níveis de formatação de texto:</w:t>
      </w:r>
    </w:p>
    <w:p w14:paraId="70A11D5F" w14:textId="77777777" w:rsidR="005060D2" w:rsidRDefault="005060D2" w:rsidP="005060D2">
      <w:pPr>
        <w:pStyle w:val="Corpodetexto"/>
        <w:numPr>
          <w:ilvl w:val="0"/>
          <w:numId w:val="3"/>
        </w:numPr>
        <w:tabs>
          <w:tab w:val="left" w:pos="1560"/>
          <w:tab w:val="left" w:pos="2552"/>
          <w:tab w:val="left" w:pos="2835"/>
        </w:tabs>
      </w:pPr>
      <w:r w:rsidRPr="00772AFB">
        <w:rPr>
          <w:b/>
        </w:rPr>
        <w:t>Título 1</w:t>
      </w:r>
      <w:r w:rsidRPr="00772AFB">
        <w:rPr>
          <w:b/>
        </w:rPr>
        <w:tab/>
      </w:r>
      <w:r>
        <w:t>–</w:t>
      </w:r>
      <w:r>
        <w:tab/>
        <w:t>utilizado no título das seções primárias (capítulos);</w:t>
      </w:r>
    </w:p>
    <w:p w14:paraId="6FF0AF02" w14:textId="77777777" w:rsidR="005060D2" w:rsidRDefault="005060D2" w:rsidP="005060D2">
      <w:pPr>
        <w:pStyle w:val="Corpodetexto"/>
        <w:numPr>
          <w:ilvl w:val="0"/>
          <w:numId w:val="3"/>
        </w:numPr>
        <w:tabs>
          <w:tab w:val="left" w:pos="1560"/>
          <w:tab w:val="left" w:pos="2552"/>
          <w:tab w:val="left" w:pos="2835"/>
        </w:tabs>
      </w:pPr>
      <w:r w:rsidRPr="00772AFB">
        <w:rPr>
          <w:b/>
        </w:rPr>
        <w:t>Título 2</w:t>
      </w:r>
      <w:r>
        <w:t xml:space="preserve"> </w:t>
      </w:r>
      <w:r>
        <w:tab/>
        <w:t>–</w:t>
      </w:r>
      <w:r>
        <w:tab/>
        <w:t>utilizado no título das seções secundárias;</w:t>
      </w:r>
    </w:p>
    <w:p w14:paraId="7F76D656" w14:textId="77777777" w:rsidR="005060D2" w:rsidRDefault="005060D2" w:rsidP="005060D2">
      <w:pPr>
        <w:pStyle w:val="Corpodetexto"/>
        <w:numPr>
          <w:ilvl w:val="0"/>
          <w:numId w:val="3"/>
        </w:numPr>
        <w:tabs>
          <w:tab w:val="left" w:pos="1560"/>
          <w:tab w:val="left" w:pos="2552"/>
          <w:tab w:val="left" w:pos="2835"/>
        </w:tabs>
      </w:pPr>
      <w:r w:rsidRPr="0086736E">
        <w:rPr>
          <w:b/>
        </w:rPr>
        <w:t>Título 3</w:t>
      </w:r>
      <w:r>
        <w:t xml:space="preserve"> </w:t>
      </w:r>
      <w:r>
        <w:tab/>
        <w:t>–</w:t>
      </w:r>
      <w:r>
        <w:tab/>
        <w:t>utilizado no título das seções terciárias;</w:t>
      </w:r>
    </w:p>
    <w:p w14:paraId="0D098FC4" w14:textId="77777777" w:rsidR="005060D2" w:rsidRDefault="005060D2" w:rsidP="005060D2">
      <w:pPr>
        <w:pStyle w:val="Corpodetexto"/>
        <w:numPr>
          <w:ilvl w:val="0"/>
          <w:numId w:val="3"/>
        </w:numPr>
        <w:tabs>
          <w:tab w:val="left" w:pos="1560"/>
          <w:tab w:val="left" w:pos="2552"/>
          <w:tab w:val="left" w:pos="2835"/>
        </w:tabs>
      </w:pPr>
      <w:r w:rsidRPr="0086736E">
        <w:rPr>
          <w:b/>
        </w:rPr>
        <w:t>T</w:t>
      </w:r>
      <w:r w:rsidR="0011476F">
        <w:rPr>
          <w:b/>
        </w:rPr>
        <w:t>í</w:t>
      </w:r>
      <w:r w:rsidRPr="0086736E">
        <w:rPr>
          <w:b/>
        </w:rPr>
        <w:t>tulo 4</w:t>
      </w:r>
      <w:r>
        <w:t xml:space="preserve"> </w:t>
      </w:r>
      <w:r>
        <w:tab/>
        <w:t>–</w:t>
      </w:r>
      <w:r>
        <w:tab/>
        <w:t>utilizado no título das seções quaternárias;</w:t>
      </w:r>
    </w:p>
    <w:p w14:paraId="42DD02AF" w14:textId="77777777" w:rsidR="005060D2" w:rsidRDefault="005060D2" w:rsidP="005060D2">
      <w:pPr>
        <w:pStyle w:val="Corpodetexto"/>
        <w:numPr>
          <w:ilvl w:val="0"/>
          <w:numId w:val="3"/>
        </w:numPr>
        <w:tabs>
          <w:tab w:val="left" w:pos="1560"/>
          <w:tab w:val="left" w:pos="2552"/>
          <w:tab w:val="left" w:pos="2835"/>
        </w:tabs>
      </w:pPr>
      <w:r>
        <w:rPr>
          <w:b/>
        </w:rPr>
        <w:t>Legenda</w:t>
      </w:r>
      <w:r>
        <w:t xml:space="preserve"> </w:t>
      </w:r>
      <w:r>
        <w:tab/>
        <w:t>–</w:t>
      </w:r>
      <w:r>
        <w:tab/>
        <w:t>utilizados nas legendas das figuras, quadros e tabelas.</w:t>
      </w:r>
    </w:p>
    <w:p w14:paraId="33BCBB0F" w14:textId="77777777" w:rsidR="005060D2" w:rsidRDefault="005060D2" w:rsidP="005060D2">
      <w:pPr>
        <w:pStyle w:val="Corpodetexto"/>
        <w:tabs>
          <w:tab w:val="left" w:pos="1560"/>
          <w:tab w:val="left" w:pos="2552"/>
          <w:tab w:val="left" w:pos="2835"/>
        </w:tabs>
        <w:ind w:left="1211"/>
      </w:pPr>
    </w:p>
    <w:p w14:paraId="6A60ECDD" w14:textId="233462C5" w:rsidR="005060D2" w:rsidRDefault="005060D2" w:rsidP="005060D2">
      <w:pPr>
        <w:pStyle w:val="Corpodetexto"/>
      </w:pPr>
      <w:r w:rsidRPr="00772AFB">
        <w:t xml:space="preserve">Esta é uma </w:t>
      </w:r>
      <w:r w:rsidRPr="00772AFB">
        <w:rPr>
          <w:i/>
        </w:rPr>
        <w:t>seção secundária</w:t>
      </w:r>
      <w:r w:rsidRPr="00772AFB">
        <w:t>, logo, seu t</w:t>
      </w:r>
      <w:r w:rsidR="004F20D9">
        <w:t>í</w:t>
      </w:r>
      <w:r w:rsidRPr="00772AFB">
        <w:t xml:space="preserve">tulo foi definido com estilo </w:t>
      </w:r>
      <w:r w:rsidRPr="00772AFB">
        <w:rPr>
          <w:b/>
        </w:rPr>
        <w:t>Título 2</w:t>
      </w:r>
      <w:r w:rsidRPr="00772AFB">
        <w:t>. Todas as vezes que for necessário criar uma nova seção secundária, terciária ou quaternária, basta aplicar o estilo correto ao título da seção</w:t>
      </w:r>
      <w:r>
        <w:t>; d</w:t>
      </w:r>
      <w:r w:rsidRPr="00772AFB">
        <w:t xml:space="preserve">esta forma, ela </w:t>
      </w:r>
      <w:r>
        <w:t xml:space="preserve">será </w:t>
      </w:r>
      <w:r w:rsidRPr="00772AFB">
        <w:t xml:space="preserve">gerada de forma automática com a tipologia e </w:t>
      </w:r>
      <w:r>
        <w:t xml:space="preserve">o </w:t>
      </w:r>
      <w:r w:rsidRPr="00772AFB">
        <w:t xml:space="preserve">espaçamento corretos. </w:t>
      </w:r>
      <w:r>
        <w:t xml:space="preserve">A </w:t>
      </w:r>
      <w:r w:rsidRPr="00772AFB">
        <w:t>numeração</w:t>
      </w:r>
      <w:r>
        <w:t xml:space="preserve"> da seção também </w:t>
      </w:r>
      <w:r w:rsidRPr="00772AFB">
        <w:t>será gerada automaticamente.</w:t>
      </w:r>
      <w:r>
        <w:t xml:space="preserve"> Por exemplo:</w:t>
      </w:r>
    </w:p>
    <w:p w14:paraId="236BBFE4" w14:textId="77777777" w:rsidR="005060D2" w:rsidRDefault="005060D2" w:rsidP="005060D2">
      <w:pPr>
        <w:pStyle w:val="Corpodetexto"/>
        <w:numPr>
          <w:ilvl w:val="0"/>
          <w:numId w:val="2"/>
        </w:numPr>
      </w:pPr>
      <w:r>
        <w:t xml:space="preserve">Para criar o </w:t>
      </w:r>
      <w:r w:rsidRPr="00832662">
        <w:rPr>
          <w:b/>
        </w:rPr>
        <w:t>título de um capítulo</w:t>
      </w:r>
      <w:r>
        <w:t xml:space="preserve">, basta aplicar o estilo </w:t>
      </w:r>
      <w:r w:rsidRPr="00832662">
        <w:rPr>
          <w:b/>
        </w:rPr>
        <w:t>Título 1</w:t>
      </w:r>
      <w:r>
        <w:t xml:space="preserve"> ao texto;</w:t>
      </w:r>
    </w:p>
    <w:p w14:paraId="77AD4CFD" w14:textId="77777777" w:rsidR="005060D2" w:rsidRDefault="005060D2" w:rsidP="005060D2">
      <w:pPr>
        <w:pStyle w:val="Corpodetexto"/>
        <w:numPr>
          <w:ilvl w:val="0"/>
          <w:numId w:val="2"/>
        </w:numPr>
      </w:pPr>
      <w:r>
        <w:t xml:space="preserve">Para criar uma </w:t>
      </w:r>
      <w:r w:rsidRPr="00832662">
        <w:rPr>
          <w:b/>
        </w:rPr>
        <w:t>seção secundária</w:t>
      </w:r>
      <w:r>
        <w:t xml:space="preserve">, basta aplicar o estilo </w:t>
      </w:r>
      <w:r w:rsidRPr="00832662">
        <w:rPr>
          <w:b/>
        </w:rPr>
        <w:t>Título 2</w:t>
      </w:r>
      <w:r>
        <w:t xml:space="preserve"> ao texto correspondente ao seu título;</w:t>
      </w:r>
    </w:p>
    <w:p w14:paraId="4E6F8AD5" w14:textId="77777777" w:rsidR="005060D2" w:rsidRDefault="005060D2" w:rsidP="005060D2">
      <w:pPr>
        <w:pStyle w:val="Corpodetexto"/>
        <w:numPr>
          <w:ilvl w:val="0"/>
          <w:numId w:val="2"/>
        </w:numPr>
      </w:pPr>
      <w:r>
        <w:lastRenderedPageBreak/>
        <w:t xml:space="preserve">Para criar uma </w:t>
      </w:r>
      <w:r w:rsidRPr="00832662">
        <w:rPr>
          <w:b/>
        </w:rPr>
        <w:t>seção terciária</w:t>
      </w:r>
      <w:r>
        <w:t xml:space="preserve">, basta aplicar o estilo </w:t>
      </w:r>
      <w:r w:rsidRPr="00832662">
        <w:rPr>
          <w:b/>
        </w:rPr>
        <w:t>Título 3</w:t>
      </w:r>
      <w:r>
        <w:t xml:space="preserve"> ao texto correspondente ao seu título.</w:t>
      </w:r>
    </w:p>
    <w:p w14:paraId="282DF036" w14:textId="77777777" w:rsidR="005060D2" w:rsidRDefault="005060D2" w:rsidP="005060D2">
      <w:pPr>
        <w:pStyle w:val="Corpodetexto"/>
      </w:pPr>
    </w:p>
    <w:p w14:paraId="05651180" w14:textId="77777777" w:rsidR="005060D2" w:rsidRDefault="005060D2" w:rsidP="005060D2">
      <w:pPr>
        <w:pStyle w:val="Corpodetexto"/>
      </w:pPr>
      <w:r>
        <w:t>Em um trabalho técnico-científico, aconselha-se não utilizar mais que 4 níveis de seções, uma vez que isto segmentaria demais o assunto e as ideias discutidas no trabalho, tornando sua leitura e compreensão mais difícil e complexa.</w:t>
      </w:r>
    </w:p>
    <w:p w14:paraId="115D12BA" w14:textId="77777777" w:rsidR="005060D2" w:rsidRDefault="005060D2" w:rsidP="005060D2">
      <w:pPr>
        <w:pStyle w:val="Corpodetexto"/>
      </w:pPr>
    </w:p>
    <w:p w14:paraId="3AA41807" w14:textId="3CC5E23F" w:rsidR="005060D2" w:rsidRDefault="005060D2" w:rsidP="005060D2">
      <w:pPr>
        <w:pStyle w:val="Corpodetexto"/>
      </w:pPr>
      <w:r>
        <w:t xml:space="preserve">De acordo com a </w:t>
      </w:r>
      <w:r w:rsidR="00110157">
        <w:t xml:space="preserve">ABNT NBR </w:t>
      </w:r>
      <w:r>
        <w:t>14724:2011, “Os títulos das seções primárias devem começar em página ímpar (anverso), na parte superior [...]”.  Desta forma, as seções primárias (capítulos) devem ser iniciadas em folhas distintas, ou seja, em uma nova folha, já que o verso das folhas não será usado para impressão.</w:t>
      </w:r>
    </w:p>
    <w:p w14:paraId="443A8FB2" w14:textId="77777777" w:rsidR="0011476F" w:rsidRDefault="0011476F" w:rsidP="005060D2">
      <w:pPr>
        <w:pStyle w:val="Corpodetexto"/>
      </w:pPr>
    </w:p>
    <w:p w14:paraId="15A780A0" w14:textId="77777777" w:rsidR="005060D2" w:rsidRPr="0059153C" w:rsidRDefault="005060D2" w:rsidP="005E6FAA">
      <w:pPr>
        <w:pStyle w:val="Ttulo2"/>
      </w:pPr>
      <w:bookmarkStart w:id="22" w:name="_Toc335309200"/>
      <w:bookmarkStart w:id="23" w:name="_Toc9287733"/>
      <w:r w:rsidRPr="0059153C">
        <w:t xml:space="preserve">Sobre o conteúdo e </w:t>
      </w:r>
      <w:r>
        <w:t>a</w:t>
      </w:r>
      <w:r w:rsidRPr="0059153C">
        <w:t xml:space="preserve"> lingua</w:t>
      </w:r>
      <w:r>
        <w:t>gem</w:t>
      </w:r>
      <w:r w:rsidRPr="0059153C">
        <w:t xml:space="preserve"> do trabalho</w:t>
      </w:r>
      <w:bookmarkEnd w:id="22"/>
      <w:bookmarkEnd w:id="23"/>
      <w:r w:rsidRPr="0059153C">
        <w:t xml:space="preserve"> </w:t>
      </w:r>
    </w:p>
    <w:p w14:paraId="55FE2F40" w14:textId="5FCF53C4" w:rsidR="005758B1" w:rsidRDefault="005060D2" w:rsidP="005060D2">
      <w:r w:rsidRPr="000327CF">
        <w:t xml:space="preserve">O texto do trabalho deve ser estruturado e composto </w:t>
      </w:r>
      <w:r w:rsidR="005758B1">
        <w:t xml:space="preserve">pelas partes discutidas anteriormente, no </w:t>
      </w:r>
      <w:r w:rsidR="00B82089">
        <w:t>C</w:t>
      </w:r>
      <w:r w:rsidR="005758B1">
        <w:t xml:space="preserve">apítulo 1, as quais </w:t>
      </w:r>
      <w:r w:rsidRPr="00B63C5A">
        <w:t>deverão ser organizadas em forma de seções ou capítulos</w:t>
      </w:r>
      <w:r w:rsidR="005758B1">
        <w:t>.</w:t>
      </w:r>
    </w:p>
    <w:p w14:paraId="13677BC6" w14:textId="77777777" w:rsidR="0011476F" w:rsidRDefault="0011476F" w:rsidP="005060D2"/>
    <w:p w14:paraId="2E415412" w14:textId="1A7075B4" w:rsidR="005060D2" w:rsidRDefault="005060D2" w:rsidP="005060D2">
      <w:pPr>
        <w:pStyle w:val="Corpodetexto"/>
      </w:pPr>
      <w:r w:rsidRPr="00B63C5A">
        <w:t>A linguagem utilizada ao longo do trabalho deve ser técnica e impessoal, afinal, trata-se de um trabalho acadêmico. Deve-se evitar o uso de gírias e de termos de linguagem coloquial</w:t>
      </w:r>
      <w:r>
        <w:t xml:space="preserve">, bem como o uso de </w:t>
      </w:r>
      <w:r w:rsidRPr="00B63C5A">
        <w:t>concordâncias nas primeiras pessoas do singular e do plural (fiz ou fizemos</w:t>
      </w:r>
      <w:r>
        <w:t>...</w:t>
      </w:r>
      <w:r w:rsidRPr="00B63C5A">
        <w:t>; calculei ou calculamos</w:t>
      </w:r>
      <w:r>
        <w:t>...</w:t>
      </w:r>
      <w:r w:rsidRPr="00B63C5A">
        <w:t>; obtive ou obtivemos...)</w:t>
      </w:r>
      <w:r>
        <w:t xml:space="preserve">. Nestes casos, deve-se utilizar da impessoalidade </w:t>
      </w:r>
      <w:r w:rsidR="004F20D9">
        <w:t>por meio</w:t>
      </w:r>
      <w:r>
        <w:t xml:space="preserve"> do uso da terceira pessoa (</w:t>
      </w:r>
      <w:r w:rsidRPr="00B63C5A">
        <w:t>fez-se...; calcul</w:t>
      </w:r>
      <w:r>
        <w:t>ou</w:t>
      </w:r>
      <w:r w:rsidRPr="00B63C5A">
        <w:t xml:space="preserve">-se...; </w:t>
      </w:r>
      <w:r>
        <w:t xml:space="preserve">foram obtidos...; </w:t>
      </w:r>
      <w:r w:rsidRPr="00B63C5A">
        <w:t>considerem-se as seguintes equações...</w:t>
      </w:r>
      <w:r>
        <w:t>, etc.</w:t>
      </w:r>
      <w:r w:rsidRPr="00B63C5A">
        <w:t>)</w:t>
      </w:r>
      <w:r>
        <w:t>.</w:t>
      </w:r>
      <w:r w:rsidRPr="00B63C5A">
        <w:t xml:space="preserve"> </w:t>
      </w:r>
    </w:p>
    <w:p w14:paraId="1B43018B" w14:textId="77777777" w:rsidR="0011476F" w:rsidRDefault="0011476F" w:rsidP="005060D2">
      <w:pPr>
        <w:pStyle w:val="Corpodetexto"/>
      </w:pPr>
    </w:p>
    <w:p w14:paraId="749F0484" w14:textId="77777777" w:rsidR="005060D2" w:rsidRDefault="005060D2" w:rsidP="005E6FAA">
      <w:pPr>
        <w:pStyle w:val="Ttulo2"/>
      </w:pPr>
      <w:bookmarkStart w:id="24" w:name="_Toc335309202"/>
      <w:bookmarkStart w:id="25" w:name="_Toc9287734"/>
      <w:r>
        <w:t>Conclusão</w:t>
      </w:r>
      <w:bookmarkEnd w:id="24"/>
      <w:bookmarkEnd w:id="25"/>
    </w:p>
    <w:p w14:paraId="137D1FB0" w14:textId="77777777" w:rsidR="005060D2" w:rsidRDefault="005060D2" w:rsidP="005060D2">
      <w:r>
        <w:t>Neste capítulo, foi apresentada uma breve explicação sobre a formatação do trabalho e o uso dos estilos definidos neste modelo de documento. Ao final, foram discutidos temas relacionados ao conteúdo e à forma de linguagem que devem ser utilizados ao longo do texto do trabalho.</w:t>
      </w:r>
    </w:p>
    <w:p w14:paraId="42354D6C" w14:textId="77777777" w:rsidR="005060D2" w:rsidRDefault="005060D2" w:rsidP="005060D2"/>
    <w:p w14:paraId="11E801B4" w14:textId="77777777" w:rsidR="005060D2" w:rsidRDefault="005060D2" w:rsidP="005060D2"/>
    <w:p w14:paraId="0C960539" w14:textId="77777777" w:rsidR="005060D2" w:rsidRDefault="005060D2" w:rsidP="004E421B">
      <w:pPr>
        <w:pStyle w:val="Ttulo1"/>
      </w:pPr>
      <w:r>
        <w:br w:type="page"/>
      </w:r>
      <w:bookmarkStart w:id="26" w:name="_Toc523891311"/>
      <w:bookmarkStart w:id="27" w:name="_Toc523964453"/>
      <w:bookmarkStart w:id="28" w:name="_Toc335309203"/>
      <w:bookmarkStart w:id="29" w:name="_Toc9287735"/>
      <w:r>
        <w:lastRenderedPageBreak/>
        <w:t>figuras</w:t>
      </w:r>
      <w:bookmarkEnd w:id="26"/>
      <w:bookmarkEnd w:id="27"/>
      <w:bookmarkEnd w:id="28"/>
      <w:bookmarkEnd w:id="29"/>
    </w:p>
    <w:p w14:paraId="72532356" w14:textId="77777777" w:rsidR="005060D2" w:rsidRDefault="005060D2" w:rsidP="005E6FAA">
      <w:pPr>
        <w:pStyle w:val="Ttulo2"/>
      </w:pPr>
      <w:bookmarkStart w:id="30" w:name="_Toc335309204"/>
      <w:bookmarkStart w:id="31" w:name="_Toc9287736"/>
      <w:r>
        <w:t>Uso e citação de figuras</w:t>
      </w:r>
      <w:bookmarkEnd w:id="30"/>
      <w:bookmarkEnd w:id="31"/>
    </w:p>
    <w:p w14:paraId="7A7F8CF4" w14:textId="0E856960" w:rsidR="005060D2" w:rsidRDefault="005060D2" w:rsidP="005060D2">
      <w:r>
        <w:t xml:space="preserve">O uso de figuras e ilustrações é muito comum em um trabalho acadêmico a fim de explicar ou complementar visualmente o texto. Um erro comum entre os alunos/autores é não fazer comentário algum sobre a figura no texto que a precede ou sucede. Ora, se a função da figura é explicar ou complementar visualmente o texto, conclui-se que sempre deve haver uma </w:t>
      </w:r>
      <w:r w:rsidRPr="001D2D4D">
        <w:rPr>
          <w:i/>
        </w:rPr>
        <w:t>ligação</w:t>
      </w:r>
      <w:r>
        <w:t xml:space="preserve"> entre texto e figura. Desta forma, torna-se obrigatória a inclusão de um comentário sobre a figura no texto. A </w:t>
      </w:r>
      <w:r w:rsidR="00110157">
        <w:t xml:space="preserve">ABNT NBR </w:t>
      </w:r>
      <w:r>
        <w:t xml:space="preserve">14724:2011 reforça este fato quando diz em sua </w:t>
      </w:r>
      <w:r w:rsidR="00CD698D">
        <w:t>s</w:t>
      </w:r>
      <w:r>
        <w:t xml:space="preserve">eção 5.8: “A ilustração deve ser citada no texto e inserida o mais próximo possível do trecho a que se refere.” Cabe ressaltar que a citação no texto sempre deve aparecer antes da figura. O parágrafo a seguir apresenta um exemplo de como a citação da </w:t>
      </w:r>
      <w:r w:rsidR="00B82089">
        <w:t>f</w:t>
      </w:r>
      <w:r>
        <w:t>igura deve ser feita.</w:t>
      </w:r>
    </w:p>
    <w:p w14:paraId="0A4F7071" w14:textId="77777777" w:rsidR="005060D2" w:rsidRDefault="005060D2" w:rsidP="005060D2"/>
    <w:p w14:paraId="24996603" w14:textId="4F47727F" w:rsidR="005060D2" w:rsidRDefault="005060D2" w:rsidP="005060D2">
      <w:r>
        <w:t>A</w:t>
      </w:r>
      <w:r w:rsidR="009C6FE1">
        <w:t xml:space="preserve"> </w:t>
      </w:r>
      <w:r w:rsidR="009C6FE1">
        <w:fldChar w:fldCharType="begin"/>
      </w:r>
      <w:r w:rsidR="009C6FE1">
        <w:instrText xml:space="preserve"> REF _Ref9278647 \h </w:instrText>
      </w:r>
      <w:r w:rsidR="009C6FE1">
        <w:fldChar w:fldCharType="separate"/>
      </w:r>
      <w:r w:rsidR="009C6FE1">
        <w:t xml:space="preserve">Figura </w:t>
      </w:r>
      <w:r w:rsidR="009C6FE1">
        <w:rPr>
          <w:noProof/>
        </w:rPr>
        <w:t>2</w:t>
      </w:r>
      <w:r w:rsidR="009C6FE1">
        <w:fldChar w:fldCharType="end"/>
      </w:r>
      <w:r>
        <w:t xml:space="preserve"> apresenta a foto de um robô móvel quadrúpede desenvolvido por professores e alunos do Curso de Engenharia Elétrica da UFES. Ele possui controladores que utilizam lógica nebulosa (</w:t>
      </w:r>
      <w:proofErr w:type="spellStart"/>
      <w:r>
        <w:rPr>
          <w:i/>
        </w:rPr>
        <w:t>fuzzy</w:t>
      </w:r>
      <w:proofErr w:type="spellEnd"/>
      <w:r>
        <w:t>) para a geração de reflexos que contribuem para a estabilidade e o equilíbrio do robô em ambientes irregulares.</w:t>
      </w:r>
    </w:p>
    <w:p w14:paraId="2BEB3517" w14:textId="77777777" w:rsidR="005060D2" w:rsidRDefault="005060D2" w:rsidP="005060D2"/>
    <w:p w14:paraId="79608F70" w14:textId="77777777" w:rsidR="005060D2" w:rsidRDefault="005060D2" w:rsidP="00B82089">
      <w:pPr>
        <w:pStyle w:val="Legenda"/>
        <w:ind w:left="1985"/>
      </w:pPr>
      <w:bookmarkStart w:id="32" w:name="_Toc335989465"/>
      <w:bookmarkStart w:id="33" w:name="_Ref9278647"/>
      <w:bookmarkStart w:id="34" w:name="_Toc9287779"/>
      <w:r>
        <w:t xml:space="preserve">Figura </w:t>
      </w:r>
      <w:r w:rsidR="00912DD0">
        <w:fldChar w:fldCharType="begin"/>
      </w:r>
      <w:r w:rsidR="00912DD0">
        <w:instrText xml:space="preserve"> SEQ Figura \* ARABIC </w:instrText>
      </w:r>
      <w:r w:rsidR="00912DD0">
        <w:fldChar w:fldCharType="separate"/>
      </w:r>
      <w:r w:rsidR="00AB614B">
        <w:rPr>
          <w:noProof/>
        </w:rPr>
        <w:t>2</w:t>
      </w:r>
      <w:r w:rsidR="00912DD0">
        <w:rPr>
          <w:noProof/>
        </w:rPr>
        <w:fldChar w:fldCharType="end"/>
      </w:r>
      <w:bookmarkEnd w:id="33"/>
      <w:r>
        <w:t xml:space="preserve"> – Robô quadrúpede</w:t>
      </w:r>
      <w:bookmarkEnd w:id="32"/>
      <w:bookmarkEnd w:id="34"/>
    </w:p>
    <w:p w14:paraId="086BC4F6" w14:textId="77777777" w:rsidR="005060D2" w:rsidRDefault="005060D2" w:rsidP="005060D2">
      <w:pPr>
        <w:pStyle w:val="Corpodetexto"/>
        <w:jc w:val="center"/>
      </w:pPr>
      <w:r>
        <w:rPr>
          <w:noProof/>
        </w:rPr>
        <w:drawing>
          <wp:inline distT="0" distB="0" distL="0" distR="0" wp14:anchorId="29346FEA" wp14:editId="5BB63F45">
            <wp:extent cx="3205974" cy="255341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6026" cy="2553461"/>
                    </a:xfrm>
                    <a:prstGeom prst="rect">
                      <a:avLst/>
                    </a:prstGeom>
                    <a:noFill/>
                    <a:ln>
                      <a:noFill/>
                    </a:ln>
                  </pic:spPr>
                </pic:pic>
              </a:graphicData>
            </a:graphic>
          </wp:inline>
        </w:drawing>
      </w:r>
    </w:p>
    <w:p w14:paraId="296FBBDA" w14:textId="430F051C" w:rsidR="005060D2" w:rsidRPr="00FE0F3F" w:rsidRDefault="005060D2" w:rsidP="005060D2">
      <w:pPr>
        <w:spacing w:line="240" w:lineRule="auto"/>
        <w:ind w:left="1985"/>
        <w:rPr>
          <w:sz w:val="18"/>
          <w:szCs w:val="18"/>
        </w:rPr>
      </w:pPr>
      <w:r w:rsidRPr="00FE0F3F">
        <w:rPr>
          <w:sz w:val="18"/>
          <w:szCs w:val="18"/>
        </w:rPr>
        <w:t>Font</w:t>
      </w:r>
      <w:r w:rsidR="005D232C">
        <w:rPr>
          <w:sz w:val="18"/>
          <w:szCs w:val="18"/>
        </w:rPr>
        <w:t xml:space="preserve">e: </w:t>
      </w:r>
      <w:r w:rsidR="00B82089">
        <w:rPr>
          <w:sz w:val="18"/>
          <w:szCs w:val="18"/>
        </w:rPr>
        <w:t>Lima, Amaral e Bento Filho (</w:t>
      </w:r>
      <w:r w:rsidRPr="00FE0F3F">
        <w:rPr>
          <w:sz w:val="18"/>
          <w:szCs w:val="18"/>
        </w:rPr>
        <w:t>2008</w:t>
      </w:r>
      <w:r w:rsidR="00B82089">
        <w:rPr>
          <w:sz w:val="18"/>
          <w:szCs w:val="18"/>
        </w:rPr>
        <w:t>)</w:t>
      </w:r>
      <w:r w:rsidRPr="00FE0F3F">
        <w:rPr>
          <w:sz w:val="18"/>
          <w:szCs w:val="18"/>
        </w:rPr>
        <w:t>.</w:t>
      </w:r>
    </w:p>
    <w:p w14:paraId="3E8673A9" w14:textId="77777777" w:rsidR="005060D2" w:rsidRDefault="005060D2" w:rsidP="005060D2"/>
    <w:p w14:paraId="470FEF97" w14:textId="77777777" w:rsidR="005060D2" w:rsidRDefault="005060D2" w:rsidP="005060D2">
      <w:pPr>
        <w:pStyle w:val="Corpodetexto"/>
      </w:pPr>
      <w:r>
        <w:t xml:space="preserve">Ao se fazer referência a uma figura, deve-se evitar o uso de palavras como: abaixo, acima, ao lado. A formatação final do trabalho pode fazer com que a figura, que antes estaria na mesma </w:t>
      </w:r>
      <w:r>
        <w:lastRenderedPageBreak/>
        <w:t>página (acima, abaixo ou ao lado) do texto que a ela faz referência, seja posicionada em outra página ou em lugar diferente do anteriormente previsto, fazendo com que o leitor fique confuso quanto à localização da figura. Para evitar esse tipo de problema, prefira o uso de palavras como: a seguir ou anteriormente ao fazer referências à figura no texto; ou então utilize o próprio sistema de numeração para fazê-lo. Por exemplo:</w:t>
      </w:r>
    </w:p>
    <w:p w14:paraId="49673B7D" w14:textId="77777777" w:rsidR="005060D2" w:rsidRDefault="005060D2" w:rsidP="005060D2">
      <w:pPr>
        <w:pStyle w:val="Corpodetexto"/>
        <w:ind w:left="706"/>
      </w:pPr>
      <w:r>
        <w:t xml:space="preserve">“A figura a seguir apresenta a foto de um robô móvel </w:t>
      </w:r>
      <w:proofErr w:type="gramStart"/>
      <w:r>
        <w:t>[...]”  ou</w:t>
      </w:r>
      <w:proofErr w:type="gramEnd"/>
    </w:p>
    <w:p w14:paraId="1861F6C4" w14:textId="77777777" w:rsidR="005060D2" w:rsidRDefault="005060D2" w:rsidP="005060D2">
      <w:pPr>
        <w:pStyle w:val="Corpodetexto"/>
        <w:ind w:left="706"/>
      </w:pPr>
      <w:r>
        <w:t xml:space="preserve">“A Figura 2 apresenta a foto de um robô móvel [...]”. </w:t>
      </w:r>
    </w:p>
    <w:p w14:paraId="01447434" w14:textId="77777777" w:rsidR="005060D2" w:rsidRDefault="005060D2" w:rsidP="005060D2">
      <w:pPr>
        <w:pStyle w:val="Corpodetexto"/>
      </w:pPr>
    </w:p>
    <w:p w14:paraId="3A2AAECE" w14:textId="77777777" w:rsidR="005060D2" w:rsidRDefault="005060D2" w:rsidP="005060D2">
      <w:pPr>
        <w:pStyle w:val="Corpodetexto"/>
      </w:pPr>
      <w:r>
        <w:t>Esse conselho também é válido para outros tipos de ilustrações (gráficos, esquemas, etc.), bem como para referências a seções, tabelas, quadros, gráficos e equações do trabalho.</w:t>
      </w:r>
    </w:p>
    <w:p w14:paraId="1280EC5B" w14:textId="77777777" w:rsidR="0011476F" w:rsidRDefault="0011476F" w:rsidP="005060D2">
      <w:pPr>
        <w:pStyle w:val="Corpodetexto"/>
      </w:pPr>
    </w:p>
    <w:p w14:paraId="76F823FD" w14:textId="289F70B9" w:rsidR="005060D2" w:rsidRDefault="00C35D08" w:rsidP="005E6FAA">
      <w:pPr>
        <w:pStyle w:val="Ttulo2"/>
      </w:pPr>
      <w:bookmarkStart w:id="35" w:name="_Toc335309205"/>
      <w:bookmarkStart w:id="36" w:name="_Toc9287737"/>
      <w:r>
        <w:t>Identificação</w:t>
      </w:r>
      <w:r w:rsidR="005060D2">
        <w:t xml:space="preserve"> e Fonte</w:t>
      </w:r>
      <w:bookmarkEnd w:id="35"/>
      <w:bookmarkEnd w:id="36"/>
    </w:p>
    <w:p w14:paraId="2889A54F" w14:textId="6A74A5D0" w:rsidR="005060D2" w:rsidRDefault="005060D2" w:rsidP="005060D2">
      <w:r w:rsidRPr="00047514">
        <w:t xml:space="preserve">Como já deve ter sido observado, </w:t>
      </w:r>
      <w:r w:rsidR="00C35D08">
        <w:t>os títulos</w:t>
      </w:r>
      <w:r w:rsidRPr="00047514">
        <w:t xml:space="preserve"> das Figuras 1 e 2, foram apresentad</w:t>
      </w:r>
      <w:r w:rsidR="00C35D08">
        <w:t>o</w:t>
      </w:r>
      <w:r w:rsidRPr="00047514">
        <w:t>s na parte superior da figura e não na parte inferior, como é costume</w:t>
      </w:r>
      <w:r>
        <w:t xml:space="preserve"> se observar </w:t>
      </w:r>
      <w:r w:rsidRPr="00047514">
        <w:t>em livros, revistas e outros tipos de publicações. Es</w:t>
      </w:r>
      <w:r>
        <w:t>s</w:t>
      </w:r>
      <w:r w:rsidRPr="00047514">
        <w:t>a é a forma correta de identificação de ilustrações em trabalhos acadêmicos de acordo com a atual norma:</w:t>
      </w:r>
    </w:p>
    <w:p w14:paraId="4397A00A" w14:textId="77777777" w:rsidR="005060D2" w:rsidRPr="00B4331E" w:rsidRDefault="005060D2" w:rsidP="005060D2">
      <w:pPr>
        <w:pStyle w:val="Citao"/>
      </w:pPr>
      <w:r w:rsidRPr="00B4331E">
        <w:t>Qualquer que seja o tipo de ilustração, sua identificação aparece na parte superior, precedida da palavra designativa (desenho, esquema, fluxograma, [...] figura, imagem, entre outros), seguida de seu número de ordem de ocorrência no texto, em algarismos arábicos, travessão e do respectivo título (ABNT, 2011, p. 11).</w:t>
      </w:r>
    </w:p>
    <w:p w14:paraId="2AE37F65" w14:textId="77777777" w:rsidR="005060D2" w:rsidRDefault="005060D2" w:rsidP="005060D2"/>
    <w:p w14:paraId="749AFE69" w14:textId="02BF1438" w:rsidR="005060D2" w:rsidRDefault="005060D2" w:rsidP="005060D2">
      <w:pPr>
        <w:pStyle w:val="Corpodetexto"/>
      </w:pPr>
      <w:r>
        <w:t xml:space="preserve">Para utilizar a formatação e a numeração automática de </w:t>
      </w:r>
      <w:r w:rsidR="00C35D08">
        <w:t>identificações</w:t>
      </w:r>
      <w:r>
        <w:t xml:space="preserve"> disponível neste modelo, o procedimento é bastante simples: na aba </w:t>
      </w:r>
      <w:r w:rsidRPr="00E040B3">
        <w:rPr>
          <w:i/>
        </w:rPr>
        <w:t>Referências</w:t>
      </w:r>
      <w:r>
        <w:t xml:space="preserve">, selecione o botão </w:t>
      </w:r>
      <w:r w:rsidRPr="00E040B3">
        <w:rPr>
          <w:i/>
        </w:rPr>
        <w:t>Inserir Legenda</w:t>
      </w:r>
      <w:r w:rsidRPr="00E040B3">
        <w:t>, conforme mostrado na</w:t>
      </w:r>
      <w:r w:rsidR="009C6FE1">
        <w:t xml:space="preserve"> </w:t>
      </w:r>
      <w:r w:rsidR="009C6FE1">
        <w:fldChar w:fldCharType="begin"/>
      </w:r>
      <w:r w:rsidR="009C6FE1">
        <w:instrText xml:space="preserve"> REF _Ref9278778 \h </w:instrText>
      </w:r>
      <w:r w:rsidR="009C6FE1">
        <w:fldChar w:fldCharType="separate"/>
      </w:r>
      <w:r w:rsidR="009C6FE1">
        <w:t>Figu</w:t>
      </w:r>
      <w:r w:rsidR="009C6FE1">
        <w:t>r</w:t>
      </w:r>
      <w:r w:rsidR="009C6FE1">
        <w:t xml:space="preserve">a </w:t>
      </w:r>
      <w:r w:rsidR="009C6FE1">
        <w:rPr>
          <w:noProof/>
        </w:rPr>
        <w:t>3</w:t>
      </w:r>
      <w:r w:rsidR="009C6FE1">
        <w:fldChar w:fldCharType="end"/>
      </w:r>
      <w:r w:rsidRPr="00E040B3">
        <w:t xml:space="preserve">. Aparecerá uma caixa de texto onde deve ser indicado o tipo da </w:t>
      </w:r>
      <w:r w:rsidR="00C35D08">
        <w:t>ilustração</w:t>
      </w:r>
      <w:r w:rsidRPr="00E040B3">
        <w:t xml:space="preserve"> no campo </w:t>
      </w:r>
      <w:r w:rsidRPr="00E040B3">
        <w:rPr>
          <w:i/>
        </w:rPr>
        <w:t xml:space="preserve">Rótulo </w:t>
      </w:r>
      <w:r w:rsidRPr="00E040B3">
        <w:t>(Equação, Figura, Quadro ou Tabela), conforme apresentado na</w:t>
      </w:r>
      <w:r w:rsidR="009C6FE1">
        <w:t xml:space="preserve"> </w:t>
      </w:r>
      <w:r w:rsidR="009C6FE1">
        <w:fldChar w:fldCharType="begin"/>
      </w:r>
      <w:r w:rsidR="009C6FE1">
        <w:instrText xml:space="preserve"> REF _Ref9278850 \h </w:instrText>
      </w:r>
      <w:r w:rsidR="009C6FE1">
        <w:fldChar w:fldCharType="separate"/>
      </w:r>
      <w:r w:rsidR="009C6FE1">
        <w:t xml:space="preserve">Figura </w:t>
      </w:r>
      <w:r w:rsidR="009C6FE1">
        <w:rPr>
          <w:noProof/>
        </w:rPr>
        <w:t>4</w:t>
      </w:r>
      <w:r w:rsidR="009C6FE1">
        <w:fldChar w:fldCharType="end"/>
      </w:r>
      <w:r w:rsidRPr="00E040B3">
        <w:t>. Depois, selecione OK.</w:t>
      </w:r>
    </w:p>
    <w:p w14:paraId="6D17BE34" w14:textId="42E8CD59" w:rsidR="00B42D5D" w:rsidRDefault="00B42D5D" w:rsidP="005060D2">
      <w:pPr>
        <w:pStyle w:val="Corpodetexto"/>
      </w:pPr>
    </w:p>
    <w:p w14:paraId="32CCE2FC" w14:textId="110D05E2" w:rsidR="005060D2" w:rsidRDefault="005060D2" w:rsidP="00B42D5D">
      <w:pPr>
        <w:pStyle w:val="Legenda"/>
        <w:ind w:left="0"/>
      </w:pPr>
      <w:bookmarkStart w:id="37" w:name="_Toc335989466"/>
      <w:bookmarkStart w:id="38" w:name="_Ref9278778"/>
      <w:bookmarkStart w:id="39" w:name="_Toc9287780"/>
      <w:r>
        <w:t xml:space="preserve">Figura </w:t>
      </w:r>
      <w:r w:rsidR="00912DD0">
        <w:fldChar w:fldCharType="begin"/>
      </w:r>
      <w:r w:rsidR="00912DD0">
        <w:instrText xml:space="preserve"> SEQ Figura \* ARABIC </w:instrText>
      </w:r>
      <w:r w:rsidR="00912DD0">
        <w:fldChar w:fldCharType="separate"/>
      </w:r>
      <w:r w:rsidR="00AB614B">
        <w:rPr>
          <w:noProof/>
        </w:rPr>
        <w:t>3</w:t>
      </w:r>
      <w:r w:rsidR="00912DD0">
        <w:rPr>
          <w:noProof/>
        </w:rPr>
        <w:fldChar w:fldCharType="end"/>
      </w:r>
      <w:bookmarkEnd w:id="38"/>
      <w:r>
        <w:t xml:space="preserve"> – Criação de </w:t>
      </w:r>
      <w:r w:rsidR="00C35D08">
        <w:t>Identificação</w:t>
      </w:r>
      <w:r>
        <w:t xml:space="preserve"> e Índice no </w:t>
      </w:r>
      <w:r w:rsidR="00B72A5E" w:rsidRPr="00B72A5E">
        <w:rPr>
          <w:i/>
        </w:rPr>
        <w:t>Microsoft Word</w:t>
      </w:r>
      <w:bookmarkEnd w:id="39"/>
      <w:r>
        <w:t xml:space="preserve"> </w:t>
      </w:r>
      <w:bookmarkEnd w:id="37"/>
    </w:p>
    <w:p w14:paraId="792C9FB5" w14:textId="77777777" w:rsidR="005060D2" w:rsidRDefault="005060D2" w:rsidP="005060D2">
      <w:pPr>
        <w:pStyle w:val="Corpodetexto"/>
      </w:pPr>
      <w:r>
        <w:rPr>
          <w:noProof/>
        </w:rPr>
        <mc:AlternateContent>
          <mc:Choice Requires="wps">
            <w:drawing>
              <wp:anchor distT="0" distB="0" distL="114300" distR="114300" simplePos="0" relativeHeight="251692032" behindDoc="0" locked="0" layoutInCell="1" allowOverlap="1" wp14:anchorId="79A61D0B" wp14:editId="74B52D2C">
                <wp:simplePos x="0" y="0"/>
                <wp:positionH relativeFrom="column">
                  <wp:posOffset>4473575</wp:posOffset>
                </wp:positionH>
                <wp:positionV relativeFrom="paragraph">
                  <wp:posOffset>171079</wp:posOffset>
                </wp:positionV>
                <wp:extent cx="776377" cy="284671"/>
                <wp:effectExtent l="0" t="0" r="24130" b="20320"/>
                <wp:wrapNone/>
                <wp:docPr id="10" name="Elipse 10"/>
                <wp:cNvGraphicFramePr/>
                <a:graphic xmlns:a="http://schemas.openxmlformats.org/drawingml/2006/main">
                  <a:graphicData uri="http://schemas.microsoft.com/office/word/2010/wordprocessingShape">
                    <wps:wsp>
                      <wps:cNvSpPr/>
                      <wps:spPr>
                        <a:xfrm>
                          <a:off x="0" y="0"/>
                          <a:ext cx="776377" cy="284671"/>
                        </a:xfrm>
                        <a:prstGeom prst="ellipse">
                          <a:avLst/>
                        </a:prstGeom>
                        <a:noFill/>
                        <a:ln>
                          <a:solidFill>
                            <a:schemeClr val="tx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98AF87" id="Elipse 10" o:spid="_x0000_s1026" style="position:absolute;margin-left:352.25pt;margin-top:13.45pt;width:61.15pt;height:2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" filled="f" strokecolor="#1f497d [3215]" strokeweight="2pt"/>
            </w:pict>
          </mc:Fallback>
        </mc:AlternateContent>
      </w:r>
      <w:r>
        <w:rPr>
          <w:noProof/>
        </w:rPr>
        <mc:AlternateContent>
          <mc:Choice Requires="wps">
            <w:drawing>
              <wp:anchor distT="0" distB="0" distL="114300" distR="114300" simplePos="0" relativeHeight="251691008" behindDoc="0" locked="0" layoutInCell="1" allowOverlap="1" wp14:anchorId="6592ECB0" wp14:editId="508F17F1">
                <wp:simplePos x="0" y="0"/>
                <wp:positionH relativeFrom="column">
                  <wp:posOffset>2421255</wp:posOffset>
                </wp:positionH>
                <wp:positionV relativeFrom="paragraph">
                  <wp:posOffset>195844</wp:posOffset>
                </wp:positionV>
                <wp:extent cx="534838" cy="672860"/>
                <wp:effectExtent l="0" t="0" r="17780" b="13335"/>
                <wp:wrapNone/>
                <wp:docPr id="9" name="Elipse 9"/>
                <wp:cNvGraphicFramePr/>
                <a:graphic xmlns:a="http://schemas.openxmlformats.org/drawingml/2006/main">
                  <a:graphicData uri="http://schemas.microsoft.com/office/word/2010/wordprocessingShape">
                    <wps:wsp>
                      <wps:cNvSpPr/>
                      <wps:spPr>
                        <a:xfrm>
                          <a:off x="0" y="0"/>
                          <a:ext cx="534838" cy="672860"/>
                        </a:xfrm>
                        <a:prstGeom prst="ellipse">
                          <a:avLst/>
                        </a:prstGeom>
                        <a:noFill/>
                        <a:ln>
                          <a:solidFill>
                            <a:schemeClr val="accent5">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145AB" id="Elipse 9" o:spid="_x0000_s1026" style="position:absolute;margin-left:190.65pt;margin-top:15.4pt;width:42.1pt;height:5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" filled="f" strokecolor="#31849b [2408]" strokeweight="2pt"/>
            </w:pict>
          </mc:Fallback>
        </mc:AlternateContent>
      </w:r>
      <w:r>
        <w:rPr>
          <w:noProof/>
        </w:rPr>
        <mc:AlternateContent>
          <mc:Choice Requires="wps">
            <w:drawing>
              <wp:anchor distT="0" distB="0" distL="114300" distR="114300" simplePos="0" relativeHeight="251689984" behindDoc="0" locked="0" layoutInCell="1" allowOverlap="1" wp14:anchorId="1C9669FF" wp14:editId="516D0F43">
                <wp:simplePos x="0" y="0"/>
                <wp:positionH relativeFrom="column">
                  <wp:posOffset>67178</wp:posOffset>
                </wp:positionH>
                <wp:positionV relativeFrom="paragraph">
                  <wp:posOffset>42425</wp:posOffset>
                </wp:positionV>
                <wp:extent cx="664234" cy="207034"/>
                <wp:effectExtent l="0" t="0" r="21590" b="21590"/>
                <wp:wrapNone/>
                <wp:docPr id="8" name="Elipse 8"/>
                <wp:cNvGraphicFramePr/>
                <a:graphic xmlns:a="http://schemas.openxmlformats.org/drawingml/2006/main">
                  <a:graphicData uri="http://schemas.microsoft.com/office/word/2010/wordprocessingShape">
                    <wps:wsp>
                      <wps:cNvSpPr/>
                      <wps:spPr>
                        <a:xfrm>
                          <a:off x="0" y="0"/>
                          <a:ext cx="664234" cy="207034"/>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D7112D" id="Elipse 8" o:spid="_x0000_s1026" style="position:absolute;margin-left:5.3pt;margin-top:3.35pt;width:52.3pt;height:16.3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" filled="f" strokecolor="#c0504d [3205]" strokeweight="2pt"/>
            </w:pict>
          </mc:Fallback>
        </mc:AlternateContent>
      </w:r>
      <w:r>
        <w:rPr>
          <w:noProof/>
        </w:rPr>
        <w:drawing>
          <wp:inline distT="0" distB="0" distL="0" distR="0" wp14:anchorId="5FEF5CF2" wp14:editId="7CCDA76C">
            <wp:extent cx="5753735" cy="9144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914400"/>
                    </a:xfrm>
                    <a:prstGeom prst="rect">
                      <a:avLst/>
                    </a:prstGeom>
                    <a:noFill/>
                    <a:ln>
                      <a:noFill/>
                    </a:ln>
                  </pic:spPr>
                </pic:pic>
              </a:graphicData>
            </a:graphic>
          </wp:inline>
        </w:drawing>
      </w:r>
    </w:p>
    <w:p w14:paraId="3FF7CB81" w14:textId="77777777" w:rsidR="005060D2" w:rsidRPr="00FE0F3F" w:rsidRDefault="005060D2" w:rsidP="005060D2">
      <w:pPr>
        <w:rPr>
          <w:sz w:val="18"/>
        </w:rPr>
      </w:pPr>
      <w:r w:rsidRPr="00FE0F3F">
        <w:rPr>
          <w:sz w:val="18"/>
        </w:rPr>
        <w:t>Fonte: Produção do próprio autor.</w:t>
      </w:r>
    </w:p>
    <w:p w14:paraId="2046EB4F" w14:textId="5AEC05EF" w:rsidR="005060D2" w:rsidRDefault="005060D2" w:rsidP="00B42D5D">
      <w:pPr>
        <w:pStyle w:val="Legenda"/>
        <w:ind w:left="709"/>
      </w:pPr>
      <w:bookmarkStart w:id="40" w:name="_Toc335989467"/>
      <w:bookmarkStart w:id="41" w:name="_Ref9278850"/>
      <w:bookmarkStart w:id="42" w:name="_Toc9287781"/>
      <w:r>
        <w:lastRenderedPageBreak/>
        <w:t xml:space="preserve">Figura </w:t>
      </w:r>
      <w:r w:rsidR="00912DD0">
        <w:fldChar w:fldCharType="begin"/>
      </w:r>
      <w:r w:rsidR="00912DD0">
        <w:instrText xml:space="preserve"> SEQ Figura \* ARABIC </w:instrText>
      </w:r>
      <w:r w:rsidR="00912DD0">
        <w:fldChar w:fldCharType="separate"/>
      </w:r>
      <w:r w:rsidR="00AB614B">
        <w:rPr>
          <w:noProof/>
        </w:rPr>
        <w:t>4</w:t>
      </w:r>
      <w:r w:rsidR="00912DD0">
        <w:rPr>
          <w:noProof/>
        </w:rPr>
        <w:fldChar w:fldCharType="end"/>
      </w:r>
      <w:bookmarkEnd w:id="41"/>
      <w:r>
        <w:t xml:space="preserve"> – Criação de </w:t>
      </w:r>
      <w:r w:rsidR="00C35D08">
        <w:t>Identificação</w:t>
      </w:r>
      <w:r>
        <w:t xml:space="preserve"> de Figura no </w:t>
      </w:r>
      <w:r w:rsidR="00B72A5E" w:rsidRPr="00B72A5E">
        <w:rPr>
          <w:i/>
        </w:rPr>
        <w:t>Microsoft Word</w:t>
      </w:r>
      <w:bookmarkEnd w:id="42"/>
      <w:r>
        <w:t xml:space="preserve"> </w:t>
      </w:r>
      <w:bookmarkEnd w:id="40"/>
    </w:p>
    <w:p w14:paraId="5BBDE833" w14:textId="77777777" w:rsidR="005060D2" w:rsidRDefault="005060D2" w:rsidP="005060D2">
      <w:pPr>
        <w:pStyle w:val="Corpodetexto"/>
        <w:jc w:val="center"/>
      </w:pPr>
      <w:r>
        <w:rPr>
          <w:noProof/>
        </w:rPr>
        <mc:AlternateContent>
          <mc:Choice Requires="wps">
            <w:drawing>
              <wp:anchor distT="0" distB="0" distL="114300" distR="114300" simplePos="0" relativeHeight="251697152" behindDoc="0" locked="0" layoutInCell="1" allowOverlap="1" wp14:anchorId="789CCF92" wp14:editId="32D3FF43">
                <wp:simplePos x="0" y="0"/>
                <wp:positionH relativeFrom="column">
                  <wp:posOffset>3000159</wp:posOffset>
                </wp:positionH>
                <wp:positionV relativeFrom="paragraph">
                  <wp:posOffset>3379</wp:posOffset>
                </wp:positionV>
                <wp:extent cx="2320290" cy="1819910"/>
                <wp:effectExtent l="1085850" t="0" r="22860" b="27940"/>
                <wp:wrapNone/>
                <wp:docPr id="22" name="Texto Explicativo 1 22"/>
                <wp:cNvGraphicFramePr/>
                <a:graphic xmlns:a="http://schemas.openxmlformats.org/drawingml/2006/main">
                  <a:graphicData uri="http://schemas.microsoft.com/office/word/2010/wordprocessingShape">
                    <wps:wsp>
                      <wps:cNvSpPr/>
                      <wps:spPr>
                        <a:xfrm>
                          <a:off x="0" y="0"/>
                          <a:ext cx="2320290" cy="1819910"/>
                        </a:xfrm>
                        <a:prstGeom prst="borderCallout1">
                          <a:avLst>
                            <a:gd name="adj1" fmla="val 29754"/>
                            <a:gd name="adj2" fmla="val -2981"/>
                            <a:gd name="adj3" fmla="val 37744"/>
                            <a:gd name="adj4" fmla="val -47032"/>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761F29" w14:textId="77777777" w:rsidR="00A97B19" w:rsidRDefault="00A97B19" w:rsidP="005060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9CCF9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Texto Explicativo 1 22" o:spid="_x0000_s1027" type="#_x0000_t47" style="position:absolute;left:0;text-align:left;margin-left:236.25pt;margin-top:.25pt;width:182.7pt;height:143.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" adj="-10159,8153,-644,6427" filled="f" strokecolor="#c0504d [3205]" strokeweight="2pt">
                <v:textbox>
                  <w:txbxContent>
                    <w:p w14:paraId="27761F29" w14:textId="77777777" w:rsidR="00A97B19" w:rsidRDefault="00A97B19" w:rsidP="005060D2">
                      <w:pPr>
                        <w:jc w:val="center"/>
                      </w:pPr>
                    </w:p>
                  </w:txbxContent>
                </v:textbox>
                <o:callout v:ext="edit" minusy="t"/>
              </v:shape>
            </w:pict>
          </mc:Fallback>
        </mc:AlternateContent>
      </w:r>
      <w:r>
        <w:rPr>
          <w:noProof/>
        </w:rPr>
        <mc:AlternateContent>
          <mc:Choice Requires="wps">
            <w:drawing>
              <wp:anchor distT="0" distB="0" distL="114300" distR="114300" simplePos="0" relativeHeight="251694080" behindDoc="0" locked="0" layoutInCell="1" allowOverlap="1" wp14:anchorId="09F4847C" wp14:editId="048B460B">
                <wp:simplePos x="0" y="0"/>
                <wp:positionH relativeFrom="column">
                  <wp:posOffset>360476</wp:posOffset>
                </wp:positionH>
                <wp:positionV relativeFrom="paragraph">
                  <wp:posOffset>615854</wp:posOffset>
                </wp:positionV>
                <wp:extent cx="1475009" cy="309940"/>
                <wp:effectExtent l="0" t="0" r="11430" b="13970"/>
                <wp:wrapNone/>
                <wp:docPr id="18" name="Elipse 18"/>
                <wp:cNvGraphicFramePr/>
                <a:graphic xmlns:a="http://schemas.openxmlformats.org/drawingml/2006/main">
                  <a:graphicData uri="http://schemas.microsoft.com/office/word/2010/wordprocessingShape">
                    <wps:wsp>
                      <wps:cNvSpPr/>
                      <wps:spPr>
                        <a:xfrm>
                          <a:off x="0" y="0"/>
                          <a:ext cx="1475009" cy="30994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F0C179" id="Elipse 18" o:spid="_x0000_s1026" style="position:absolute;margin-left:28.4pt;margin-top:48.5pt;width:116.15pt;height:24.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" filled="f" strokecolor="#c0504d [3205]" strokeweight="2pt"/>
            </w:pict>
          </mc:Fallback>
        </mc:AlternateContent>
      </w:r>
      <w:r>
        <w:rPr>
          <w:noProof/>
        </w:rPr>
        <w:t xml:space="preserve"> </w:t>
      </w:r>
      <w:r>
        <w:rPr>
          <w:noProof/>
        </w:rPr>
        <w:drawing>
          <wp:inline distT="0" distB="0" distL="0" distR="0" wp14:anchorId="6E0AC1ED" wp14:editId="2DBE8833">
            <wp:extent cx="2296800" cy="1807200"/>
            <wp:effectExtent l="0" t="0" r="8255"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6800" cy="1807200"/>
                    </a:xfrm>
                    <a:prstGeom prst="rect">
                      <a:avLst/>
                    </a:prstGeom>
                    <a:noFill/>
                    <a:ln>
                      <a:noFill/>
                    </a:ln>
                  </pic:spPr>
                </pic:pic>
              </a:graphicData>
            </a:graphic>
          </wp:inline>
        </w:drawing>
      </w:r>
      <w:r>
        <w:rPr>
          <w:noProof/>
        </w:rPr>
        <w:t xml:space="preserve">       </w:t>
      </w:r>
      <w:r>
        <w:rPr>
          <w:noProof/>
        </w:rPr>
        <w:drawing>
          <wp:inline distT="0" distB="0" distL="0" distR="0" wp14:anchorId="017BE3F9" wp14:editId="08E579F6">
            <wp:extent cx="2318400" cy="1821600"/>
            <wp:effectExtent l="0" t="0" r="5715"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8400" cy="1821600"/>
                    </a:xfrm>
                    <a:prstGeom prst="rect">
                      <a:avLst/>
                    </a:prstGeom>
                    <a:noFill/>
                    <a:ln>
                      <a:noFill/>
                    </a:ln>
                  </pic:spPr>
                </pic:pic>
              </a:graphicData>
            </a:graphic>
          </wp:inline>
        </w:drawing>
      </w:r>
    </w:p>
    <w:p w14:paraId="1F81D6B4" w14:textId="77777777" w:rsidR="005060D2" w:rsidRPr="00FE0F3F" w:rsidRDefault="005060D2" w:rsidP="005060D2">
      <w:pPr>
        <w:ind w:left="709"/>
        <w:rPr>
          <w:sz w:val="18"/>
        </w:rPr>
      </w:pPr>
      <w:r w:rsidRPr="00FE0F3F">
        <w:rPr>
          <w:sz w:val="18"/>
        </w:rPr>
        <w:t>Fonte: Produção do próprio autor.</w:t>
      </w:r>
    </w:p>
    <w:p w14:paraId="531679A0" w14:textId="77777777" w:rsidR="005060D2" w:rsidRDefault="005060D2" w:rsidP="005060D2">
      <w:pPr>
        <w:pStyle w:val="Corpodetexto"/>
        <w:jc w:val="center"/>
      </w:pPr>
    </w:p>
    <w:p w14:paraId="2044DED8" w14:textId="61A34B5D" w:rsidR="005060D2" w:rsidRDefault="005060D2" w:rsidP="005060D2">
      <w:pPr>
        <w:pStyle w:val="Corpodetexto"/>
      </w:pPr>
      <w:r>
        <w:t xml:space="preserve">Sempre que precisar atualizar a numeração da </w:t>
      </w:r>
      <w:r w:rsidR="00C35D08">
        <w:t>identificação</w:t>
      </w:r>
      <w:r>
        <w:t>, devido à inclusão ou exclusão de alguma figura, basta selecionar o número da figura e pressionar a tecla F9.</w:t>
      </w:r>
    </w:p>
    <w:p w14:paraId="0D25D7A5" w14:textId="77777777" w:rsidR="005060D2" w:rsidRDefault="005060D2" w:rsidP="005060D2">
      <w:pPr>
        <w:pStyle w:val="Corpodetexto"/>
      </w:pPr>
    </w:p>
    <w:p w14:paraId="7FCE79E1" w14:textId="77777777" w:rsidR="005060D2" w:rsidRDefault="005060D2" w:rsidP="005060D2">
      <w:pPr>
        <w:pStyle w:val="Corpodetexto"/>
      </w:pPr>
      <w:r>
        <w:t xml:space="preserve">Caso prefira utilizar a numeração manual, basta aplicar o </w:t>
      </w:r>
      <w:proofErr w:type="gramStart"/>
      <w:r>
        <w:t xml:space="preserve">estilo </w:t>
      </w:r>
      <w:r>
        <w:rPr>
          <w:b/>
        </w:rPr>
        <w:t>Legenda</w:t>
      </w:r>
      <w:proofErr w:type="gramEnd"/>
      <w:r>
        <w:t xml:space="preserve"> ao texto contendo os dados de identificação da figura exigidos pela norma e indicados no início desta seção (ABNT, 2011, p. 11).</w:t>
      </w:r>
    </w:p>
    <w:p w14:paraId="2F269BA2" w14:textId="77777777" w:rsidR="005060D2" w:rsidRDefault="005060D2" w:rsidP="005060D2">
      <w:pPr>
        <w:pStyle w:val="Corpodetexto"/>
      </w:pPr>
    </w:p>
    <w:p w14:paraId="772D6918" w14:textId="75B44141" w:rsidR="005060D2" w:rsidRDefault="005060D2" w:rsidP="005060D2">
      <w:pPr>
        <w:pStyle w:val="Corpodetexto"/>
      </w:pPr>
      <w:r>
        <w:t xml:space="preserve">Cabe ressaltar que o procedimento para inclusão de </w:t>
      </w:r>
      <w:r w:rsidR="00C35D08">
        <w:t>identificação</w:t>
      </w:r>
      <w:r>
        <w:t xml:space="preserve"> de </w:t>
      </w:r>
      <w:r w:rsidR="00B42D5D">
        <w:t xml:space="preserve">Gráficos, </w:t>
      </w:r>
      <w:r>
        <w:t>Tabelas e Quadros é o mesmo descrito anteriormente para o caso de Figuras.</w:t>
      </w:r>
    </w:p>
    <w:p w14:paraId="2425B65B" w14:textId="77777777" w:rsidR="005060D2" w:rsidRDefault="005060D2" w:rsidP="005060D2">
      <w:pPr>
        <w:pStyle w:val="Corpodetexto"/>
      </w:pPr>
    </w:p>
    <w:p w14:paraId="55D1859E" w14:textId="2F283D3A" w:rsidR="005060D2" w:rsidRDefault="005060D2" w:rsidP="005060D2">
      <w:pPr>
        <w:pStyle w:val="Corpodetexto"/>
      </w:pPr>
      <w:r>
        <w:t xml:space="preserve">Outro ponto importante, que geralmente é esquecido pelos alunos/autores, é que a </w:t>
      </w:r>
      <w:r>
        <w:br/>
      </w:r>
      <w:r w:rsidR="00110157">
        <w:t xml:space="preserve">ABNT NBR </w:t>
      </w:r>
      <w:r>
        <w:t xml:space="preserve">14724:2011 </w:t>
      </w:r>
      <w:r w:rsidRPr="00B4331E">
        <w:rPr>
          <w:b/>
        </w:rPr>
        <w:t xml:space="preserve">torna obrigatória a </w:t>
      </w:r>
      <w:r w:rsidR="00C35D08">
        <w:rPr>
          <w:b/>
        </w:rPr>
        <w:t>indicação</w:t>
      </w:r>
      <w:r w:rsidRPr="00B4331E">
        <w:rPr>
          <w:b/>
        </w:rPr>
        <w:t xml:space="preserve"> da </w:t>
      </w:r>
      <w:r w:rsidR="00B42D5D">
        <w:rPr>
          <w:b/>
        </w:rPr>
        <w:t>f</w:t>
      </w:r>
      <w:r w:rsidRPr="00B4331E">
        <w:rPr>
          <w:b/>
        </w:rPr>
        <w:t>onte consultada na parte inferior da figura</w:t>
      </w:r>
      <w:r>
        <w:t xml:space="preserve">, mesmo que ela seja de autoria própria: </w:t>
      </w:r>
    </w:p>
    <w:p w14:paraId="61FFDFF4" w14:textId="77777777" w:rsidR="005060D2" w:rsidRDefault="005060D2" w:rsidP="005060D2">
      <w:pPr>
        <w:pStyle w:val="Citao"/>
      </w:pPr>
      <w:r>
        <w:t xml:space="preserve">[...] Após a ilustração, na parte inferior, indicar a fonte consultada (elemento obrigatório, mesmo que seja produção do próprio autor), legenda, notas e outras informações necessárias à sua compreensão (se houver) [...] </w:t>
      </w:r>
      <w:r>
        <w:br/>
        <w:t>(ABNT, 2011, p. 11).</w:t>
      </w:r>
    </w:p>
    <w:p w14:paraId="303F8083" w14:textId="77777777" w:rsidR="005060D2" w:rsidRDefault="005060D2" w:rsidP="005060D2"/>
    <w:p w14:paraId="0F31F883" w14:textId="01EE21A4" w:rsidR="005060D2" w:rsidRDefault="005060D2" w:rsidP="005060D2">
      <w:r>
        <w:t xml:space="preserve">A obrigatoriedade de indicação da </w:t>
      </w:r>
      <w:r w:rsidR="00B42D5D">
        <w:t>f</w:t>
      </w:r>
      <w:r>
        <w:t xml:space="preserve">onte </w:t>
      </w:r>
      <w:r w:rsidR="00B42D5D">
        <w:t>c</w:t>
      </w:r>
      <w:r>
        <w:t>onsultada também é válida para as Tabelas, Quadros e Gráficos apresentados no trabalho.</w:t>
      </w:r>
    </w:p>
    <w:p w14:paraId="0B1761AE" w14:textId="77777777" w:rsidR="005060D2" w:rsidRDefault="005060D2" w:rsidP="005060D2"/>
    <w:p w14:paraId="1B0B0A82" w14:textId="77777777" w:rsidR="005060D2" w:rsidRDefault="005060D2" w:rsidP="005E6FAA">
      <w:pPr>
        <w:pStyle w:val="Ttulo2"/>
      </w:pPr>
      <w:r>
        <w:lastRenderedPageBreak/>
        <w:t xml:space="preserve"> </w:t>
      </w:r>
      <w:bookmarkStart w:id="43" w:name="_Toc523891313"/>
      <w:bookmarkStart w:id="44" w:name="_Toc523964455"/>
      <w:bookmarkStart w:id="45" w:name="_Toc335309206"/>
      <w:bookmarkStart w:id="46" w:name="_Toc9287738"/>
      <w:r>
        <w:t>Criando a Lista de Figuras</w:t>
      </w:r>
      <w:bookmarkEnd w:id="43"/>
      <w:bookmarkEnd w:id="44"/>
      <w:bookmarkEnd w:id="45"/>
      <w:bookmarkEnd w:id="46"/>
    </w:p>
    <w:p w14:paraId="119EDCD8" w14:textId="480FEA47" w:rsidR="005060D2" w:rsidRDefault="005060D2" w:rsidP="005060D2">
      <w:pPr>
        <w:pStyle w:val="Corpodetexto"/>
      </w:pPr>
      <w:r>
        <w:t xml:space="preserve">A Lista de Figuras também pode ser gerada automaticamente, sem maiores complicações, </w:t>
      </w:r>
      <w:r w:rsidR="005466FF">
        <w:t>de acordo com</w:t>
      </w:r>
      <w:r>
        <w:t xml:space="preserve"> o procedimento descrito a seguir: </w:t>
      </w:r>
    </w:p>
    <w:p w14:paraId="168B061D" w14:textId="65604372" w:rsidR="005060D2" w:rsidRDefault="005060D2" w:rsidP="005060D2">
      <w:pPr>
        <w:pStyle w:val="Corpodetexto"/>
        <w:numPr>
          <w:ilvl w:val="0"/>
          <w:numId w:val="5"/>
        </w:numPr>
      </w:pPr>
      <w:r>
        <w:t>Primeiramente, posicione o cursor na página referente à Lista de Figura</w:t>
      </w:r>
      <w:r w:rsidR="00073023">
        <w:t>s</w:t>
      </w:r>
      <w:r>
        <w:t xml:space="preserve"> (no caso deste documento, página </w:t>
      </w:r>
      <w:r w:rsidR="00073023">
        <w:t>3</w:t>
      </w:r>
      <w:r>
        <w:t>);</w:t>
      </w:r>
    </w:p>
    <w:p w14:paraId="6E76507D" w14:textId="346DE65F" w:rsidR="005060D2" w:rsidRDefault="005060D2" w:rsidP="005060D2">
      <w:pPr>
        <w:pStyle w:val="Corpodetexto"/>
        <w:numPr>
          <w:ilvl w:val="0"/>
          <w:numId w:val="5"/>
        </w:numPr>
      </w:pPr>
      <w:r>
        <w:t xml:space="preserve">Na aba </w:t>
      </w:r>
      <w:r>
        <w:rPr>
          <w:i/>
        </w:rPr>
        <w:t>Referências</w:t>
      </w:r>
      <w:r>
        <w:t xml:space="preserve"> selecione o botão </w:t>
      </w:r>
      <w:r>
        <w:rPr>
          <w:i/>
        </w:rPr>
        <w:t>Inserir Índice de Ilustrações</w:t>
      </w:r>
      <w:r>
        <w:t>, conforme mostrado na</w:t>
      </w:r>
      <w:r w:rsidR="009C6FE1">
        <w:t xml:space="preserve"> </w:t>
      </w:r>
      <w:r w:rsidR="009C6FE1">
        <w:fldChar w:fldCharType="begin"/>
      </w:r>
      <w:r w:rsidR="009C6FE1">
        <w:instrText xml:space="preserve"> REF _Ref9278778 \h </w:instrText>
      </w:r>
      <w:r w:rsidR="009C6FE1">
        <w:fldChar w:fldCharType="separate"/>
      </w:r>
      <w:r w:rsidR="009C6FE1">
        <w:t xml:space="preserve">Figura </w:t>
      </w:r>
      <w:r w:rsidR="009C6FE1">
        <w:rPr>
          <w:noProof/>
        </w:rPr>
        <w:t>3</w:t>
      </w:r>
      <w:r w:rsidR="009C6FE1">
        <w:fldChar w:fldCharType="end"/>
      </w:r>
      <w:r>
        <w:t xml:space="preserve">. Aparecerá uma caixa de texto onde deve ser selecionada a aba </w:t>
      </w:r>
      <w:r>
        <w:rPr>
          <w:i/>
        </w:rPr>
        <w:t>Índice de Ilustrações</w:t>
      </w:r>
      <w:r>
        <w:t xml:space="preserve"> e depois o tipo da </w:t>
      </w:r>
      <w:r w:rsidR="00995209">
        <w:t>ilustração</w:t>
      </w:r>
      <w:r>
        <w:t xml:space="preserve"> no campo </w:t>
      </w:r>
      <w:r>
        <w:rPr>
          <w:i/>
        </w:rPr>
        <w:t>Nome da legenda</w:t>
      </w:r>
      <w:r>
        <w:t xml:space="preserve"> (Equação, Figura, Quadro ou Tabela), como mostrado na</w:t>
      </w:r>
      <w:r w:rsidR="009C6FE1">
        <w:t xml:space="preserve"> </w:t>
      </w:r>
      <w:r w:rsidR="009C6FE1">
        <w:fldChar w:fldCharType="begin"/>
      </w:r>
      <w:r w:rsidR="009C6FE1">
        <w:instrText xml:space="preserve"> REF _Ref9278888 \h </w:instrText>
      </w:r>
      <w:r w:rsidR="009C6FE1">
        <w:fldChar w:fldCharType="separate"/>
      </w:r>
      <w:r w:rsidR="009C6FE1">
        <w:t xml:space="preserve">Figura </w:t>
      </w:r>
      <w:r w:rsidR="009C6FE1">
        <w:rPr>
          <w:noProof/>
        </w:rPr>
        <w:t>5</w:t>
      </w:r>
      <w:r w:rsidR="009C6FE1">
        <w:fldChar w:fldCharType="end"/>
      </w:r>
      <w:r>
        <w:t>;</w:t>
      </w:r>
    </w:p>
    <w:p w14:paraId="4BFAAFF7" w14:textId="77777777" w:rsidR="005060D2" w:rsidRDefault="005060D2" w:rsidP="005060D2">
      <w:pPr>
        <w:pStyle w:val="Corpodetexto"/>
        <w:numPr>
          <w:ilvl w:val="0"/>
          <w:numId w:val="5"/>
        </w:numPr>
      </w:pPr>
      <w:r>
        <w:t>Por fim, clique em</w:t>
      </w:r>
      <w:r>
        <w:rPr>
          <w:i/>
        </w:rPr>
        <w:t xml:space="preserve"> OK</w:t>
      </w:r>
      <w:r>
        <w:t xml:space="preserve"> que o índice será formatado e montado automaticamente.</w:t>
      </w:r>
    </w:p>
    <w:p w14:paraId="6B3D6793" w14:textId="77777777" w:rsidR="005060D2" w:rsidRDefault="005060D2" w:rsidP="005060D2">
      <w:pPr>
        <w:pStyle w:val="Corpodetexto"/>
      </w:pPr>
    </w:p>
    <w:p w14:paraId="2DBB723B" w14:textId="1C14E162" w:rsidR="005060D2" w:rsidRDefault="005060D2" w:rsidP="005466FF">
      <w:pPr>
        <w:pStyle w:val="Legenda"/>
        <w:ind w:left="0"/>
      </w:pPr>
      <w:bookmarkStart w:id="47" w:name="_Toc335989468"/>
      <w:bookmarkStart w:id="48" w:name="_Ref9278888"/>
      <w:bookmarkStart w:id="49" w:name="_Toc9287782"/>
      <w:r>
        <w:t xml:space="preserve">Figura </w:t>
      </w:r>
      <w:r w:rsidR="00912DD0">
        <w:fldChar w:fldCharType="begin"/>
      </w:r>
      <w:r w:rsidR="00912DD0">
        <w:instrText xml:space="preserve"> SEQ Figura \* ARABIC </w:instrText>
      </w:r>
      <w:r w:rsidR="00912DD0">
        <w:fldChar w:fldCharType="separate"/>
      </w:r>
      <w:r w:rsidR="00AB614B">
        <w:rPr>
          <w:noProof/>
        </w:rPr>
        <w:t>5</w:t>
      </w:r>
      <w:r w:rsidR="00912DD0">
        <w:rPr>
          <w:noProof/>
        </w:rPr>
        <w:fldChar w:fldCharType="end"/>
      </w:r>
      <w:bookmarkEnd w:id="48"/>
      <w:r>
        <w:t xml:space="preserve"> – Criação de Índice de Figuras no </w:t>
      </w:r>
      <w:r w:rsidR="00B72A5E" w:rsidRPr="00B72A5E">
        <w:rPr>
          <w:i/>
        </w:rPr>
        <w:t>Microsoft Word</w:t>
      </w:r>
      <w:bookmarkEnd w:id="47"/>
      <w:bookmarkEnd w:id="49"/>
    </w:p>
    <w:p w14:paraId="0B1A16C8" w14:textId="77777777" w:rsidR="005060D2" w:rsidRDefault="005060D2" w:rsidP="005060D2">
      <w:pPr>
        <w:pStyle w:val="Corpodetexto"/>
        <w:jc w:val="left"/>
      </w:pPr>
      <w:r>
        <w:rPr>
          <w:noProof/>
        </w:rPr>
        <mc:AlternateContent>
          <mc:Choice Requires="wps">
            <w:drawing>
              <wp:anchor distT="0" distB="0" distL="114300" distR="114300" simplePos="0" relativeHeight="251703296" behindDoc="0" locked="0" layoutInCell="1" allowOverlap="1" wp14:anchorId="6684962D" wp14:editId="07823074">
                <wp:simplePos x="0" y="0"/>
                <wp:positionH relativeFrom="column">
                  <wp:posOffset>3794519</wp:posOffset>
                </wp:positionH>
                <wp:positionV relativeFrom="paragraph">
                  <wp:posOffset>1936974</wp:posOffset>
                </wp:positionV>
                <wp:extent cx="734060" cy="167738"/>
                <wp:effectExtent l="0" t="0" r="27940" b="22860"/>
                <wp:wrapNone/>
                <wp:docPr id="28" name="Elipse 28"/>
                <wp:cNvGraphicFramePr/>
                <a:graphic xmlns:a="http://schemas.openxmlformats.org/drawingml/2006/main">
                  <a:graphicData uri="http://schemas.microsoft.com/office/word/2010/wordprocessingShape">
                    <wps:wsp>
                      <wps:cNvSpPr/>
                      <wps:spPr>
                        <a:xfrm>
                          <a:off x="0" y="0"/>
                          <a:ext cx="734060" cy="167738"/>
                        </a:xfrm>
                        <a:prstGeom prst="ellipse">
                          <a:avLst/>
                        </a:prstGeom>
                        <a:noFill/>
                        <a:ln>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0A6C5" id="Elipse 28" o:spid="_x0000_s1026" style="position:absolute;margin-left:298.8pt;margin-top:152.5pt;width:57.8pt;height:1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" filled="f" strokecolor="#c0504d [3205]" strokeweight="2pt"/>
            </w:pict>
          </mc:Fallback>
        </mc:AlternateContent>
      </w:r>
      <w:r>
        <w:rPr>
          <w:noProof/>
        </w:rPr>
        <mc:AlternateContent>
          <mc:Choice Requires="wps">
            <w:drawing>
              <wp:anchor distT="0" distB="0" distL="114300" distR="114300" simplePos="0" relativeHeight="251696128" behindDoc="0" locked="0" layoutInCell="1" allowOverlap="1" wp14:anchorId="288983BF" wp14:editId="3E8FF34E">
                <wp:simplePos x="0" y="0"/>
                <wp:positionH relativeFrom="column">
                  <wp:posOffset>3086423</wp:posOffset>
                </wp:positionH>
                <wp:positionV relativeFrom="paragraph">
                  <wp:posOffset>759268</wp:posOffset>
                </wp:positionV>
                <wp:extent cx="2578735" cy="1724660"/>
                <wp:effectExtent l="1047750" t="0" r="12065" b="27940"/>
                <wp:wrapNone/>
                <wp:docPr id="21" name="Texto Explicativo 1 21"/>
                <wp:cNvGraphicFramePr/>
                <a:graphic xmlns:a="http://schemas.openxmlformats.org/drawingml/2006/main">
                  <a:graphicData uri="http://schemas.microsoft.com/office/word/2010/wordprocessingShape">
                    <wps:wsp>
                      <wps:cNvSpPr/>
                      <wps:spPr>
                        <a:xfrm>
                          <a:off x="0" y="0"/>
                          <a:ext cx="2578735" cy="1724660"/>
                        </a:xfrm>
                        <a:prstGeom prst="borderCallout1">
                          <a:avLst>
                            <a:gd name="adj1" fmla="val 29754"/>
                            <a:gd name="adj2" fmla="val -2981"/>
                            <a:gd name="adj3" fmla="val 96994"/>
                            <a:gd name="adj4" fmla="val -40340"/>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B599E1" w14:textId="77777777" w:rsidR="00A97B19" w:rsidRDefault="00A97B19" w:rsidP="005060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8983BF" id="Texto Explicativo 1 21" o:spid="_x0000_s1028" type="#_x0000_t47" style="position:absolute;margin-left:243.05pt;margin-top:59.8pt;width:203.05pt;height:135.8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" adj="-8713,20951,-644,6427" filled="f" strokecolor="#1f497d [3215]" strokeweight="2pt">
                <v:textbox>
                  <w:txbxContent>
                    <w:p w14:paraId="11B599E1" w14:textId="77777777" w:rsidR="00A97B19" w:rsidRDefault="00A97B19" w:rsidP="005060D2">
                      <w:pPr>
                        <w:jc w:val="center"/>
                      </w:pPr>
                    </w:p>
                  </w:txbxContent>
                </v:textbox>
                <o:callout v:ext="edit" minusy="t"/>
              </v:shape>
            </w:pict>
          </mc:Fallback>
        </mc:AlternateContent>
      </w:r>
      <w:r>
        <w:rPr>
          <w:noProof/>
        </w:rPr>
        <mc:AlternateContent>
          <mc:Choice Requires="wps">
            <w:drawing>
              <wp:anchor distT="0" distB="0" distL="114300" distR="114300" simplePos="0" relativeHeight="251695104" behindDoc="0" locked="0" layoutInCell="1" allowOverlap="1" wp14:anchorId="3375C4AA" wp14:editId="4806729E">
                <wp:simplePos x="0" y="0"/>
                <wp:positionH relativeFrom="column">
                  <wp:posOffset>-1833</wp:posOffset>
                </wp:positionH>
                <wp:positionV relativeFrom="paragraph">
                  <wp:posOffset>2364213</wp:posOffset>
                </wp:positionV>
                <wp:extent cx="2001328" cy="309880"/>
                <wp:effectExtent l="0" t="0" r="18415" b="13970"/>
                <wp:wrapNone/>
                <wp:docPr id="20" name="Elipse 20"/>
                <wp:cNvGraphicFramePr/>
                <a:graphic xmlns:a="http://schemas.openxmlformats.org/drawingml/2006/main">
                  <a:graphicData uri="http://schemas.microsoft.com/office/word/2010/wordprocessingShape">
                    <wps:wsp>
                      <wps:cNvSpPr/>
                      <wps:spPr>
                        <a:xfrm>
                          <a:off x="0" y="0"/>
                          <a:ext cx="2001328" cy="309880"/>
                        </a:xfrm>
                        <a:prstGeom prst="ellipse">
                          <a:avLst/>
                        </a:prstGeom>
                        <a:noFill/>
                        <a:ln>
                          <a:solidFill>
                            <a:schemeClr val="tx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5BF23" id="Elipse 20" o:spid="_x0000_s1026" style="position:absolute;margin-left:-.15pt;margin-top:186.15pt;width:157.6pt;height:24.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" filled="f" strokecolor="#1f497d [3215]" strokeweight="2pt"/>
            </w:pict>
          </mc:Fallback>
        </mc:AlternateContent>
      </w:r>
      <w:r>
        <w:rPr>
          <w:noProof/>
        </w:rPr>
        <w:drawing>
          <wp:anchor distT="0" distB="0" distL="114300" distR="114300" simplePos="0" relativeHeight="251693056" behindDoc="0" locked="0" layoutInCell="1" allowOverlap="1" wp14:anchorId="3A67EE77" wp14:editId="4034279E">
            <wp:simplePos x="0" y="0"/>
            <wp:positionH relativeFrom="column">
              <wp:posOffset>3085825</wp:posOffset>
            </wp:positionH>
            <wp:positionV relativeFrom="paragraph">
              <wp:posOffset>758825</wp:posOffset>
            </wp:positionV>
            <wp:extent cx="2581275" cy="1727835"/>
            <wp:effectExtent l="0" t="0" r="9525" b="5715"/>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1727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BE0B0D1" wp14:editId="65EC024A">
            <wp:extent cx="4076566" cy="3312000"/>
            <wp:effectExtent l="0" t="0" r="635"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566" cy="3312000"/>
                    </a:xfrm>
                    <a:prstGeom prst="rect">
                      <a:avLst/>
                    </a:prstGeom>
                    <a:noFill/>
                    <a:ln>
                      <a:noFill/>
                    </a:ln>
                  </pic:spPr>
                </pic:pic>
              </a:graphicData>
            </a:graphic>
          </wp:inline>
        </w:drawing>
      </w:r>
    </w:p>
    <w:p w14:paraId="02E8A5DD" w14:textId="77777777" w:rsidR="005060D2" w:rsidRPr="00FE0F3F" w:rsidRDefault="005060D2" w:rsidP="005060D2">
      <w:pPr>
        <w:rPr>
          <w:sz w:val="18"/>
        </w:rPr>
      </w:pPr>
      <w:r w:rsidRPr="00FE0F3F">
        <w:rPr>
          <w:sz w:val="18"/>
        </w:rPr>
        <w:t>Fonte: Produção do próprio autor.</w:t>
      </w:r>
    </w:p>
    <w:p w14:paraId="322FD365" w14:textId="77777777" w:rsidR="005060D2" w:rsidRDefault="005060D2" w:rsidP="005060D2">
      <w:bookmarkStart w:id="50" w:name="_Toc335309207"/>
    </w:p>
    <w:p w14:paraId="6FCDA7CD" w14:textId="14E2B0AA" w:rsidR="005060D2" w:rsidRDefault="005060D2" w:rsidP="005060D2">
      <w:pPr>
        <w:pStyle w:val="Corpodetexto"/>
      </w:pPr>
      <w:r>
        <w:t>Para atualizar a Lista de Figuras, devido à inclusão ou exclusão de alguma figura, basta posicionar o cursor em algum trecho da Lista e pressionar a tecla F9.  Caso apareça a caixa de texto mostrada na</w:t>
      </w:r>
      <w:r w:rsidR="009C6FE1">
        <w:t xml:space="preserve"> </w:t>
      </w:r>
      <w:r w:rsidR="009C6FE1">
        <w:fldChar w:fldCharType="begin"/>
      </w:r>
      <w:r w:rsidR="009C6FE1">
        <w:instrText xml:space="preserve"> REF _Ref9278900 \h </w:instrText>
      </w:r>
      <w:r w:rsidR="009C6FE1">
        <w:fldChar w:fldCharType="separate"/>
      </w:r>
      <w:r w:rsidR="009C6FE1">
        <w:t xml:space="preserve">Figura </w:t>
      </w:r>
      <w:r w:rsidR="009C6FE1">
        <w:rPr>
          <w:noProof/>
        </w:rPr>
        <w:t>6</w:t>
      </w:r>
      <w:r w:rsidR="009C6FE1">
        <w:fldChar w:fldCharType="end"/>
      </w:r>
      <w:r>
        <w:t xml:space="preserve">, selecione sempre a segunda opção: </w:t>
      </w:r>
      <w:r w:rsidRPr="007669DD">
        <w:rPr>
          <w:i/>
        </w:rPr>
        <w:t>Atualizar o índice inteiro</w:t>
      </w:r>
      <w:r>
        <w:t>.</w:t>
      </w:r>
    </w:p>
    <w:p w14:paraId="3FAB59B6" w14:textId="77777777" w:rsidR="005060D2" w:rsidRDefault="005060D2" w:rsidP="008E5D93">
      <w:pPr>
        <w:pStyle w:val="Legenda"/>
      </w:pPr>
    </w:p>
    <w:p w14:paraId="2B9D66DF" w14:textId="77777777" w:rsidR="005060D2" w:rsidRDefault="005060D2" w:rsidP="008E5D93">
      <w:pPr>
        <w:pStyle w:val="Legenda"/>
      </w:pPr>
    </w:p>
    <w:p w14:paraId="508044FD" w14:textId="77777777" w:rsidR="005060D2" w:rsidRDefault="005060D2" w:rsidP="005060D2">
      <w:pPr>
        <w:spacing w:line="240" w:lineRule="auto"/>
        <w:jc w:val="left"/>
        <w:rPr>
          <w:sz w:val="20"/>
        </w:rPr>
      </w:pPr>
      <w:r>
        <w:br w:type="page"/>
      </w:r>
    </w:p>
    <w:p w14:paraId="63E37ECA" w14:textId="77777777" w:rsidR="005060D2" w:rsidRDefault="005060D2" w:rsidP="005466FF">
      <w:pPr>
        <w:pStyle w:val="Legenda"/>
        <w:ind w:left="2694" w:right="2693"/>
      </w:pPr>
      <w:bookmarkStart w:id="51" w:name="_Toc335989469"/>
      <w:bookmarkStart w:id="52" w:name="_Ref9278900"/>
      <w:bookmarkStart w:id="53" w:name="_Toc9287783"/>
      <w:r>
        <w:lastRenderedPageBreak/>
        <w:t xml:space="preserve">Figura </w:t>
      </w:r>
      <w:r w:rsidR="00912DD0">
        <w:fldChar w:fldCharType="begin"/>
      </w:r>
      <w:r w:rsidR="00912DD0">
        <w:instrText xml:space="preserve"> SEQ Figura \* ARABIC </w:instrText>
      </w:r>
      <w:r w:rsidR="00912DD0">
        <w:fldChar w:fldCharType="separate"/>
      </w:r>
      <w:r w:rsidR="00AB614B">
        <w:rPr>
          <w:noProof/>
        </w:rPr>
        <w:t>6</w:t>
      </w:r>
      <w:r w:rsidR="00912DD0">
        <w:rPr>
          <w:noProof/>
        </w:rPr>
        <w:fldChar w:fldCharType="end"/>
      </w:r>
      <w:bookmarkEnd w:id="52"/>
      <w:r>
        <w:t xml:space="preserve"> – Caixa de texto de atualização de Lista de Figuras</w:t>
      </w:r>
      <w:bookmarkEnd w:id="51"/>
      <w:bookmarkEnd w:id="53"/>
    </w:p>
    <w:p w14:paraId="29840644" w14:textId="77777777" w:rsidR="005060D2" w:rsidRDefault="005060D2" w:rsidP="005060D2">
      <w:pPr>
        <w:pStyle w:val="Corpodetexto"/>
        <w:jc w:val="center"/>
        <w:rPr>
          <w:highlight w:val="yellow"/>
        </w:rPr>
      </w:pPr>
      <w:r>
        <w:rPr>
          <w:noProof/>
        </w:rPr>
        <w:drawing>
          <wp:inline distT="0" distB="0" distL="0" distR="0" wp14:anchorId="2A20ABD9" wp14:editId="494F9B5F">
            <wp:extent cx="2310393" cy="1325880"/>
            <wp:effectExtent l="0" t="0" r="0" b="762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65" cy="1330111"/>
                    </a:xfrm>
                    <a:prstGeom prst="rect">
                      <a:avLst/>
                    </a:prstGeom>
                    <a:noFill/>
                    <a:ln>
                      <a:noFill/>
                    </a:ln>
                  </pic:spPr>
                </pic:pic>
              </a:graphicData>
            </a:graphic>
          </wp:inline>
        </w:drawing>
      </w:r>
    </w:p>
    <w:p w14:paraId="48F13459" w14:textId="77777777" w:rsidR="005060D2" w:rsidRDefault="005060D2" w:rsidP="005466FF">
      <w:pPr>
        <w:ind w:left="2694"/>
        <w:rPr>
          <w:noProof/>
        </w:rPr>
      </w:pPr>
      <w:r w:rsidRPr="00FE0F3F">
        <w:rPr>
          <w:sz w:val="18"/>
        </w:rPr>
        <w:t>Fonte: Produção do próprio autor.</w:t>
      </w:r>
      <w:r w:rsidRPr="00217095">
        <w:rPr>
          <w:noProof/>
        </w:rPr>
        <w:t xml:space="preserve"> </w:t>
      </w:r>
    </w:p>
    <w:p w14:paraId="68720568" w14:textId="77777777" w:rsidR="00560847" w:rsidRPr="00FE0F3F" w:rsidRDefault="00560847" w:rsidP="00560847"/>
    <w:p w14:paraId="79466721" w14:textId="77777777" w:rsidR="005060D2" w:rsidRDefault="005060D2" w:rsidP="005E6FAA">
      <w:pPr>
        <w:pStyle w:val="Ttulo2"/>
      </w:pPr>
      <w:bookmarkStart w:id="54" w:name="_Toc9287739"/>
      <w:r>
        <w:t>Conclusões</w:t>
      </w:r>
      <w:bookmarkEnd w:id="50"/>
      <w:bookmarkEnd w:id="54"/>
    </w:p>
    <w:p w14:paraId="1CEF62F6" w14:textId="15C0EB61" w:rsidR="005060D2" w:rsidRDefault="005060D2" w:rsidP="005060D2">
      <w:r>
        <w:t xml:space="preserve">Neste capítulo foram abordados temas referentes à apresentação de Figuras no texto do trabalho. Foram apresentados e discutidos aspectos como a inserção da </w:t>
      </w:r>
      <w:r w:rsidR="00995209">
        <w:t>identificação</w:t>
      </w:r>
      <w:r>
        <w:t xml:space="preserve"> e da fonte consultada da Figura, bem como a criação da Lista de Figuras do trabalho. O próximo capítulo discutirá as regras de apresentação de tabelas e quadros.</w:t>
      </w:r>
    </w:p>
    <w:p w14:paraId="26B44884" w14:textId="77777777" w:rsidR="005060D2" w:rsidRDefault="005060D2" w:rsidP="004E421B">
      <w:pPr>
        <w:pStyle w:val="Ttulo1"/>
      </w:pPr>
      <w:bookmarkStart w:id="55" w:name="_Toc523891314"/>
      <w:r>
        <w:br w:type="page"/>
      </w:r>
      <w:bookmarkStart w:id="56" w:name="_Toc523964456"/>
      <w:bookmarkStart w:id="57" w:name="_Toc335309208"/>
      <w:bookmarkStart w:id="58" w:name="_Toc9287740"/>
      <w:r>
        <w:lastRenderedPageBreak/>
        <w:t>Quadros e tabelas</w:t>
      </w:r>
      <w:bookmarkEnd w:id="55"/>
      <w:bookmarkEnd w:id="56"/>
      <w:bookmarkEnd w:id="57"/>
      <w:bookmarkEnd w:id="58"/>
    </w:p>
    <w:p w14:paraId="6D4EBEED" w14:textId="77777777" w:rsidR="005060D2" w:rsidRDefault="005060D2" w:rsidP="005E6FAA">
      <w:pPr>
        <w:pStyle w:val="Ttulo2"/>
      </w:pPr>
      <w:bookmarkStart w:id="59" w:name="_Toc335309209"/>
      <w:bookmarkStart w:id="60" w:name="_Toc9287741"/>
      <w:r>
        <w:t>Introdução</w:t>
      </w:r>
      <w:bookmarkEnd w:id="59"/>
      <w:bookmarkEnd w:id="60"/>
    </w:p>
    <w:p w14:paraId="00FF752D" w14:textId="5D2330E4" w:rsidR="005060D2" w:rsidRDefault="005060D2" w:rsidP="005060D2">
      <w:r>
        <w:t>Outros dois elementos comumente utilizados em trabalhos acadêmicos são as tabelas e os quadros. Apesar de apresentarem certa semelhança entre si, estes dois elementos diferenciam-se não apenas no formato exigido pela norma, mas também pelo conteúdo que exibem</w:t>
      </w:r>
      <w:r w:rsidR="004620FA">
        <w:t>, a saber</w:t>
      </w:r>
      <w:r>
        <w:t>:</w:t>
      </w:r>
    </w:p>
    <w:p w14:paraId="633EE230" w14:textId="77777777" w:rsidR="005060D2" w:rsidRDefault="005060D2" w:rsidP="005060D2">
      <w:pPr>
        <w:pStyle w:val="PargrafodaLista"/>
        <w:numPr>
          <w:ilvl w:val="0"/>
          <w:numId w:val="6"/>
        </w:numPr>
      </w:pPr>
      <w:r>
        <w:t xml:space="preserve">Um </w:t>
      </w:r>
      <w:r w:rsidRPr="00FE1DF3">
        <w:rPr>
          <w:b/>
        </w:rPr>
        <w:t>quadro</w:t>
      </w:r>
      <w:r>
        <w:t xml:space="preserve"> apresenta informações ou resultados qualitativos, ou seja, em forma de texto;</w:t>
      </w:r>
    </w:p>
    <w:p w14:paraId="7E783708" w14:textId="77777777" w:rsidR="005060D2" w:rsidRDefault="005060D2" w:rsidP="005060D2">
      <w:pPr>
        <w:pStyle w:val="PargrafodaLista"/>
        <w:numPr>
          <w:ilvl w:val="0"/>
          <w:numId w:val="6"/>
        </w:numPr>
      </w:pPr>
      <w:r>
        <w:t xml:space="preserve">Uma </w:t>
      </w:r>
      <w:r>
        <w:rPr>
          <w:b/>
        </w:rPr>
        <w:t>tabela</w:t>
      </w:r>
      <w:r>
        <w:t xml:space="preserve"> apresenta informações ou resultados quantitativos, ou seja, números tratados estatisticamente. </w:t>
      </w:r>
    </w:p>
    <w:p w14:paraId="64E43347" w14:textId="77777777" w:rsidR="005060D2" w:rsidRDefault="005060D2" w:rsidP="005060D2"/>
    <w:p w14:paraId="219010EC" w14:textId="77777777" w:rsidR="005060D2" w:rsidRDefault="005060D2" w:rsidP="005060D2">
      <w:r>
        <w:t>É comum observar-se certa dúvida e até mesmo confusão nos trabalhos de engenharia quanto ao uso de tabelas ou de quadros. A fim de eliminar esta dúvida, devem-se considerar os seguintes fatores:</w:t>
      </w:r>
    </w:p>
    <w:p w14:paraId="2EE5F751" w14:textId="77777777" w:rsidR="005060D2" w:rsidRDefault="005060D2" w:rsidP="005060D2">
      <w:pPr>
        <w:pStyle w:val="PargrafodaLista"/>
        <w:numPr>
          <w:ilvl w:val="0"/>
          <w:numId w:val="7"/>
        </w:numPr>
      </w:pPr>
      <w:r>
        <w:t xml:space="preserve">Uma </w:t>
      </w:r>
      <w:r w:rsidRPr="00D701B2">
        <w:rPr>
          <w:b/>
        </w:rPr>
        <w:t>tabela</w:t>
      </w:r>
      <w:r>
        <w:t xml:space="preserve"> </w:t>
      </w:r>
      <w:r w:rsidRPr="00D701B2">
        <w:rPr>
          <w:b/>
        </w:rPr>
        <w:t>não</w:t>
      </w:r>
      <w:r>
        <w:t xml:space="preserve"> pode apresentar </w:t>
      </w:r>
      <w:r w:rsidRPr="00D701B2">
        <w:rPr>
          <w:b/>
        </w:rPr>
        <w:t>somente texto</w:t>
      </w:r>
      <w:r>
        <w:t>. Se a única informação contida no elemento for textual, então ele é um quadro;</w:t>
      </w:r>
    </w:p>
    <w:p w14:paraId="474DA023" w14:textId="77777777" w:rsidR="005060D2" w:rsidRDefault="005060D2" w:rsidP="005060D2">
      <w:pPr>
        <w:pStyle w:val="PargrafodaLista"/>
        <w:numPr>
          <w:ilvl w:val="0"/>
          <w:numId w:val="7"/>
        </w:numPr>
      </w:pPr>
      <w:r>
        <w:t xml:space="preserve">Um </w:t>
      </w:r>
      <w:r w:rsidRPr="00D701B2">
        <w:rPr>
          <w:b/>
        </w:rPr>
        <w:t>quadro</w:t>
      </w:r>
      <w:r>
        <w:t xml:space="preserve"> pode </w:t>
      </w:r>
      <w:r w:rsidRPr="00D701B2">
        <w:rPr>
          <w:b/>
        </w:rPr>
        <w:t>conter números</w:t>
      </w:r>
      <w:r>
        <w:t xml:space="preserve">, porém, </w:t>
      </w:r>
      <w:r w:rsidRPr="00D701B2">
        <w:rPr>
          <w:b/>
        </w:rPr>
        <w:t>sem nenhum tipo de tratamento</w:t>
      </w:r>
      <w:r>
        <w:t xml:space="preserve"> ou de cunho </w:t>
      </w:r>
      <w:r w:rsidRPr="00D701B2">
        <w:rPr>
          <w:b/>
        </w:rPr>
        <w:t>estatístico</w:t>
      </w:r>
      <w:r>
        <w:t>. Por exemplo, ao longo do texto, pode-se ter um quadro resumido contendo os valores das constantes ou das variáveis que serão utilizadas nas equações de projeto. Da mesma forma, pode-se utilizar um quadro para apresentar, de forma agrupada, os valores das grandezas calculadas com as equações que foram apresentadas.</w:t>
      </w:r>
    </w:p>
    <w:p w14:paraId="08054406" w14:textId="77777777" w:rsidR="005060D2" w:rsidRDefault="005060D2" w:rsidP="005060D2"/>
    <w:p w14:paraId="4D0F3D78" w14:textId="77777777" w:rsidR="005060D2" w:rsidRDefault="005060D2" w:rsidP="005060D2">
      <w:r>
        <w:t xml:space="preserve">A seguir, são mostrados alguns exemplos de tabelas e quadros que ajudam a compreender melhor a diferença entre estes dois elementos. </w:t>
      </w:r>
    </w:p>
    <w:p w14:paraId="5CB613A3" w14:textId="77777777" w:rsidR="005060D2" w:rsidRDefault="005060D2" w:rsidP="005060D2"/>
    <w:p w14:paraId="501C3565" w14:textId="1130BF32" w:rsidR="005060D2" w:rsidRDefault="005060D2" w:rsidP="005060D2">
      <w:r>
        <w:t xml:space="preserve">A </w:t>
      </w:r>
      <w:r w:rsidR="004620FA">
        <w:fldChar w:fldCharType="begin"/>
      </w:r>
      <w:r w:rsidR="004620FA">
        <w:instrText xml:space="preserve"> REF _Ref9279007 \h </w:instrText>
      </w:r>
      <w:r w:rsidR="004620FA">
        <w:fldChar w:fldCharType="separate"/>
      </w:r>
      <w:r w:rsidR="004620FA">
        <w:t xml:space="preserve">Tabela </w:t>
      </w:r>
      <w:r w:rsidR="004620FA">
        <w:rPr>
          <w:noProof/>
        </w:rPr>
        <w:t>1</w:t>
      </w:r>
      <w:r w:rsidR="004620FA">
        <w:fldChar w:fldCharType="end"/>
      </w:r>
      <w:r>
        <w:t xml:space="preserve"> apresenta dados numéricos com tratamento estatístico, uma vez que sua função é traçar um comparativo entre a oferta interna de energia no Brasil para cada tipo de fonte energética entre os anos de 2010 e 2011. A</w:t>
      </w:r>
      <w:r w:rsidR="004620FA">
        <w:t xml:space="preserve"> </w:t>
      </w:r>
      <w:r w:rsidR="004620FA">
        <w:fldChar w:fldCharType="begin"/>
      </w:r>
      <w:r w:rsidR="004620FA">
        <w:instrText xml:space="preserve"> REF _Ref9279038 \h </w:instrText>
      </w:r>
      <w:r w:rsidR="004620FA">
        <w:fldChar w:fldCharType="separate"/>
      </w:r>
      <w:r w:rsidR="004620FA">
        <w:t xml:space="preserve">Tabela </w:t>
      </w:r>
      <w:r w:rsidR="004620FA">
        <w:rPr>
          <w:noProof/>
        </w:rPr>
        <w:t>2</w:t>
      </w:r>
      <w:r w:rsidR="004620FA">
        <w:fldChar w:fldCharType="end"/>
      </w:r>
      <w:r>
        <w:t>, por sua vez, mostra dados percentuais com a participação de cada tipo de combustível no total da energia termelétrica gerada no país durante o ano de 2011. Nos dois casos, a análise estatística comparativa fica evidente, caracterizando o uso da tabela como elemento para apresentação da informação.</w:t>
      </w:r>
    </w:p>
    <w:p w14:paraId="65395415" w14:textId="77777777" w:rsidR="005060D2" w:rsidRDefault="005060D2" w:rsidP="005060D2"/>
    <w:p w14:paraId="4B75C5BF" w14:textId="77777777" w:rsidR="005060D2" w:rsidRDefault="005060D2" w:rsidP="005466FF">
      <w:pPr>
        <w:pStyle w:val="Legenda"/>
        <w:ind w:left="1701"/>
      </w:pPr>
      <w:bookmarkStart w:id="61" w:name="_Ref9278993"/>
      <w:bookmarkStart w:id="62" w:name="_Ref9279007"/>
      <w:bookmarkStart w:id="63" w:name="_Toc9287769"/>
      <w:r>
        <w:lastRenderedPageBreak/>
        <w:t xml:space="preserve">Tabela </w:t>
      </w:r>
      <w:r w:rsidR="00912DD0">
        <w:fldChar w:fldCharType="begin"/>
      </w:r>
      <w:r w:rsidR="00912DD0">
        <w:instrText xml:space="preserve"> SEQ Tabela \* ARABIC </w:instrText>
      </w:r>
      <w:r w:rsidR="00912DD0">
        <w:fldChar w:fldCharType="separate"/>
      </w:r>
      <w:r w:rsidR="00AB614B">
        <w:rPr>
          <w:noProof/>
        </w:rPr>
        <w:t>1</w:t>
      </w:r>
      <w:r w:rsidR="00912DD0">
        <w:rPr>
          <w:noProof/>
        </w:rPr>
        <w:fldChar w:fldCharType="end"/>
      </w:r>
      <w:bookmarkEnd w:id="62"/>
      <w:r>
        <w:t xml:space="preserve"> – Oferta interna de energia no Brasil em </w:t>
      </w:r>
      <w:proofErr w:type="spellStart"/>
      <w:r>
        <w:t>Mtep</w:t>
      </w:r>
      <w:bookmarkEnd w:id="61"/>
      <w:bookmarkEnd w:id="63"/>
      <w:proofErr w:type="spellEnd"/>
    </w:p>
    <w:tbl>
      <w:tblPr>
        <w:tblW w:w="0" w:type="auto"/>
        <w:jc w:val="center"/>
        <w:tblLayout w:type="fixed"/>
        <w:tblCellMar>
          <w:left w:w="0" w:type="dxa"/>
          <w:right w:w="0" w:type="dxa"/>
        </w:tblCellMar>
        <w:tblLook w:val="0000" w:firstRow="0" w:lastRow="0" w:firstColumn="0" w:lastColumn="0" w:noHBand="0" w:noVBand="0"/>
      </w:tblPr>
      <w:tblGrid>
        <w:gridCol w:w="3402"/>
        <w:gridCol w:w="1134"/>
        <w:gridCol w:w="1134"/>
      </w:tblGrid>
      <w:tr w:rsidR="005060D2" w:rsidRPr="00A23871" w14:paraId="1F768768" w14:textId="77777777" w:rsidTr="005466FF">
        <w:trPr>
          <w:trHeight w:hRule="exact" w:val="255"/>
          <w:jc w:val="center"/>
        </w:trPr>
        <w:tc>
          <w:tcPr>
            <w:tcW w:w="3402" w:type="dxa"/>
            <w:tcBorders>
              <w:top w:val="nil"/>
              <w:left w:val="nil"/>
              <w:right w:val="nil"/>
            </w:tcBorders>
            <w:shd w:val="clear" w:color="auto" w:fill="000000" w:themeFill="text1"/>
          </w:tcPr>
          <w:p w14:paraId="002FFC4B" w14:textId="77777777" w:rsidR="005060D2" w:rsidRPr="00A23871" w:rsidRDefault="005060D2" w:rsidP="005758B1">
            <w:pPr>
              <w:rPr>
                <w:sz w:val="20"/>
              </w:rPr>
            </w:pPr>
            <w:r w:rsidRPr="00A23871">
              <w:rPr>
                <w:b/>
                <w:bCs/>
                <w:color w:val="FFFFFF"/>
                <w:sz w:val="20"/>
              </w:rPr>
              <w:t>Fonte</w:t>
            </w:r>
          </w:p>
        </w:tc>
        <w:tc>
          <w:tcPr>
            <w:tcW w:w="1134" w:type="dxa"/>
            <w:tcBorders>
              <w:top w:val="nil"/>
              <w:left w:val="nil"/>
              <w:right w:val="nil"/>
            </w:tcBorders>
            <w:shd w:val="clear" w:color="auto" w:fill="000000" w:themeFill="text1"/>
          </w:tcPr>
          <w:p w14:paraId="4BEE7CCC" w14:textId="77777777" w:rsidR="005060D2" w:rsidRPr="00A23871" w:rsidRDefault="005060D2" w:rsidP="005758B1">
            <w:pPr>
              <w:rPr>
                <w:sz w:val="20"/>
              </w:rPr>
            </w:pPr>
            <w:r w:rsidRPr="00A23871">
              <w:rPr>
                <w:b/>
                <w:bCs/>
                <w:color w:val="FFFFFF"/>
                <w:sz w:val="20"/>
              </w:rPr>
              <w:t>2011</w:t>
            </w:r>
          </w:p>
        </w:tc>
        <w:tc>
          <w:tcPr>
            <w:tcW w:w="1134" w:type="dxa"/>
            <w:tcBorders>
              <w:top w:val="nil"/>
              <w:left w:val="nil"/>
              <w:right w:val="nil"/>
            </w:tcBorders>
            <w:shd w:val="clear" w:color="auto" w:fill="000000" w:themeFill="text1"/>
          </w:tcPr>
          <w:p w14:paraId="173676C1" w14:textId="77777777" w:rsidR="005060D2" w:rsidRPr="00A23871" w:rsidRDefault="005060D2" w:rsidP="005758B1">
            <w:pPr>
              <w:rPr>
                <w:sz w:val="20"/>
              </w:rPr>
            </w:pPr>
            <w:r w:rsidRPr="00A23871">
              <w:rPr>
                <w:b/>
                <w:bCs/>
                <w:color w:val="FFFFFF"/>
                <w:sz w:val="20"/>
              </w:rPr>
              <w:t>2010</w:t>
            </w:r>
          </w:p>
        </w:tc>
      </w:tr>
      <w:tr w:rsidR="005060D2" w:rsidRPr="00A23871" w14:paraId="0746CD51" w14:textId="77777777" w:rsidTr="005466FF">
        <w:trPr>
          <w:trHeight w:hRule="exact" w:val="249"/>
          <w:jc w:val="center"/>
        </w:trPr>
        <w:tc>
          <w:tcPr>
            <w:tcW w:w="3402" w:type="dxa"/>
            <w:tcBorders>
              <w:top w:val="nil"/>
              <w:left w:val="nil"/>
              <w:bottom w:val="single" w:sz="4" w:space="0" w:color="auto"/>
              <w:right w:val="nil"/>
            </w:tcBorders>
          </w:tcPr>
          <w:p w14:paraId="21356A96" w14:textId="77777777" w:rsidR="005060D2" w:rsidRPr="00A23871" w:rsidRDefault="005060D2" w:rsidP="005758B1">
            <w:pPr>
              <w:rPr>
                <w:sz w:val="20"/>
              </w:rPr>
            </w:pPr>
            <w:r w:rsidRPr="00A23871">
              <w:rPr>
                <w:sz w:val="20"/>
              </w:rPr>
              <w:t>RENOVÁVEIS</w:t>
            </w:r>
          </w:p>
        </w:tc>
        <w:tc>
          <w:tcPr>
            <w:tcW w:w="1134" w:type="dxa"/>
            <w:tcBorders>
              <w:top w:val="nil"/>
              <w:left w:val="nil"/>
              <w:bottom w:val="single" w:sz="4" w:space="0" w:color="auto"/>
              <w:right w:val="nil"/>
            </w:tcBorders>
          </w:tcPr>
          <w:p w14:paraId="1946D31D" w14:textId="77777777" w:rsidR="005060D2" w:rsidRPr="00A23871" w:rsidRDefault="005060D2" w:rsidP="005758B1">
            <w:pPr>
              <w:rPr>
                <w:sz w:val="20"/>
              </w:rPr>
            </w:pPr>
            <w:r w:rsidRPr="00A23871">
              <w:rPr>
                <w:sz w:val="20"/>
              </w:rPr>
              <w:t>120,1</w:t>
            </w:r>
          </w:p>
        </w:tc>
        <w:tc>
          <w:tcPr>
            <w:tcW w:w="1134" w:type="dxa"/>
            <w:tcBorders>
              <w:top w:val="nil"/>
              <w:left w:val="nil"/>
              <w:bottom w:val="single" w:sz="4" w:space="0" w:color="auto"/>
              <w:right w:val="nil"/>
            </w:tcBorders>
          </w:tcPr>
          <w:p w14:paraId="4D1DB21C" w14:textId="77777777" w:rsidR="005060D2" w:rsidRPr="00A23871" w:rsidRDefault="005060D2" w:rsidP="005758B1">
            <w:pPr>
              <w:rPr>
                <w:sz w:val="20"/>
              </w:rPr>
            </w:pPr>
            <w:r w:rsidRPr="00A23871">
              <w:rPr>
                <w:sz w:val="20"/>
              </w:rPr>
              <w:t>121,2</w:t>
            </w:r>
          </w:p>
        </w:tc>
      </w:tr>
      <w:tr w:rsidR="005060D2" w:rsidRPr="00A23871" w14:paraId="1B8FBFE8" w14:textId="77777777" w:rsidTr="005466FF">
        <w:trPr>
          <w:trHeight w:hRule="exact" w:val="249"/>
          <w:jc w:val="center"/>
        </w:trPr>
        <w:tc>
          <w:tcPr>
            <w:tcW w:w="3402" w:type="dxa"/>
            <w:tcBorders>
              <w:top w:val="single" w:sz="4" w:space="0" w:color="auto"/>
              <w:left w:val="nil"/>
              <w:bottom w:val="nil"/>
              <w:right w:val="nil"/>
            </w:tcBorders>
          </w:tcPr>
          <w:p w14:paraId="423F5A8B" w14:textId="77777777" w:rsidR="005060D2" w:rsidRPr="00A23871" w:rsidRDefault="005060D2" w:rsidP="005758B1">
            <w:pPr>
              <w:rPr>
                <w:sz w:val="20"/>
              </w:rPr>
            </w:pPr>
            <w:r w:rsidRPr="00A23871">
              <w:rPr>
                <w:sz w:val="20"/>
              </w:rPr>
              <w:t>Energia hidráulica e eletricidade</w:t>
            </w:r>
          </w:p>
        </w:tc>
        <w:tc>
          <w:tcPr>
            <w:tcW w:w="1134" w:type="dxa"/>
            <w:tcBorders>
              <w:top w:val="single" w:sz="4" w:space="0" w:color="auto"/>
              <w:left w:val="nil"/>
              <w:bottom w:val="nil"/>
              <w:right w:val="nil"/>
            </w:tcBorders>
          </w:tcPr>
          <w:p w14:paraId="1381503B" w14:textId="77777777" w:rsidR="005060D2" w:rsidRPr="00A23871" w:rsidRDefault="005060D2" w:rsidP="005758B1">
            <w:pPr>
              <w:rPr>
                <w:sz w:val="20"/>
              </w:rPr>
            </w:pPr>
            <w:r w:rsidRPr="00A23871">
              <w:rPr>
                <w:sz w:val="20"/>
              </w:rPr>
              <w:t>39,9</w:t>
            </w:r>
          </w:p>
        </w:tc>
        <w:tc>
          <w:tcPr>
            <w:tcW w:w="1134" w:type="dxa"/>
            <w:tcBorders>
              <w:top w:val="single" w:sz="4" w:space="0" w:color="auto"/>
              <w:left w:val="nil"/>
              <w:bottom w:val="nil"/>
              <w:right w:val="nil"/>
            </w:tcBorders>
          </w:tcPr>
          <w:p w14:paraId="62EF90B8" w14:textId="77777777" w:rsidR="005060D2" w:rsidRPr="00A23871" w:rsidRDefault="005060D2" w:rsidP="005758B1">
            <w:pPr>
              <w:rPr>
                <w:sz w:val="20"/>
              </w:rPr>
            </w:pPr>
            <w:r w:rsidRPr="00A23871">
              <w:rPr>
                <w:sz w:val="20"/>
              </w:rPr>
              <w:t>37,7</w:t>
            </w:r>
          </w:p>
        </w:tc>
      </w:tr>
      <w:tr w:rsidR="005060D2" w:rsidRPr="00A23871" w14:paraId="67FBEF6F" w14:textId="77777777" w:rsidTr="005466FF">
        <w:trPr>
          <w:trHeight w:hRule="exact" w:val="244"/>
          <w:jc w:val="center"/>
        </w:trPr>
        <w:tc>
          <w:tcPr>
            <w:tcW w:w="3402" w:type="dxa"/>
            <w:tcBorders>
              <w:top w:val="nil"/>
              <w:left w:val="nil"/>
              <w:bottom w:val="nil"/>
              <w:right w:val="nil"/>
            </w:tcBorders>
          </w:tcPr>
          <w:p w14:paraId="74C1F1AF" w14:textId="77777777" w:rsidR="005060D2" w:rsidRPr="00A23871" w:rsidRDefault="005060D2" w:rsidP="005758B1">
            <w:pPr>
              <w:rPr>
                <w:sz w:val="20"/>
              </w:rPr>
            </w:pPr>
            <w:r w:rsidRPr="00A23871">
              <w:rPr>
                <w:sz w:val="20"/>
              </w:rPr>
              <w:t>Biomassa da cana</w:t>
            </w:r>
          </w:p>
        </w:tc>
        <w:tc>
          <w:tcPr>
            <w:tcW w:w="1134" w:type="dxa"/>
            <w:tcBorders>
              <w:top w:val="nil"/>
              <w:left w:val="nil"/>
              <w:bottom w:val="nil"/>
              <w:right w:val="nil"/>
            </w:tcBorders>
          </w:tcPr>
          <w:p w14:paraId="4F61AE93" w14:textId="77777777" w:rsidR="005060D2" w:rsidRPr="00A23871" w:rsidRDefault="005060D2" w:rsidP="005758B1">
            <w:pPr>
              <w:rPr>
                <w:sz w:val="20"/>
              </w:rPr>
            </w:pPr>
            <w:r w:rsidRPr="00A23871">
              <w:rPr>
                <w:sz w:val="20"/>
              </w:rPr>
              <w:t>42,8</w:t>
            </w:r>
          </w:p>
        </w:tc>
        <w:tc>
          <w:tcPr>
            <w:tcW w:w="1134" w:type="dxa"/>
            <w:tcBorders>
              <w:top w:val="nil"/>
              <w:left w:val="nil"/>
              <w:bottom w:val="nil"/>
              <w:right w:val="nil"/>
            </w:tcBorders>
          </w:tcPr>
          <w:p w14:paraId="71731BBC" w14:textId="77777777" w:rsidR="005060D2" w:rsidRPr="00A23871" w:rsidRDefault="005060D2" w:rsidP="005758B1">
            <w:pPr>
              <w:rPr>
                <w:sz w:val="20"/>
              </w:rPr>
            </w:pPr>
            <w:r w:rsidRPr="00A23871">
              <w:rPr>
                <w:sz w:val="20"/>
              </w:rPr>
              <w:t>47,1</w:t>
            </w:r>
          </w:p>
        </w:tc>
      </w:tr>
      <w:tr w:rsidR="005060D2" w:rsidRPr="00A23871" w14:paraId="72AE5031" w14:textId="77777777" w:rsidTr="005466FF">
        <w:trPr>
          <w:trHeight w:hRule="exact" w:val="244"/>
          <w:jc w:val="center"/>
        </w:trPr>
        <w:tc>
          <w:tcPr>
            <w:tcW w:w="3402" w:type="dxa"/>
            <w:tcBorders>
              <w:top w:val="nil"/>
              <w:left w:val="nil"/>
              <w:bottom w:val="nil"/>
              <w:right w:val="nil"/>
            </w:tcBorders>
          </w:tcPr>
          <w:p w14:paraId="471D6425" w14:textId="77777777" w:rsidR="005060D2" w:rsidRPr="00A23871" w:rsidRDefault="005060D2" w:rsidP="005758B1">
            <w:pPr>
              <w:rPr>
                <w:sz w:val="20"/>
              </w:rPr>
            </w:pPr>
            <w:r w:rsidRPr="00A23871">
              <w:rPr>
                <w:sz w:val="20"/>
              </w:rPr>
              <w:t>Biomassa tradicional</w:t>
            </w:r>
          </w:p>
        </w:tc>
        <w:tc>
          <w:tcPr>
            <w:tcW w:w="1134" w:type="dxa"/>
            <w:tcBorders>
              <w:top w:val="nil"/>
              <w:left w:val="nil"/>
              <w:bottom w:val="nil"/>
              <w:right w:val="nil"/>
            </w:tcBorders>
          </w:tcPr>
          <w:p w14:paraId="4D97ABB8" w14:textId="77777777" w:rsidR="005060D2" w:rsidRPr="00A23871" w:rsidRDefault="005060D2" w:rsidP="005758B1">
            <w:pPr>
              <w:rPr>
                <w:sz w:val="20"/>
              </w:rPr>
            </w:pPr>
            <w:r w:rsidRPr="00A23871">
              <w:rPr>
                <w:sz w:val="20"/>
              </w:rPr>
              <w:t>26,3</w:t>
            </w:r>
          </w:p>
        </w:tc>
        <w:tc>
          <w:tcPr>
            <w:tcW w:w="1134" w:type="dxa"/>
            <w:tcBorders>
              <w:top w:val="nil"/>
              <w:left w:val="nil"/>
              <w:bottom w:val="nil"/>
              <w:right w:val="nil"/>
            </w:tcBorders>
          </w:tcPr>
          <w:p w14:paraId="4EA3883C" w14:textId="77777777" w:rsidR="005060D2" w:rsidRPr="00A23871" w:rsidRDefault="005060D2" w:rsidP="005758B1">
            <w:pPr>
              <w:rPr>
                <w:sz w:val="20"/>
              </w:rPr>
            </w:pPr>
            <w:r w:rsidRPr="00A23871">
              <w:rPr>
                <w:sz w:val="20"/>
              </w:rPr>
              <w:t>26,0</w:t>
            </w:r>
          </w:p>
        </w:tc>
      </w:tr>
      <w:tr w:rsidR="005060D2" w:rsidRPr="00A23871" w14:paraId="11312E37" w14:textId="77777777" w:rsidTr="005466FF">
        <w:trPr>
          <w:trHeight w:hRule="exact" w:val="239"/>
          <w:jc w:val="center"/>
        </w:trPr>
        <w:tc>
          <w:tcPr>
            <w:tcW w:w="3402" w:type="dxa"/>
            <w:tcBorders>
              <w:top w:val="nil"/>
              <w:left w:val="nil"/>
              <w:bottom w:val="single" w:sz="4" w:space="0" w:color="auto"/>
              <w:right w:val="nil"/>
            </w:tcBorders>
          </w:tcPr>
          <w:p w14:paraId="2447654F" w14:textId="77777777" w:rsidR="005060D2" w:rsidRPr="00A23871" w:rsidRDefault="005060D2" w:rsidP="005758B1">
            <w:pPr>
              <w:rPr>
                <w:sz w:val="20"/>
              </w:rPr>
            </w:pPr>
            <w:r w:rsidRPr="00A23871">
              <w:rPr>
                <w:sz w:val="20"/>
              </w:rPr>
              <w:t>Outras renováveis</w:t>
            </w:r>
          </w:p>
        </w:tc>
        <w:tc>
          <w:tcPr>
            <w:tcW w:w="1134" w:type="dxa"/>
            <w:tcBorders>
              <w:top w:val="nil"/>
              <w:left w:val="nil"/>
              <w:bottom w:val="single" w:sz="4" w:space="0" w:color="auto"/>
              <w:right w:val="nil"/>
            </w:tcBorders>
          </w:tcPr>
          <w:p w14:paraId="620644C4" w14:textId="77777777" w:rsidR="005060D2" w:rsidRPr="00A23871" w:rsidRDefault="005060D2" w:rsidP="005758B1">
            <w:pPr>
              <w:rPr>
                <w:sz w:val="20"/>
              </w:rPr>
            </w:pPr>
            <w:r w:rsidRPr="00A23871">
              <w:rPr>
                <w:sz w:val="20"/>
              </w:rPr>
              <w:t>11,1</w:t>
            </w:r>
          </w:p>
        </w:tc>
        <w:tc>
          <w:tcPr>
            <w:tcW w:w="1134" w:type="dxa"/>
            <w:tcBorders>
              <w:top w:val="nil"/>
              <w:left w:val="nil"/>
              <w:bottom w:val="single" w:sz="4" w:space="0" w:color="auto"/>
              <w:right w:val="nil"/>
            </w:tcBorders>
          </w:tcPr>
          <w:p w14:paraId="2588EE78" w14:textId="77777777" w:rsidR="005060D2" w:rsidRPr="00A23871" w:rsidRDefault="005060D2" w:rsidP="005758B1">
            <w:pPr>
              <w:rPr>
                <w:sz w:val="20"/>
              </w:rPr>
            </w:pPr>
            <w:r w:rsidRPr="00A23871">
              <w:rPr>
                <w:sz w:val="20"/>
              </w:rPr>
              <w:t>10,4</w:t>
            </w:r>
          </w:p>
        </w:tc>
      </w:tr>
      <w:tr w:rsidR="005060D2" w:rsidRPr="00A23871" w14:paraId="73447368" w14:textId="77777777" w:rsidTr="005466FF">
        <w:trPr>
          <w:trHeight w:hRule="exact" w:val="244"/>
          <w:jc w:val="center"/>
        </w:trPr>
        <w:tc>
          <w:tcPr>
            <w:tcW w:w="3402" w:type="dxa"/>
            <w:tcBorders>
              <w:top w:val="single" w:sz="4" w:space="0" w:color="auto"/>
              <w:left w:val="nil"/>
              <w:bottom w:val="single" w:sz="4" w:space="0" w:color="auto"/>
              <w:right w:val="nil"/>
            </w:tcBorders>
          </w:tcPr>
          <w:p w14:paraId="26C6A56F" w14:textId="77777777" w:rsidR="005060D2" w:rsidRPr="00A23871" w:rsidRDefault="005060D2" w:rsidP="005758B1">
            <w:pPr>
              <w:rPr>
                <w:sz w:val="20"/>
              </w:rPr>
            </w:pPr>
            <w:r w:rsidRPr="00A23871">
              <w:rPr>
                <w:sz w:val="20"/>
              </w:rPr>
              <w:t>NÃO RENOVÁVEIS</w:t>
            </w:r>
          </w:p>
        </w:tc>
        <w:tc>
          <w:tcPr>
            <w:tcW w:w="1134" w:type="dxa"/>
            <w:tcBorders>
              <w:top w:val="single" w:sz="4" w:space="0" w:color="auto"/>
              <w:left w:val="nil"/>
              <w:bottom w:val="single" w:sz="4" w:space="0" w:color="auto"/>
              <w:right w:val="nil"/>
            </w:tcBorders>
          </w:tcPr>
          <w:p w14:paraId="2DC568AB" w14:textId="77777777" w:rsidR="005060D2" w:rsidRPr="00A23871" w:rsidRDefault="005060D2" w:rsidP="005758B1">
            <w:pPr>
              <w:rPr>
                <w:sz w:val="20"/>
              </w:rPr>
            </w:pPr>
            <w:r w:rsidRPr="00A23871">
              <w:rPr>
                <w:sz w:val="20"/>
              </w:rPr>
              <w:t>152,2</w:t>
            </w:r>
          </w:p>
        </w:tc>
        <w:tc>
          <w:tcPr>
            <w:tcW w:w="1134" w:type="dxa"/>
            <w:tcBorders>
              <w:top w:val="single" w:sz="4" w:space="0" w:color="auto"/>
              <w:left w:val="nil"/>
              <w:bottom w:val="single" w:sz="4" w:space="0" w:color="auto"/>
              <w:right w:val="nil"/>
            </w:tcBorders>
          </w:tcPr>
          <w:p w14:paraId="094D3DB1" w14:textId="77777777" w:rsidR="005060D2" w:rsidRPr="00A23871" w:rsidRDefault="005060D2" w:rsidP="005758B1">
            <w:pPr>
              <w:rPr>
                <w:sz w:val="20"/>
              </w:rPr>
            </w:pPr>
            <w:r w:rsidRPr="00A23871">
              <w:rPr>
                <w:sz w:val="20"/>
              </w:rPr>
              <w:t>147,6</w:t>
            </w:r>
          </w:p>
        </w:tc>
      </w:tr>
      <w:tr w:rsidR="005060D2" w:rsidRPr="00A23871" w14:paraId="62C1C814" w14:textId="77777777" w:rsidTr="005466FF">
        <w:trPr>
          <w:trHeight w:hRule="exact" w:val="249"/>
          <w:jc w:val="center"/>
        </w:trPr>
        <w:tc>
          <w:tcPr>
            <w:tcW w:w="3402" w:type="dxa"/>
            <w:tcBorders>
              <w:top w:val="single" w:sz="4" w:space="0" w:color="auto"/>
              <w:left w:val="nil"/>
              <w:bottom w:val="nil"/>
              <w:right w:val="nil"/>
            </w:tcBorders>
          </w:tcPr>
          <w:p w14:paraId="240C6142" w14:textId="77777777" w:rsidR="005060D2" w:rsidRPr="00A23871" w:rsidRDefault="005060D2" w:rsidP="005758B1">
            <w:pPr>
              <w:rPr>
                <w:sz w:val="20"/>
              </w:rPr>
            </w:pPr>
            <w:r w:rsidRPr="00A23871">
              <w:rPr>
                <w:sz w:val="20"/>
              </w:rPr>
              <w:t>Petróleo</w:t>
            </w:r>
          </w:p>
        </w:tc>
        <w:tc>
          <w:tcPr>
            <w:tcW w:w="1134" w:type="dxa"/>
            <w:tcBorders>
              <w:top w:val="single" w:sz="4" w:space="0" w:color="auto"/>
              <w:left w:val="nil"/>
              <w:bottom w:val="nil"/>
              <w:right w:val="nil"/>
            </w:tcBorders>
          </w:tcPr>
          <w:p w14:paraId="09FBD9DA" w14:textId="77777777" w:rsidR="005060D2" w:rsidRPr="00A23871" w:rsidRDefault="005060D2" w:rsidP="005758B1">
            <w:pPr>
              <w:rPr>
                <w:sz w:val="20"/>
              </w:rPr>
            </w:pPr>
            <w:r w:rsidRPr="00A23871">
              <w:rPr>
                <w:sz w:val="20"/>
              </w:rPr>
              <w:t>105,2</w:t>
            </w:r>
          </w:p>
        </w:tc>
        <w:tc>
          <w:tcPr>
            <w:tcW w:w="1134" w:type="dxa"/>
            <w:tcBorders>
              <w:top w:val="single" w:sz="4" w:space="0" w:color="auto"/>
              <w:left w:val="nil"/>
              <w:bottom w:val="nil"/>
              <w:right w:val="nil"/>
            </w:tcBorders>
          </w:tcPr>
          <w:p w14:paraId="1DE12E81" w14:textId="77777777" w:rsidR="005060D2" w:rsidRPr="00A23871" w:rsidRDefault="005060D2" w:rsidP="005758B1">
            <w:pPr>
              <w:rPr>
                <w:sz w:val="20"/>
              </w:rPr>
            </w:pPr>
            <w:r w:rsidRPr="00A23871">
              <w:rPr>
                <w:sz w:val="20"/>
              </w:rPr>
              <w:t>101,7</w:t>
            </w:r>
          </w:p>
        </w:tc>
      </w:tr>
      <w:tr w:rsidR="005060D2" w:rsidRPr="00A23871" w14:paraId="302312B2" w14:textId="77777777" w:rsidTr="005466FF">
        <w:trPr>
          <w:trHeight w:hRule="exact" w:val="244"/>
          <w:jc w:val="center"/>
        </w:trPr>
        <w:tc>
          <w:tcPr>
            <w:tcW w:w="3402" w:type="dxa"/>
            <w:tcBorders>
              <w:top w:val="nil"/>
              <w:left w:val="nil"/>
              <w:bottom w:val="nil"/>
              <w:right w:val="nil"/>
            </w:tcBorders>
          </w:tcPr>
          <w:p w14:paraId="3F259077" w14:textId="77777777" w:rsidR="005060D2" w:rsidRPr="00A23871" w:rsidRDefault="005060D2" w:rsidP="005758B1">
            <w:pPr>
              <w:rPr>
                <w:sz w:val="20"/>
              </w:rPr>
            </w:pPr>
            <w:r w:rsidRPr="00A23871">
              <w:rPr>
                <w:sz w:val="20"/>
              </w:rPr>
              <w:t>Gás natural</w:t>
            </w:r>
          </w:p>
        </w:tc>
        <w:tc>
          <w:tcPr>
            <w:tcW w:w="1134" w:type="dxa"/>
            <w:tcBorders>
              <w:top w:val="nil"/>
              <w:left w:val="nil"/>
              <w:bottom w:val="nil"/>
              <w:right w:val="nil"/>
            </w:tcBorders>
          </w:tcPr>
          <w:p w14:paraId="1F23FFF9" w14:textId="77777777" w:rsidR="005060D2" w:rsidRPr="00A23871" w:rsidRDefault="005060D2" w:rsidP="005758B1">
            <w:pPr>
              <w:rPr>
                <w:sz w:val="20"/>
              </w:rPr>
            </w:pPr>
            <w:r w:rsidRPr="00A23871">
              <w:rPr>
                <w:sz w:val="20"/>
              </w:rPr>
              <w:t>27,6</w:t>
            </w:r>
          </w:p>
        </w:tc>
        <w:tc>
          <w:tcPr>
            <w:tcW w:w="1134" w:type="dxa"/>
            <w:tcBorders>
              <w:top w:val="nil"/>
              <w:left w:val="nil"/>
              <w:bottom w:val="nil"/>
              <w:right w:val="nil"/>
            </w:tcBorders>
          </w:tcPr>
          <w:p w14:paraId="431FA5A9" w14:textId="77777777" w:rsidR="005060D2" w:rsidRPr="00A23871" w:rsidRDefault="005060D2" w:rsidP="005758B1">
            <w:pPr>
              <w:rPr>
                <w:sz w:val="20"/>
              </w:rPr>
            </w:pPr>
            <w:r w:rsidRPr="00A23871">
              <w:rPr>
                <w:sz w:val="20"/>
              </w:rPr>
              <w:t>27,5</w:t>
            </w:r>
          </w:p>
        </w:tc>
      </w:tr>
      <w:tr w:rsidR="005060D2" w:rsidRPr="00A23871" w14:paraId="16E89302" w14:textId="77777777" w:rsidTr="005466FF">
        <w:trPr>
          <w:trHeight w:hRule="exact" w:val="244"/>
          <w:jc w:val="center"/>
        </w:trPr>
        <w:tc>
          <w:tcPr>
            <w:tcW w:w="3402" w:type="dxa"/>
            <w:tcBorders>
              <w:top w:val="nil"/>
              <w:left w:val="nil"/>
              <w:right w:val="nil"/>
            </w:tcBorders>
          </w:tcPr>
          <w:p w14:paraId="4C910962" w14:textId="77777777" w:rsidR="005060D2" w:rsidRPr="00A23871" w:rsidRDefault="005060D2" w:rsidP="005758B1">
            <w:pPr>
              <w:rPr>
                <w:sz w:val="20"/>
              </w:rPr>
            </w:pPr>
            <w:r w:rsidRPr="00A23871">
              <w:rPr>
                <w:sz w:val="20"/>
              </w:rPr>
              <w:t>Carvão mineral</w:t>
            </w:r>
          </w:p>
        </w:tc>
        <w:tc>
          <w:tcPr>
            <w:tcW w:w="1134" w:type="dxa"/>
            <w:tcBorders>
              <w:top w:val="nil"/>
              <w:left w:val="nil"/>
              <w:right w:val="nil"/>
            </w:tcBorders>
          </w:tcPr>
          <w:p w14:paraId="7321E2D1" w14:textId="77777777" w:rsidR="005060D2" w:rsidRPr="00A23871" w:rsidRDefault="005060D2" w:rsidP="005758B1">
            <w:pPr>
              <w:rPr>
                <w:sz w:val="20"/>
              </w:rPr>
            </w:pPr>
            <w:r w:rsidRPr="00A23871">
              <w:rPr>
                <w:sz w:val="20"/>
              </w:rPr>
              <w:t>15,2</w:t>
            </w:r>
          </w:p>
        </w:tc>
        <w:tc>
          <w:tcPr>
            <w:tcW w:w="1134" w:type="dxa"/>
            <w:tcBorders>
              <w:top w:val="nil"/>
              <w:left w:val="nil"/>
              <w:right w:val="nil"/>
            </w:tcBorders>
          </w:tcPr>
          <w:p w14:paraId="7607738B" w14:textId="77777777" w:rsidR="005060D2" w:rsidRPr="00A23871" w:rsidRDefault="005060D2" w:rsidP="005758B1">
            <w:pPr>
              <w:rPr>
                <w:sz w:val="20"/>
              </w:rPr>
            </w:pPr>
            <w:r w:rsidRPr="00A23871">
              <w:rPr>
                <w:sz w:val="20"/>
              </w:rPr>
              <w:t>14,5</w:t>
            </w:r>
          </w:p>
        </w:tc>
      </w:tr>
      <w:tr w:rsidR="005060D2" w:rsidRPr="00A23871" w14:paraId="0530E9FB" w14:textId="77777777" w:rsidTr="005466FF">
        <w:trPr>
          <w:trHeight w:hRule="exact" w:val="239"/>
          <w:jc w:val="center"/>
        </w:trPr>
        <w:tc>
          <w:tcPr>
            <w:tcW w:w="3402" w:type="dxa"/>
            <w:tcBorders>
              <w:top w:val="nil"/>
              <w:left w:val="nil"/>
              <w:bottom w:val="single" w:sz="4" w:space="0" w:color="auto"/>
              <w:right w:val="nil"/>
            </w:tcBorders>
          </w:tcPr>
          <w:p w14:paraId="735C82C6" w14:textId="77777777" w:rsidR="005060D2" w:rsidRPr="00A23871" w:rsidRDefault="005060D2" w:rsidP="005758B1">
            <w:pPr>
              <w:rPr>
                <w:sz w:val="20"/>
              </w:rPr>
            </w:pPr>
            <w:r w:rsidRPr="00A23871">
              <w:rPr>
                <w:sz w:val="20"/>
              </w:rPr>
              <w:t>Urânio (U3O8)</w:t>
            </w:r>
          </w:p>
        </w:tc>
        <w:tc>
          <w:tcPr>
            <w:tcW w:w="1134" w:type="dxa"/>
            <w:tcBorders>
              <w:top w:val="nil"/>
              <w:left w:val="nil"/>
              <w:bottom w:val="single" w:sz="4" w:space="0" w:color="auto"/>
              <w:right w:val="nil"/>
            </w:tcBorders>
          </w:tcPr>
          <w:p w14:paraId="3F11D7F9" w14:textId="77777777" w:rsidR="005060D2" w:rsidRPr="00A23871" w:rsidRDefault="005060D2" w:rsidP="005758B1">
            <w:pPr>
              <w:rPr>
                <w:sz w:val="20"/>
              </w:rPr>
            </w:pPr>
            <w:r w:rsidRPr="00A23871">
              <w:rPr>
                <w:sz w:val="20"/>
              </w:rPr>
              <w:t>4,1</w:t>
            </w:r>
          </w:p>
        </w:tc>
        <w:tc>
          <w:tcPr>
            <w:tcW w:w="1134" w:type="dxa"/>
            <w:tcBorders>
              <w:top w:val="nil"/>
              <w:left w:val="nil"/>
              <w:bottom w:val="single" w:sz="4" w:space="0" w:color="auto"/>
              <w:right w:val="nil"/>
            </w:tcBorders>
          </w:tcPr>
          <w:p w14:paraId="2A97309E" w14:textId="77777777" w:rsidR="005060D2" w:rsidRPr="00A23871" w:rsidRDefault="005060D2" w:rsidP="005758B1">
            <w:pPr>
              <w:rPr>
                <w:sz w:val="20"/>
              </w:rPr>
            </w:pPr>
            <w:r w:rsidRPr="00A23871">
              <w:rPr>
                <w:sz w:val="20"/>
              </w:rPr>
              <w:t>3,9</w:t>
            </w:r>
          </w:p>
        </w:tc>
      </w:tr>
    </w:tbl>
    <w:p w14:paraId="408CE7B9" w14:textId="58070520" w:rsidR="005060D2" w:rsidRPr="00FE0F3F" w:rsidRDefault="005D232C" w:rsidP="005466FF">
      <w:pPr>
        <w:spacing w:before="120"/>
        <w:ind w:left="1701"/>
        <w:jc w:val="left"/>
        <w:rPr>
          <w:sz w:val="18"/>
        </w:rPr>
      </w:pPr>
      <w:r>
        <w:rPr>
          <w:sz w:val="18"/>
        </w:rPr>
        <w:t xml:space="preserve">Fonte: EPE </w:t>
      </w:r>
      <w:r w:rsidR="005466FF">
        <w:rPr>
          <w:sz w:val="18"/>
        </w:rPr>
        <w:t>(</w:t>
      </w:r>
      <w:r w:rsidR="005060D2" w:rsidRPr="00FE0F3F">
        <w:rPr>
          <w:sz w:val="18"/>
        </w:rPr>
        <w:t>2012</w:t>
      </w:r>
      <w:r w:rsidR="005466FF">
        <w:rPr>
          <w:sz w:val="18"/>
        </w:rPr>
        <w:t>)</w:t>
      </w:r>
      <w:r w:rsidR="005060D2" w:rsidRPr="00FE0F3F">
        <w:rPr>
          <w:sz w:val="18"/>
        </w:rPr>
        <w:t>.</w:t>
      </w:r>
    </w:p>
    <w:p w14:paraId="78A27E1E" w14:textId="77777777" w:rsidR="005060D2" w:rsidRDefault="005060D2" w:rsidP="005060D2"/>
    <w:p w14:paraId="0CCD43E8" w14:textId="77777777" w:rsidR="005060D2" w:rsidRDefault="005060D2" w:rsidP="005466FF">
      <w:pPr>
        <w:pStyle w:val="Legenda"/>
        <w:ind w:left="2127"/>
      </w:pPr>
      <w:bookmarkStart w:id="64" w:name="_Ref9279038"/>
      <w:bookmarkStart w:id="65" w:name="_Toc9287770"/>
      <w:r>
        <w:t xml:space="preserve">Tabela </w:t>
      </w:r>
      <w:r w:rsidR="00912DD0">
        <w:fldChar w:fldCharType="begin"/>
      </w:r>
      <w:r w:rsidR="00912DD0">
        <w:instrText xml:space="preserve"> SEQ Tabela \* ARABIC </w:instrText>
      </w:r>
      <w:r w:rsidR="00912DD0">
        <w:fldChar w:fldCharType="separate"/>
      </w:r>
      <w:r w:rsidR="00AB614B">
        <w:rPr>
          <w:noProof/>
        </w:rPr>
        <w:t>2</w:t>
      </w:r>
      <w:r w:rsidR="00912DD0">
        <w:rPr>
          <w:noProof/>
        </w:rPr>
        <w:fldChar w:fldCharType="end"/>
      </w:r>
      <w:bookmarkEnd w:id="64"/>
      <w:r>
        <w:t xml:space="preserve"> – Participação de cada fonte termelétrica em 2011</w:t>
      </w:r>
      <w:bookmarkEnd w:id="65"/>
    </w:p>
    <w:tbl>
      <w:tblPr>
        <w:tblW w:w="0" w:type="auto"/>
        <w:jc w:val="center"/>
        <w:tblLayout w:type="fixed"/>
        <w:tblCellMar>
          <w:left w:w="0" w:type="dxa"/>
          <w:right w:w="0" w:type="dxa"/>
        </w:tblCellMar>
        <w:tblLook w:val="0000" w:firstRow="0" w:lastRow="0" w:firstColumn="0" w:lastColumn="0" w:noHBand="0" w:noVBand="0"/>
      </w:tblPr>
      <w:tblGrid>
        <w:gridCol w:w="3479"/>
        <w:gridCol w:w="1199"/>
      </w:tblGrid>
      <w:tr w:rsidR="005060D2" w:rsidRPr="00A23871" w14:paraId="5A1B4BC1" w14:textId="77777777" w:rsidTr="005466FF">
        <w:trPr>
          <w:trHeight w:hRule="exact" w:val="249"/>
          <w:jc w:val="center"/>
        </w:trPr>
        <w:tc>
          <w:tcPr>
            <w:tcW w:w="3479" w:type="dxa"/>
            <w:tcBorders>
              <w:top w:val="single" w:sz="4" w:space="0" w:color="auto"/>
              <w:left w:val="nil"/>
              <w:bottom w:val="nil"/>
              <w:right w:val="nil"/>
            </w:tcBorders>
          </w:tcPr>
          <w:p w14:paraId="39B2CA43" w14:textId="77777777" w:rsidR="005060D2" w:rsidRPr="00A23871" w:rsidRDefault="005060D2" w:rsidP="005758B1">
            <w:pPr>
              <w:rPr>
                <w:sz w:val="20"/>
              </w:rPr>
            </w:pPr>
            <w:r>
              <w:rPr>
                <w:sz w:val="20"/>
              </w:rPr>
              <w:t>Biomassa*</w:t>
            </w:r>
          </w:p>
        </w:tc>
        <w:tc>
          <w:tcPr>
            <w:tcW w:w="1199" w:type="dxa"/>
            <w:tcBorders>
              <w:top w:val="single" w:sz="4" w:space="0" w:color="auto"/>
              <w:left w:val="nil"/>
              <w:bottom w:val="nil"/>
              <w:right w:val="nil"/>
            </w:tcBorders>
          </w:tcPr>
          <w:p w14:paraId="1B0641E9" w14:textId="77777777" w:rsidR="005060D2" w:rsidRPr="00A23871" w:rsidRDefault="005060D2" w:rsidP="005758B1">
            <w:pPr>
              <w:rPr>
                <w:sz w:val="20"/>
              </w:rPr>
            </w:pPr>
            <w:r>
              <w:rPr>
                <w:sz w:val="20"/>
              </w:rPr>
              <w:t>36,8%</w:t>
            </w:r>
          </w:p>
        </w:tc>
      </w:tr>
      <w:tr w:rsidR="005060D2" w:rsidRPr="00A23871" w14:paraId="69A02838" w14:textId="77777777" w:rsidTr="005466FF">
        <w:trPr>
          <w:trHeight w:hRule="exact" w:val="244"/>
          <w:jc w:val="center"/>
        </w:trPr>
        <w:tc>
          <w:tcPr>
            <w:tcW w:w="3479" w:type="dxa"/>
            <w:tcBorders>
              <w:top w:val="nil"/>
              <w:left w:val="nil"/>
              <w:bottom w:val="nil"/>
              <w:right w:val="nil"/>
            </w:tcBorders>
          </w:tcPr>
          <w:p w14:paraId="64360939" w14:textId="77777777" w:rsidR="005060D2" w:rsidRPr="00A23871" w:rsidRDefault="005060D2" w:rsidP="005758B1">
            <w:pPr>
              <w:rPr>
                <w:sz w:val="20"/>
              </w:rPr>
            </w:pPr>
            <w:r>
              <w:rPr>
                <w:sz w:val="20"/>
              </w:rPr>
              <w:t>Gás Natural</w:t>
            </w:r>
          </w:p>
        </w:tc>
        <w:tc>
          <w:tcPr>
            <w:tcW w:w="1199" w:type="dxa"/>
            <w:tcBorders>
              <w:top w:val="nil"/>
              <w:left w:val="nil"/>
              <w:bottom w:val="nil"/>
              <w:right w:val="nil"/>
            </w:tcBorders>
          </w:tcPr>
          <w:p w14:paraId="080CAEF2" w14:textId="77777777" w:rsidR="005060D2" w:rsidRPr="00A23871" w:rsidRDefault="005060D2" w:rsidP="005758B1">
            <w:pPr>
              <w:rPr>
                <w:sz w:val="20"/>
              </w:rPr>
            </w:pPr>
            <w:r>
              <w:rPr>
                <w:sz w:val="20"/>
              </w:rPr>
              <w:t>25,8%</w:t>
            </w:r>
          </w:p>
        </w:tc>
      </w:tr>
      <w:tr w:rsidR="005060D2" w:rsidRPr="00A23871" w14:paraId="3F9EA090" w14:textId="77777777" w:rsidTr="005466FF">
        <w:trPr>
          <w:trHeight w:hRule="exact" w:val="244"/>
          <w:jc w:val="center"/>
        </w:trPr>
        <w:tc>
          <w:tcPr>
            <w:tcW w:w="3479" w:type="dxa"/>
            <w:tcBorders>
              <w:top w:val="nil"/>
              <w:left w:val="nil"/>
              <w:bottom w:val="nil"/>
              <w:right w:val="nil"/>
            </w:tcBorders>
          </w:tcPr>
          <w:p w14:paraId="4033CFEC" w14:textId="77777777" w:rsidR="005060D2" w:rsidRPr="00A23871" w:rsidRDefault="005060D2" w:rsidP="005758B1">
            <w:pPr>
              <w:rPr>
                <w:sz w:val="20"/>
              </w:rPr>
            </w:pPr>
            <w:r>
              <w:rPr>
                <w:sz w:val="20"/>
              </w:rPr>
              <w:t>Nuclear</w:t>
            </w:r>
          </w:p>
        </w:tc>
        <w:tc>
          <w:tcPr>
            <w:tcW w:w="1199" w:type="dxa"/>
            <w:tcBorders>
              <w:top w:val="nil"/>
              <w:left w:val="nil"/>
              <w:bottom w:val="nil"/>
              <w:right w:val="nil"/>
            </w:tcBorders>
          </w:tcPr>
          <w:p w14:paraId="1EBC79F0" w14:textId="77777777" w:rsidR="005060D2" w:rsidRPr="00A23871" w:rsidRDefault="005060D2" w:rsidP="005758B1">
            <w:pPr>
              <w:rPr>
                <w:sz w:val="20"/>
              </w:rPr>
            </w:pPr>
            <w:r>
              <w:rPr>
                <w:sz w:val="20"/>
              </w:rPr>
              <w:t>15,4%</w:t>
            </w:r>
          </w:p>
        </w:tc>
      </w:tr>
      <w:tr w:rsidR="005060D2" w:rsidRPr="00A23871" w14:paraId="39B4EC5B" w14:textId="77777777" w:rsidTr="005466FF">
        <w:trPr>
          <w:trHeight w:hRule="exact" w:val="244"/>
          <w:jc w:val="center"/>
        </w:trPr>
        <w:tc>
          <w:tcPr>
            <w:tcW w:w="3479" w:type="dxa"/>
            <w:tcBorders>
              <w:top w:val="nil"/>
              <w:left w:val="nil"/>
              <w:bottom w:val="nil"/>
              <w:right w:val="nil"/>
            </w:tcBorders>
          </w:tcPr>
          <w:p w14:paraId="43828CE1" w14:textId="77777777" w:rsidR="005060D2" w:rsidRPr="00A23871" w:rsidRDefault="005060D2" w:rsidP="005758B1">
            <w:pPr>
              <w:rPr>
                <w:sz w:val="20"/>
              </w:rPr>
            </w:pPr>
            <w:r>
              <w:rPr>
                <w:sz w:val="20"/>
              </w:rPr>
              <w:t>Derivados de Petróleo</w:t>
            </w:r>
          </w:p>
        </w:tc>
        <w:tc>
          <w:tcPr>
            <w:tcW w:w="1199" w:type="dxa"/>
            <w:tcBorders>
              <w:top w:val="nil"/>
              <w:left w:val="nil"/>
              <w:bottom w:val="nil"/>
              <w:right w:val="nil"/>
            </w:tcBorders>
          </w:tcPr>
          <w:p w14:paraId="0263620B" w14:textId="77777777" w:rsidR="005060D2" w:rsidRPr="00A23871" w:rsidRDefault="005060D2" w:rsidP="005758B1">
            <w:pPr>
              <w:rPr>
                <w:sz w:val="20"/>
              </w:rPr>
            </w:pPr>
            <w:r>
              <w:rPr>
                <w:sz w:val="20"/>
              </w:rPr>
              <w:t>14,2%</w:t>
            </w:r>
          </w:p>
        </w:tc>
      </w:tr>
      <w:tr w:rsidR="005060D2" w:rsidRPr="00A23871" w14:paraId="77C83A12" w14:textId="77777777" w:rsidTr="005466FF">
        <w:trPr>
          <w:trHeight w:hRule="exact" w:val="239"/>
          <w:jc w:val="center"/>
        </w:trPr>
        <w:tc>
          <w:tcPr>
            <w:tcW w:w="3479" w:type="dxa"/>
            <w:tcBorders>
              <w:top w:val="nil"/>
              <w:left w:val="nil"/>
              <w:bottom w:val="single" w:sz="4" w:space="0" w:color="auto"/>
              <w:right w:val="nil"/>
            </w:tcBorders>
          </w:tcPr>
          <w:p w14:paraId="6CDC26EA" w14:textId="77777777" w:rsidR="005060D2" w:rsidRPr="00A23871" w:rsidRDefault="005060D2" w:rsidP="005758B1">
            <w:pPr>
              <w:rPr>
                <w:sz w:val="20"/>
              </w:rPr>
            </w:pPr>
            <w:r>
              <w:rPr>
                <w:sz w:val="20"/>
              </w:rPr>
              <w:t>Carvão e Derivados</w:t>
            </w:r>
          </w:p>
        </w:tc>
        <w:tc>
          <w:tcPr>
            <w:tcW w:w="1199" w:type="dxa"/>
            <w:tcBorders>
              <w:top w:val="nil"/>
              <w:left w:val="nil"/>
              <w:bottom w:val="single" w:sz="4" w:space="0" w:color="auto"/>
              <w:right w:val="nil"/>
            </w:tcBorders>
          </w:tcPr>
          <w:p w14:paraId="54CDD744" w14:textId="77777777" w:rsidR="005060D2" w:rsidRPr="00A23871" w:rsidRDefault="005060D2" w:rsidP="005758B1">
            <w:pPr>
              <w:rPr>
                <w:sz w:val="20"/>
              </w:rPr>
            </w:pPr>
            <w:r>
              <w:rPr>
                <w:sz w:val="20"/>
              </w:rPr>
              <w:t>7,8%</w:t>
            </w:r>
          </w:p>
        </w:tc>
      </w:tr>
    </w:tbl>
    <w:p w14:paraId="5768B3BB" w14:textId="76F773C6" w:rsidR="005060D2" w:rsidRPr="00FE0F3F" w:rsidRDefault="005D232C" w:rsidP="005466FF">
      <w:pPr>
        <w:spacing w:before="120" w:line="240" w:lineRule="auto"/>
        <w:ind w:left="2127"/>
        <w:rPr>
          <w:sz w:val="18"/>
        </w:rPr>
      </w:pPr>
      <w:r>
        <w:rPr>
          <w:sz w:val="18"/>
        </w:rPr>
        <w:t xml:space="preserve">Fonte: </w:t>
      </w:r>
      <w:r w:rsidR="005466FF">
        <w:rPr>
          <w:sz w:val="18"/>
        </w:rPr>
        <w:t>EPE (</w:t>
      </w:r>
      <w:r w:rsidR="005466FF" w:rsidRPr="00FE0F3F">
        <w:rPr>
          <w:sz w:val="18"/>
        </w:rPr>
        <w:t>2012</w:t>
      </w:r>
      <w:r w:rsidR="005466FF">
        <w:rPr>
          <w:sz w:val="18"/>
        </w:rPr>
        <w:t>)</w:t>
      </w:r>
      <w:r w:rsidR="005466FF" w:rsidRPr="00FE0F3F">
        <w:rPr>
          <w:sz w:val="18"/>
        </w:rPr>
        <w:t>.</w:t>
      </w:r>
    </w:p>
    <w:p w14:paraId="66C3FC0D" w14:textId="77777777" w:rsidR="005060D2" w:rsidRPr="00FE0F3F" w:rsidRDefault="005060D2" w:rsidP="005466FF">
      <w:pPr>
        <w:tabs>
          <w:tab w:val="left" w:pos="2977"/>
        </w:tabs>
        <w:spacing w:before="120" w:line="240" w:lineRule="auto"/>
        <w:ind w:left="2694" w:right="1842" w:hanging="567"/>
        <w:jc w:val="left"/>
        <w:rPr>
          <w:iCs/>
          <w:sz w:val="18"/>
        </w:rPr>
      </w:pPr>
      <w:r w:rsidRPr="00FE0F3F">
        <w:rPr>
          <w:iCs/>
          <w:sz w:val="18"/>
        </w:rPr>
        <w:t>Nota:</w:t>
      </w:r>
      <w:r w:rsidRPr="00FE0F3F">
        <w:rPr>
          <w:iCs/>
          <w:sz w:val="18"/>
        </w:rPr>
        <w:tab/>
        <w:t>* Inclui bagaço de cana-de-açúcar, lixívia, lenha, e outras recuperações.</w:t>
      </w:r>
    </w:p>
    <w:p w14:paraId="07A966E0" w14:textId="77777777" w:rsidR="005060D2" w:rsidRDefault="005060D2" w:rsidP="005060D2"/>
    <w:p w14:paraId="08DC6549" w14:textId="5E8C2838" w:rsidR="005060D2" w:rsidRDefault="005060D2" w:rsidP="005060D2">
      <w:r>
        <w:t>O</w:t>
      </w:r>
      <w:r w:rsidR="00A97B19">
        <w:t xml:space="preserve"> </w:t>
      </w:r>
      <w:r w:rsidR="00A97B19">
        <w:fldChar w:fldCharType="begin"/>
      </w:r>
      <w:r w:rsidR="00A97B19">
        <w:instrText xml:space="preserve"> REF _Ref9288048 \h </w:instrText>
      </w:r>
      <w:r w:rsidR="00A97B19">
        <w:fldChar w:fldCharType="separate"/>
      </w:r>
      <w:r w:rsidR="00A97B19">
        <w:t xml:space="preserve">Quadro </w:t>
      </w:r>
      <w:r w:rsidR="00A97B19">
        <w:rPr>
          <w:noProof/>
        </w:rPr>
        <w:t>3</w:t>
      </w:r>
      <w:r w:rsidR="00A97B19">
        <w:fldChar w:fldCharType="end"/>
      </w:r>
      <w:r>
        <w:t xml:space="preserve"> mostra um exemplo de apresentação de dados puramente qualitativos. Toda a informação é apresentada em forma de texto, logo, o uso de um quadro é obrigatório.</w:t>
      </w:r>
    </w:p>
    <w:p w14:paraId="0A26670E" w14:textId="77777777" w:rsidR="005060D2" w:rsidRPr="00871CA2" w:rsidRDefault="005060D2" w:rsidP="005060D2"/>
    <w:p w14:paraId="7E4C4D23" w14:textId="673788AF" w:rsidR="005060D2" w:rsidRDefault="005060D2" w:rsidP="005466FF">
      <w:pPr>
        <w:pStyle w:val="Legenda"/>
        <w:ind w:left="567"/>
      </w:pPr>
      <w:bookmarkStart w:id="66" w:name="_Ref9279061"/>
      <w:bookmarkStart w:id="67" w:name="_Toc9287774"/>
      <w:bookmarkStart w:id="68" w:name="_Ref9288048"/>
      <w:r>
        <w:t xml:space="preserve">Quadro </w:t>
      </w:r>
      <w:r w:rsidR="00912DD0">
        <w:fldChar w:fldCharType="begin"/>
      </w:r>
      <w:r w:rsidR="00912DD0">
        <w:instrText xml:space="preserve"> SEQ Quadro \* ARABIC </w:instrText>
      </w:r>
      <w:r w:rsidR="00912DD0">
        <w:fldChar w:fldCharType="separate"/>
      </w:r>
      <w:r w:rsidR="00B42D5D">
        <w:rPr>
          <w:noProof/>
        </w:rPr>
        <w:t>3</w:t>
      </w:r>
      <w:r w:rsidR="00912DD0">
        <w:rPr>
          <w:noProof/>
        </w:rPr>
        <w:fldChar w:fldCharType="end"/>
      </w:r>
      <w:bookmarkEnd w:id="68"/>
      <w:r>
        <w:t xml:space="preserve"> – Diferenças entre Racionamento e Racionalização em Conservação de Energia</w:t>
      </w:r>
      <w:bookmarkEnd w:id="66"/>
      <w:bookmarkEnd w:id="67"/>
    </w:p>
    <w:tbl>
      <w:tblPr>
        <w:tblStyle w:val="Tabelacomgrade"/>
        <w:tblW w:w="0" w:type="auto"/>
        <w:jc w:val="center"/>
        <w:tblLook w:val="04A0" w:firstRow="1" w:lastRow="0" w:firstColumn="1" w:lastColumn="0" w:noHBand="0" w:noVBand="1"/>
      </w:tblPr>
      <w:tblGrid>
        <w:gridCol w:w="3969"/>
        <w:gridCol w:w="3969"/>
      </w:tblGrid>
      <w:tr w:rsidR="005060D2" w:rsidRPr="00FE0F3F" w14:paraId="18589D9A" w14:textId="77777777" w:rsidTr="005466FF">
        <w:trPr>
          <w:trHeight w:val="149"/>
          <w:jc w:val="center"/>
        </w:trPr>
        <w:tc>
          <w:tcPr>
            <w:tcW w:w="7937" w:type="dxa"/>
            <w:gridSpan w:val="2"/>
            <w:shd w:val="clear" w:color="auto" w:fill="000000" w:themeFill="text1"/>
          </w:tcPr>
          <w:p w14:paraId="50383BBD" w14:textId="77777777" w:rsidR="005060D2" w:rsidRPr="00FE0F3F" w:rsidRDefault="005060D2" w:rsidP="005758B1">
            <w:pPr>
              <w:spacing w:line="240" w:lineRule="auto"/>
              <w:jc w:val="center"/>
              <w:rPr>
                <w:color w:val="FFFFFF" w:themeColor="background1"/>
                <w:sz w:val="20"/>
              </w:rPr>
            </w:pPr>
            <w:r w:rsidRPr="00FE0F3F">
              <w:rPr>
                <w:color w:val="FFFFFF" w:themeColor="background1"/>
                <w:sz w:val="20"/>
              </w:rPr>
              <w:t>CONSERVAÇÃO DE ENERGIA</w:t>
            </w:r>
          </w:p>
        </w:tc>
      </w:tr>
      <w:tr w:rsidR="005060D2" w:rsidRPr="00FE0F3F" w14:paraId="103D0AC8" w14:textId="77777777" w:rsidTr="005466FF">
        <w:trPr>
          <w:jc w:val="center"/>
        </w:trPr>
        <w:tc>
          <w:tcPr>
            <w:tcW w:w="3969" w:type="dxa"/>
            <w:shd w:val="clear" w:color="auto" w:fill="BFBFBF" w:themeFill="background1" w:themeFillShade="BF"/>
          </w:tcPr>
          <w:p w14:paraId="1AA2CB8E" w14:textId="77777777" w:rsidR="005060D2" w:rsidRPr="00FE0F3F" w:rsidRDefault="005060D2" w:rsidP="005758B1">
            <w:pPr>
              <w:spacing w:line="240" w:lineRule="auto"/>
              <w:jc w:val="center"/>
              <w:rPr>
                <w:sz w:val="20"/>
              </w:rPr>
            </w:pPr>
            <w:r w:rsidRPr="00FE0F3F">
              <w:rPr>
                <w:sz w:val="20"/>
              </w:rPr>
              <w:t>É</w:t>
            </w:r>
          </w:p>
        </w:tc>
        <w:tc>
          <w:tcPr>
            <w:tcW w:w="3969" w:type="dxa"/>
            <w:shd w:val="clear" w:color="auto" w:fill="BFBFBF" w:themeFill="background1" w:themeFillShade="BF"/>
          </w:tcPr>
          <w:p w14:paraId="7267B94F" w14:textId="77777777" w:rsidR="005060D2" w:rsidRPr="00FE0F3F" w:rsidRDefault="005060D2" w:rsidP="005758B1">
            <w:pPr>
              <w:spacing w:line="240" w:lineRule="auto"/>
              <w:jc w:val="center"/>
              <w:rPr>
                <w:sz w:val="20"/>
              </w:rPr>
            </w:pPr>
            <w:r w:rsidRPr="00FE0F3F">
              <w:rPr>
                <w:sz w:val="20"/>
              </w:rPr>
              <w:t>NÃO É</w:t>
            </w:r>
          </w:p>
        </w:tc>
      </w:tr>
      <w:tr w:rsidR="005060D2" w:rsidRPr="00FE0F3F" w14:paraId="4A973C12" w14:textId="77777777" w:rsidTr="005466FF">
        <w:trPr>
          <w:jc w:val="center"/>
        </w:trPr>
        <w:tc>
          <w:tcPr>
            <w:tcW w:w="3969" w:type="dxa"/>
          </w:tcPr>
          <w:p w14:paraId="10D35088" w14:textId="77777777" w:rsidR="005060D2" w:rsidRPr="00FE0F3F" w:rsidRDefault="005060D2" w:rsidP="005758B1">
            <w:pPr>
              <w:spacing w:line="240" w:lineRule="auto"/>
              <w:jc w:val="center"/>
              <w:rPr>
                <w:sz w:val="20"/>
              </w:rPr>
            </w:pPr>
            <w:r w:rsidRPr="00FE0F3F">
              <w:rPr>
                <w:sz w:val="20"/>
              </w:rPr>
              <w:t>RACIONALIZAÇÃO</w:t>
            </w:r>
          </w:p>
        </w:tc>
        <w:tc>
          <w:tcPr>
            <w:tcW w:w="3969" w:type="dxa"/>
          </w:tcPr>
          <w:p w14:paraId="15C53BE3" w14:textId="77777777" w:rsidR="005060D2" w:rsidRPr="00FE0F3F" w:rsidRDefault="005060D2" w:rsidP="005758B1">
            <w:pPr>
              <w:spacing w:line="240" w:lineRule="auto"/>
              <w:jc w:val="center"/>
              <w:rPr>
                <w:sz w:val="20"/>
              </w:rPr>
            </w:pPr>
            <w:r w:rsidRPr="00FE0F3F">
              <w:rPr>
                <w:sz w:val="20"/>
              </w:rPr>
              <w:t>RACIONAMENTO</w:t>
            </w:r>
          </w:p>
        </w:tc>
      </w:tr>
      <w:tr w:rsidR="005060D2" w:rsidRPr="00FE0F3F" w14:paraId="68409F7C" w14:textId="77777777" w:rsidTr="005466FF">
        <w:trPr>
          <w:jc w:val="center"/>
        </w:trPr>
        <w:tc>
          <w:tcPr>
            <w:tcW w:w="3969" w:type="dxa"/>
            <w:vAlign w:val="center"/>
          </w:tcPr>
          <w:p w14:paraId="26E858C1" w14:textId="77777777" w:rsidR="005060D2" w:rsidRPr="00FE0F3F" w:rsidRDefault="005060D2" w:rsidP="005758B1">
            <w:pPr>
              <w:spacing w:line="240" w:lineRule="auto"/>
              <w:jc w:val="left"/>
              <w:rPr>
                <w:sz w:val="20"/>
              </w:rPr>
            </w:pPr>
            <w:r w:rsidRPr="00FE0F3F">
              <w:rPr>
                <w:sz w:val="20"/>
              </w:rPr>
              <w:t>Eliminar desperdícios</w:t>
            </w:r>
          </w:p>
        </w:tc>
        <w:tc>
          <w:tcPr>
            <w:tcW w:w="3969" w:type="dxa"/>
            <w:vAlign w:val="center"/>
          </w:tcPr>
          <w:p w14:paraId="3AA1B244" w14:textId="77777777" w:rsidR="005060D2" w:rsidRPr="00FE0F3F" w:rsidRDefault="005060D2" w:rsidP="005758B1">
            <w:pPr>
              <w:spacing w:line="240" w:lineRule="auto"/>
              <w:jc w:val="left"/>
              <w:rPr>
                <w:sz w:val="20"/>
              </w:rPr>
            </w:pPr>
            <w:r w:rsidRPr="00FE0F3F">
              <w:rPr>
                <w:sz w:val="20"/>
              </w:rPr>
              <w:t>Perda de qualidade de vida, conforto e segurança</w:t>
            </w:r>
          </w:p>
        </w:tc>
      </w:tr>
      <w:tr w:rsidR="005060D2" w:rsidRPr="00FE0F3F" w14:paraId="204A5157" w14:textId="77777777" w:rsidTr="005466FF">
        <w:trPr>
          <w:jc w:val="center"/>
        </w:trPr>
        <w:tc>
          <w:tcPr>
            <w:tcW w:w="3969" w:type="dxa"/>
            <w:vAlign w:val="center"/>
          </w:tcPr>
          <w:p w14:paraId="12334E83" w14:textId="77777777" w:rsidR="005060D2" w:rsidRPr="00FE0F3F" w:rsidRDefault="005060D2" w:rsidP="005758B1">
            <w:pPr>
              <w:spacing w:line="240" w:lineRule="auto"/>
              <w:jc w:val="left"/>
              <w:rPr>
                <w:sz w:val="20"/>
              </w:rPr>
            </w:pPr>
            <w:r w:rsidRPr="00FE0F3F">
              <w:rPr>
                <w:sz w:val="20"/>
              </w:rPr>
              <w:t>O máximo de desempenho com o mínimo consumo de energia</w:t>
            </w:r>
          </w:p>
        </w:tc>
        <w:tc>
          <w:tcPr>
            <w:tcW w:w="3969" w:type="dxa"/>
            <w:vAlign w:val="center"/>
          </w:tcPr>
          <w:p w14:paraId="5557B1BC" w14:textId="77777777" w:rsidR="005060D2" w:rsidRPr="00FE0F3F" w:rsidRDefault="005060D2" w:rsidP="005758B1">
            <w:pPr>
              <w:spacing w:line="240" w:lineRule="auto"/>
              <w:jc w:val="left"/>
              <w:rPr>
                <w:sz w:val="20"/>
              </w:rPr>
            </w:pPr>
            <w:r w:rsidRPr="00FE0F3F">
              <w:rPr>
                <w:sz w:val="20"/>
              </w:rPr>
              <w:t>Perda de produtividade ou de produção</w:t>
            </w:r>
          </w:p>
        </w:tc>
      </w:tr>
      <w:tr w:rsidR="005060D2" w:rsidRPr="00FE0F3F" w14:paraId="6345AE6A" w14:textId="77777777" w:rsidTr="005466FF">
        <w:trPr>
          <w:jc w:val="center"/>
        </w:trPr>
        <w:tc>
          <w:tcPr>
            <w:tcW w:w="3969" w:type="dxa"/>
            <w:vAlign w:val="center"/>
          </w:tcPr>
          <w:p w14:paraId="5E1F3A7D" w14:textId="77777777" w:rsidR="005060D2" w:rsidRPr="00FE0F3F" w:rsidRDefault="005060D2" w:rsidP="005758B1">
            <w:pPr>
              <w:spacing w:line="240" w:lineRule="auto"/>
              <w:jc w:val="left"/>
              <w:rPr>
                <w:sz w:val="20"/>
              </w:rPr>
            </w:pPr>
            <w:r w:rsidRPr="00FE0F3F">
              <w:rPr>
                <w:sz w:val="20"/>
              </w:rPr>
              <w:t>Uma atitude moderna, lógica e consciente</w:t>
            </w:r>
          </w:p>
        </w:tc>
        <w:tc>
          <w:tcPr>
            <w:tcW w:w="3969" w:type="dxa"/>
            <w:vAlign w:val="center"/>
          </w:tcPr>
          <w:p w14:paraId="6F13BCFA" w14:textId="77777777" w:rsidR="005060D2" w:rsidRPr="00FE0F3F" w:rsidRDefault="005060D2" w:rsidP="005758B1">
            <w:pPr>
              <w:spacing w:line="240" w:lineRule="auto"/>
              <w:jc w:val="left"/>
              <w:rPr>
                <w:sz w:val="20"/>
              </w:rPr>
            </w:pPr>
            <w:r w:rsidRPr="00FE0F3F">
              <w:rPr>
                <w:sz w:val="20"/>
              </w:rPr>
              <w:t>Avareza</w:t>
            </w:r>
          </w:p>
        </w:tc>
      </w:tr>
    </w:tbl>
    <w:p w14:paraId="0341126C" w14:textId="13C008CC" w:rsidR="005060D2" w:rsidRDefault="005060D2" w:rsidP="005466FF">
      <w:pPr>
        <w:spacing w:before="120" w:line="240" w:lineRule="auto"/>
        <w:ind w:left="567"/>
        <w:rPr>
          <w:w w:val="84"/>
        </w:rPr>
      </w:pPr>
      <w:r w:rsidRPr="00FE0F3F">
        <w:rPr>
          <w:sz w:val="18"/>
          <w:szCs w:val="18"/>
        </w:rPr>
        <w:t xml:space="preserve">Fonte: </w:t>
      </w:r>
      <w:r w:rsidR="006D0B59" w:rsidRPr="006D0B59">
        <w:rPr>
          <w:sz w:val="18"/>
          <w:szCs w:val="18"/>
        </w:rPr>
        <w:t>Centrais Elétricas Brasileira</w:t>
      </w:r>
      <w:r w:rsidR="006D0B59">
        <w:rPr>
          <w:sz w:val="18"/>
          <w:szCs w:val="18"/>
        </w:rPr>
        <w:t xml:space="preserve">s e </w:t>
      </w:r>
      <w:proofErr w:type="spellStart"/>
      <w:r w:rsidR="006D0B59" w:rsidRPr="006D0B59">
        <w:rPr>
          <w:sz w:val="18"/>
          <w:szCs w:val="18"/>
        </w:rPr>
        <w:t>Fupai</w:t>
      </w:r>
      <w:proofErr w:type="spellEnd"/>
      <w:r w:rsidR="006D0B59" w:rsidRPr="006D0B59">
        <w:rPr>
          <w:sz w:val="18"/>
          <w:szCs w:val="18"/>
        </w:rPr>
        <w:t>/</w:t>
      </w:r>
      <w:proofErr w:type="spellStart"/>
      <w:r w:rsidR="006D0B59" w:rsidRPr="006D0B59">
        <w:rPr>
          <w:sz w:val="18"/>
          <w:szCs w:val="18"/>
        </w:rPr>
        <w:t>Efficientia</w:t>
      </w:r>
      <w:proofErr w:type="spellEnd"/>
      <w:r w:rsidR="006D0B59" w:rsidRPr="006D0B59">
        <w:rPr>
          <w:sz w:val="18"/>
          <w:szCs w:val="18"/>
        </w:rPr>
        <w:t xml:space="preserve"> </w:t>
      </w:r>
      <w:r w:rsidR="005466FF">
        <w:rPr>
          <w:sz w:val="18"/>
          <w:szCs w:val="18"/>
        </w:rPr>
        <w:t>(</w:t>
      </w:r>
      <w:r w:rsidRPr="00FE0F3F">
        <w:rPr>
          <w:sz w:val="18"/>
          <w:szCs w:val="18"/>
        </w:rPr>
        <w:t>2005</w:t>
      </w:r>
      <w:r w:rsidR="005466FF">
        <w:rPr>
          <w:sz w:val="18"/>
          <w:szCs w:val="18"/>
        </w:rPr>
        <w:t>)</w:t>
      </w:r>
      <w:r w:rsidRPr="00FE0F3F">
        <w:rPr>
          <w:sz w:val="18"/>
          <w:szCs w:val="18"/>
        </w:rPr>
        <w:t>.</w:t>
      </w:r>
      <w:r>
        <w:rPr>
          <w:w w:val="84"/>
        </w:rPr>
        <w:t xml:space="preserve"> </w:t>
      </w:r>
    </w:p>
    <w:p w14:paraId="726C5AA6" w14:textId="77777777" w:rsidR="005060D2" w:rsidRDefault="005060D2" w:rsidP="005060D2"/>
    <w:p w14:paraId="41DE92F6" w14:textId="4EB85ECB" w:rsidR="005060D2" w:rsidRDefault="005060D2" w:rsidP="005060D2">
      <w:r>
        <w:t>O</w:t>
      </w:r>
      <w:r w:rsidR="004620FA">
        <w:t xml:space="preserve"> </w:t>
      </w:r>
      <w:r w:rsidR="004620FA">
        <w:fldChar w:fldCharType="begin"/>
      </w:r>
      <w:r w:rsidR="004620FA">
        <w:instrText xml:space="preserve"> REF _Ref9279096 \h </w:instrText>
      </w:r>
      <w:r w:rsidR="004620FA">
        <w:fldChar w:fldCharType="separate"/>
      </w:r>
      <w:r w:rsidR="004620FA">
        <w:t>Quad</w:t>
      </w:r>
      <w:r w:rsidR="004620FA">
        <w:t>r</w:t>
      </w:r>
      <w:r w:rsidR="004620FA">
        <w:t xml:space="preserve">o </w:t>
      </w:r>
      <w:r w:rsidR="004620FA">
        <w:rPr>
          <w:noProof/>
        </w:rPr>
        <w:t>4</w:t>
      </w:r>
      <w:r w:rsidR="004620FA">
        <w:fldChar w:fldCharType="end"/>
      </w:r>
      <w:r>
        <w:t xml:space="preserve"> apresenta um exemplo de quadro contendo informações numéricas. Pode-se observar que os números nele apresentados não possuem nenhuma função comparativa ou de tratamento estatístico; sua única função é informar os valores obtidos durante a fase de dimensionamento dos elementos de um determinado conversor. Ele serve como um quadro resumo dos valores calculados durante o projeto do conversor. </w:t>
      </w:r>
    </w:p>
    <w:p w14:paraId="5FFC2955" w14:textId="77777777" w:rsidR="004620FA" w:rsidRDefault="004620FA">
      <w:pPr>
        <w:spacing w:line="240" w:lineRule="auto"/>
        <w:jc w:val="left"/>
        <w:rPr>
          <w:sz w:val="20"/>
        </w:rPr>
      </w:pPr>
      <w:bookmarkStart w:id="69" w:name="_Ref9279096"/>
      <w:r>
        <w:br w:type="page"/>
      </w:r>
    </w:p>
    <w:p w14:paraId="2D5C85CA" w14:textId="602AAB58" w:rsidR="005060D2" w:rsidRDefault="005060D2" w:rsidP="005466FF">
      <w:pPr>
        <w:pStyle w:val="Legenda"/>
        <w:ind w:left="1560"/>
      </w:pPr>
      <w:bookmarkStart w:id="70" w:name="_Toc9287775"/>
      <w:r>
        <w:lastRenderedPageBreak/>
        <w:t xml:space="preserve">Quadro </w:t>
      </w:r>
      <w:r w:rsidR="00912DD0">
        <w:fldChar w:fldCharType="begin"/>
      </w:r>
      <w:r w:rsidR="00912DD0">
        <w:instrText xml:space="preserve"> SEQ Quadro \* ARABIC </w:instrText>
      </w:r>
      <w:r w:rsidR="00912DD0">
        <w:fldChar w:fldCharType="separate"/>
      </w:r>
      <w:r w:rsidR="00B42D5D">
        <w:rPr>
          <w:noProof/>
        </w:rPr>
        <w:t>4</w:t>
      </w:r>
      <w:r w:rsidR="00912DD0">
        <w:rPr>
          <w:noProof/>
        </w:rPr>
        <w:fldChar w:fldCharType="end"/>
      </w:r>
      <w:bookmarkEnd w:id="69"/>
      <w:r>
        <w:t xml:space="preserve"> – Dimensionamento dos elementos de um Conversor </w:t>
      </w:r>
      <w:proofErr w:type="spellStart"/>
      <w:r w:rsidRPr="005466FF">
        <w:rPr>
          <w:i/>
        </w:rPr>
        <w:t>Boost</w:t>
      </w:r>
      <w:bookmarkEnd w:id="70"/>
      <w:proofErr w:type="spellEnd"/>
    </w:p>
    <w:tbl>
      <w:tblPr>
        <w:tblStyle w:val="Tabelacomgrade"/>
        <w:tblW w:w="0" w:type="auto"/>
        <w:jc w:val="center"/>
        <w:tblLook w:val="04A0" w:firstRow="1" w:lastRow="0" w:firstColumn="1" w:lastColumn="0" w:noHBand="0" w:noVBand="1"/>
      </w:tblPr>
      <w:tblGrid>
        <w:gridCol w:w="2948"/>
        <w:gridCol w:w="2948"/>
      </w:tblGrid>
      <w:tr w:rsidR="005060D2" w14:paraId="5C41B425" w14:textId="77777777" w:rsidTr="005758B1">
        <w:trPr>
          <w:jc w:val="center"/>
        </w:trPr>
        <w:tc>
          <w:tcPr>
            <w:tcW w:w="2948" w:type="dxa"/>
            <w:shd w:val="clear" w:color="auto" w:fill="000000" w:themeFill="text1"/>
          </w:tcPr>
          <w:p w14:paraId="5185734B" w14:textId="77777777" w:rsidR="005060D2" w:rsidRPr="00FE0F3F" w:rsidRDefault="005060D2" w:rsidP="005758B1">
            <w:pPr>
              <w:spacing w:line="240" w:lineRule="auto"/>
              <w:jc w:val="center"/>
              <w:rPr>
                <w:color w:val="FFFFFF" w:themeColor="background1"/>
                <w:sz w:val="20"/>
              </w:rPr>
            </w:pPr>
            <w:r w:rsidRPr="00FE0F3F">
              <w:rPr>
                <w:color w:val="FFFFFF" w:themeColor="background1"/>
                <w:sz w:val="20"/>
              </w:rPr>
              <w:t>Elemento</w:t>
            </w:r>
            <w:r>
              <w:rPr>
                <w:color w:val="FFFFFF" w:themeColor="background1"/>
                <w:sz w:val="20"/>
              </w:rPr>
              <w:t xml:space="preserve"> ou Grandeza</w:t>
            </w:r>
          </w:p>
        </w:tc>
        <w:tc>
          <w:tcPr>
            <w:tcW w:w="2948" w:type="dxa"/>
            <w:shd w:val="clear" w:color="auto" w:fill="000000" w:themeFill="text1"/>
          </w:tcPr>
          <w:p w14:paraId="07A4E715" w14:textId="77777777" w:rsidR="005060D2" w:rsidRPr="00FE0F3F" w:rsidRDefault="005060D2" w:rsidP="005758B1">
            <w:pPr>
              <w:spacing w:line="240" w:lineRule="auto"/>
              <w:jc w:val="center"/>
              <w:rPr>
                <w:color w:val="FFFFFF" w:themeColor="background1"/>
                <w:sz w:val="20"/>
              </w:rPr>
            </w:pPr>
            <w:r w:rsidRPr="00FE0F3F">
              <w:rPr>
                <w:color w:val="FFFFFF" w:themeColor="background1"/>
                <w:sz w:val="20"/>
              </w:rPr>
              <w:t>Valor ou Modelo</w:t>
            </w:r>
          </w:p>
        </w:tc>
      </w:tr>
      <w:tr w:rsidR="005060D2" w14:paraId="2C6D6CF1" w14:textId="77777777" w:rsidTr="005758B1">
        <w:trPr>
          <w:jc w:val="center"/>
        </w:trPr>
        <w:tc>
          <w:tcPr>
            <w:tcW w:w="2948" w:type="dxa"/>
          </w:tcPr>
          <w:p w14:paraId="5FA8CD06" w14:textId="77777777" w:rsidR="005060D2" w:rsidRPr="00FE0F3F" w:rsidRDefault="005060D2" w:rsidP="005758B1">
            <w:pPr>
              <w:spacing w:line="240" w:lineRule="auto"/>
              <w:rPr>
                <w:sz w:val="20"/>
              </w:rPr>
            </w:pPr>
            <w:r w:rsidRPr="00FE0F3F">
              <w:rPr>
                <w:sz w:val="20"/>
              </w:rPr>
              <w:t>Tensão de entrada</w:t>
            </w:r>
          </w:p>
        </w:tc>
        <w:tc>
          <w:tcPr>
            <w:tcW w:w="2948" w:type="dxa"/>
          </w:tcPr>
          <w:p w14:paraId="69CE5A5C" w14:textId="77777777" w:rsidR="005060D2" w:rsidRPr="00FE0F3F" w:rsidRDefault="005060D2" w:rsidP="005758B1">
            <w:pPr>
              <w:spacing w:line="240" w:lineRule="auto"/>
              <w:rPr>
                <w:sz w:val="20"/>
              </w:rPr>
            </w:pPr>
            <w:r w:rsidRPr="00FE0F3F">
              <w:rPr>
                <w:sz w:val="20"/>
              </w:rPr>
              <w:t>48 V</w:t>
            </w:r>
          </w:p>
        </w:tc>
      </w:tr>
      <w:tr w:rsidR="005060D2" w14:paraId="1B583E0F" w14:textId="77777777" w:rsidTr="005758B1">
        <w:trPr>
          <w:jc w:val="center"/>
        </w:trPr>
        <w:tc>
          <w:tcPr>
            <w:tcW w:w="2948" w:type="dxa"/>
          </w:tcPr>
          <w:p w14:paraId="7CF91424" w14:textId="77777777" w:rsidR="005060D2" w:rsidRPr="00FE0F3F" w:rsidRDefault="005060D2" w:rsidP="005758B1">
            <w:pPr>
              <w:spacing w:line="240" w:lineRule="auto"/>
              <w:rPr>
                <w:sz w:val="20"/>
              </w:rPr>
            </w:pPr>
            <w:r w:rsidRPr="00FE0F3F">
              <w:rPr>
                <w:sz w:val="20"/>
              </w:rPr>
              <w:t>Tensão de saída</w:t>
            </w:r>
          </w:p>
        </w:tc>
        <w:tc>
          <w:tcPr>
            <w:tcW w:w="2948" w:type="dxa"/>
          </w:tcPr>
          <w:p w14:paraId="7A86AAED" w14:textId="77777777" w:rsidR="005060D2" w:rsidRPr="00FE0F3F" w:rsidRDefault="005060D2" w:rsidP="005758B1">
            <w:pPr>
              <w:spacing w:line="240" w:lineRule="auto"/>
              <w:rPr>
                <w:sz w:val="20"/>
              </w:rPr>
            </w:pPr>
            <w:r w:rsidRPr="00FE0F3F">
              <w:rPr>
                <w:sz w:val="20"/>
              </w:rPr>
              <w:t>200 V</w:t>
            </w:r>
          </w:p>
        </w:tc>
      </w:tr>
      <w:tr w:rsidR="005060D2" w14:paraId="66C5B6B0" w14:textId="77777777" w:rsidTr="005758B1">
        <w:trPr>
          <w:jc w:val="center"/>
        </w:trPr>
        <w:tc>
          <w:tcPr>
            <w:tcW w:w="2948" w:type="dxa"/>
          </w:tcPr>
          <w:p w14:paraId="235197F3" w14:textId="77777777" w:rsidR="005060D2" w:rsidRPr="00FE0F3F" w:rsidRDefault="005060D2" w:rsidP="005758B1">
            <w:pPr>
              <w:spacing w:line="240" w:lineRule="auto"/>
              <w:rPr>
                <w:sz w:val="20"/>
              </w:rPr>
            </w:pPr>
            <w:r w:rsidRPr="00FE0F3F">
              <w:rPr>
                <w:sz w:val="20"/>
              </w:rPr>
              <w:t>Potência de saída</w:t>
            </w:r>
          </w:p>
        </w:tc>
        <w:tc>
          <w:tcPr>
            <w:tcW w:w="2948" w:type="dxa"/>
          </w:tcPr>
          <w:p w14:paraId="0C3EF83B" w14:textId="77777777" w:rsidR="005060D2" w:rsidRPr="00FE0F3F" w:rsidRDefault="005060D2" w:rsidP="005758B1">
            <w:pPr>
              <w:spacing w:line="240" w:lineRule="auto"/>
              <w:rPr>
                <w:sz w:val="20"/>
              </w:rPr>
            </w:pPr>
            <w:r w:rsidRPr="00FE0F3F">
              <w:rPr>
                <w:sz w:val="20"/>
              </w:rPr>
              <w:t>200 W</w:t>
            </w:r>
          </w:p>
        </w:tc>
      </w:tr>
      <w:tr w:rsidR="005060D2" w14:paraId="580D27AE" w14:textId="77777777" w:rsidTr="005758B1">
        <w:trPr>
          <w:jc w:val="center"/>
        </w:trPr>
        <w:tc>
          <w:tcPr>
            <w:tcW w:w="2948" w:type="dxa"/>
          </w:tcPr>
          <w:p w14:paraId="49FE742D" w14:textId="77777777" w:rsidR="005060D2" w:rsidRPr="00FE0F3F" w:rsidRDefault="005060D2" w:rsidP="005758B1">
            <w:pPr>
              <w:spacing w:line="240" w:lineRule="auto"/>
              <w:rPr>
                <w:sz w:val="20"/>
              </w:rPr>
            </w:pPr>
            <w:r w:rsidRPr="00FE0F3F">
              <w:rPr>
                <w:sz w:val="20"/>
              </w:rPr>
              <w:t>Frequência de comutação</w:t>
            </w:r>
          </w:p>
        </w:tc>
        <w:tc>
          <w:tcPr>
            <w:tcW w:w="2948" w:type="dxa"/>
          </w:tcPr>
          <w:p w14:paraId="41BBADF3" w14:textId="77777777" w:rsidR="005060D2" w:rsidRPr="00FE0F3F" w:rsidRDefault="005060D2" w:rsidP="005758B1">
            <w:pPr>
              <w:spacing w:line="240" w:lineRule="auto"/>
              <w:rPr>
                <w:sz w:val="20"/>
              </w:rPr>
            </w:pPr>
            <w:r w:rsidRPr="00FE0F3F">
              <w:rPr>
                <w:sz w:val="20"/>
              </w:rPr>
              <w:t>50 kHz</w:t>
            </w:r>
          </w:p>
        </w:tc>
      </w:tr>
      <w:tr w:rsidR="005060D2" w14:paraId="05F069C8" w14:textId="77777777" w:rsidTr="005758B1">
        <w:trPr>
          <w:jc w:val="center"/>
        </w:trPr>
        <w:tc>
          <w:tcPr>
            <w:tcW w:w="2948" w:type="dxa"/>
          </w:tcPr>
          <w:p w14:paraId="0BB82757" w14:textId="77777777" w:rsidR="005060D2" w:rsidRPr="00FE0F3F" w:rsidRDefault="005060D2" w:rsidP="005758B1">
            <w:pPr>
              <w:spacing w:line="240" w:lineRule="auto"/>
              <w:rPr>
                <w:sz w:val="20"/>
              </w:rPr>
            </w:pPr>
            <w:r w:rsidRPr="00FE0F3F">
              <w:rPr>
                <w:sz w:val="20"/>
              </w:rPr>
              <w:t>Indutor de entrada</w:t>
            </w:r>
          </w:p>
        </w:tc>
        <w:tc>
          <w:tcPr>
            <w:tcW w:w="2948" w:type="dxa"/>
          </w:tcPr>
          <w:p w14:paraId="32C9E203" w14:textId="77777777" w:rsidR="005060D2" w:rsidRPr="00FE0F3F" w:rsidRDefault="005060D2" w:rsidP="005758B1">
            <w:pPr>
              <w:spacing w:line="240" w:lineRule="auto"/>
              <w:rPr>
                <w:sz w:val="20"/>
              </w:rPr>
            </w:pPr>
            <w:r w:rsidRPr="00FE0F3F">
              <w:rPr>
                <w:sz w:val="20"/>
              </w:rPr>
              <w:t>880 µH</w:t>
            </w:r>
          </w:p>
        </w:tc>
      </w:tr>
      <w:tr w:rsidR="005060D2" w14:paraId="3FC71607" w14:textId="77777777" w:rsidTr="005758B1">
        <w:trPr>
          <w:jc w:val="center"/>
        </w:trPr>
        <w:tc>
          <w:tcPr>
            <w:tcW w:w="2948" w:type="dxa"/>
          </w:tcPr>
          <w:p w14:paraId="7316C537" w14:textId="77777777" w:rsidR="005060D2" w:rsidRPr="00FE0F3F" w:rsidRDefault="005060D2" w:rsidP="005758B1">
            <w:pPr>
              <w:spacing w:line="240" w:lineRule="auto"/>
              <w:rPr>
                <w:sz w:val="20"/>
              </w:rPr>
            </w:pPr>
            <w:r w:rsidRPr="00FE0F3F">
              <w:rPr>
                <w:sz w:val="20"/>
              </w:rPr>
              <w:t>Capacitor de saída</w:t>
            </w:r>
          </w:p>
        </w:tc>
        <w:tc>
          <w:tcPr>
            <w:tcW w:w="2948" w:type="dxa"/>
          </w:tcPr>
          <w:p w14:paraId="4B98CB96" w14:textId="77777777" w:rsidR="005060D2" w:rsidRPr="00FE0F3F" w:rsidRDefault="005060D2" w:rsidP="005758B1">
            <w:pPr>
              <w:spacing w:line="240" w:lineRule="auto"/>
              <w:rPr>
                <w:sz w:val="20"/>
              </w:rPr>
            </w:pPr>
            <w:r w:rsidRPr="00FE0F3F">
              <w:rPr>
                <w:sz w:val="20"/>
              </w:rPr>
              <w:t>22 µF</w:t>
            </w:r>
          </w:p>
        </w:tc>
      </w:tr>
      <w:tr w:rsidR="005060D2" w14:paraId="7DF54B8E" w14:textId="77777777" w:rsidTr="005758B1">
        <w:trPr>
          <w:jc w:val="center"/>
        </w:trPr>
        <w:tc>
          <w:tcPr>
            <w:tcW w:w="2948" w:type="dxa"/>
          </w:tcPr>
          <w:p w14:paraId="53A4F0E5" w14:textId="77777777" w:rsidR="005060D2" w:rsidRPr="00FE0F3F" w:rsidRDefault="005060D2" w:rsidP="005758B1">
            <w:pPr>
              <w:spacing w:line="240" w:lineRule="auto"/>
              <w:rPr>
                <w:sz w:val="20"/>
              </w:rPr>
            </w:pPr>
            <w:r w:rsidRPr="00FE0F3F">
              <w:rPr>
                <w:sz w:val="20"/>
              </w:rPr>
              <w:t>Diodo</w:t>
            </w:r>
          </w:p>
        </w:tc>
        <w:tc>
          <w:tcPr>
            <w:tcW w:w="2948" w:type="dxa"/>
          </w:tcPr>
          <w:p w14:paraId="79BA5FAC" w14:textId="77777777" w:rsidR="005060D2" w:rsidRPr="00FE0F3F" w:rsidRDefault="005060D2" w:rsidP="005758B1">
            <w:pPr>
              <w:spacing w:line="240" w:lineRule="auto"/>
              <w:rPr>
                <w:sz w:val="20"/>
              </w:rPr>
            </w:pPr>
            <w:r w:rsidRPr="00FE0F3F">
              <w:rPr>
                <w:sz w:val="20"/>
              </w:rPr>
              <w:t>FES8HT</w:t>
            </w:r>
          </w:p>
        </w:tc>
      </w:tr>
      <w:tr w:rsidR="005060D2" w14:paraId="3C0FE0FA" w14:textId="77777777" w:rsidTr="005758B1">
        <w:trPr>
          <w:jc w:val="center"/>
        </w:trPr>
        <w:tc>
          <w:tcPr>
            <w:tcW w:w="2948" w:type="dxa"/>
          </w:tcPr>
          <w:p w14:paraId="46609360" w14:textId="77777777" w:rsidR="005060D2" w:rsidRPr="00FE0F3F" w:rsidRDefault="005060D2" w:rsidP="005758B1">
            <w:pPr>
              <w:spacing w:line="240" w:lineRule="auto"/>
              <w:rPr>
                <w:sz w:val="20"/>
              </w:rPr>
            </w:pPr>
            <w:r w:rsidRPr="00FE0F3F">
              <w:rPr>
                <w:sz w:val="20"/>
              </w:rPr>
              <w:t>Interruptor</w:t>
            </w:r>
          </w:p>
        </w:tc>
        <w:tc>
          <w:tcPr>
            <w:tcW w:w="2948" w:type="dxa"/>
          </w:tcPr>
          <w:p w14:paraId="0202AF68" w14:textId="77777777" w:rsidR="005060D2" w:rsidRPr="00FE0F3F" w:rsidRDefault="005060D2" w:rsidP="005758B1">
            <w:pPr>
              <w:spacing w:line="240" w:lineRule="auto"/>
              <w:rPr>
                <w:sz w:val="20"/>
              </w:rPr>
            </w:pPr>
            <w:r w:rsidRPr="00FE0F3F">
              <w:rPr>
                <w:sz w:val="20"/>
              </w:rPr>
              <w:t>IRFP360</w:t>
            </w:r>
          </w:p>
        </w:tc>
      </w:tr>
    </w:tbl>
    <w:p w14:paraId="4836B981" w14:textId="4EC2458B" w:rsidR="005060D2" w:rsidRPr="00FE0F3F" w:rsidRDefault="005060D2" w:rsidP="005060D2">
      <w:pPr>
        <w:spacing w:before="120" w:line="240" w:lineRule="auto"/>
        <w:ind w:left="1560"/>
        <w:rPr>
          <w:sz w:val="18"/>
        </w:rPr>
      </w:pPr>
      <w:r>
        <w:rPr>
          <w:sz w:val="18"/>
        </w:rPr>
        <w:t xml:space="preserve">Fonte: </w:t>
      </w:r>
      <w:proofErr w:type="spellStart"/>
      <w:r w:rsidR="005466FF">
        <w:rPr>
          <w:sz w:val="18"/>
        </w:rPr>
        <w:t>Menegáz</w:t>
      </w:r>
      <w:proofErr w:type="spellEnd"/>
      <w:r w:rsidR="005466FF">
        <w:rPr>
          <w:sz w:val="18"/>
        </w:rPr>
        <w:t xml:space="preserve"> (</w:t>
      </w:r>
      <w:r>
        <w:rPr>
          <w:sz w:val="18"/>
        </w:rPr>
        <w:t>1997</w:t>
      </w:r>
      <w:r w:rsidR="005466FF">
        <w:rPr>
          <w:sz w:val="18"/>
        </w:rPr>
        <w:t>)</w:t>
      </w:r>
      <w:r>
        <w:rPr>
          <w:sz w:val="18"/>
        </w:rPr>
        <w:t>.</w:t>
      </w:r>
    </w:p>
    <w:p w14:paraId="76775CCE" w14:textId="77777777" w:rsidR="005060D2" w:rsidRDefault="005060D2" w:rsidP="00560847"/>
    <w:p w14:paraId="5C304DF6" w14:textId="77777777" w:rsidR="005060D2" w:rsidRDefault="005060D2" w:rsidP="005E6FAA">
      <w:pPr>
        <w:pStyle w:val="Ttulo2"/>
      </w:pPr>
      <w:bookmarkStart w:id="71" w:name="_Toc335309210"/>
      <w:bookmarkStart w:id="72" w:name="_Toc9287742"/>
      <w:r>
        <w:t>Localização, formato, legenda e fonte consultada</w:t>
      </w:r>
      <w:bookmarkEnd w:id="71"/>
      <w:bookmarkEnd w:id="72"/>
    </w:p>
    <w:p w14:paraId="442BAB69" w14:textId="586F8F8E" w:rsidR="005060D2" w:rsidRDefault="005060D2" w:rsidP="005060D2">
      <w:r>
        <w:t xml:space="preserve">Segundo a </w:t>
      </w:r>
      <w:r w:rsidR="00110157">
        <w:t xml:space="preserve">ABNT NBR </w:t>
      </w:r>
      <w:r>
        <w:t xml:space="preserve">14724:2011, a padronização de tabelas e quadros deve seguir as Normas de Apresentação Tabular (IBGE, 1993). Sua citação no texto é obrigatória e sua localização deve acontecer o mais próximo possível do trecho a que se referem. </w:t>
      </w:r>
    </w:p>
    <w:p w14:paraId="5A5BBB34" w14:textId="77777777" w:rsidR="005060D2" w:rsidRDefault="005060D2" w:rsidP="005060D2"/>
    <w:p w14:paraId="0C298E7D" w14:textId="77777777" w:rsidR="005060D2" w:rsidRDefault="005060D2" w:rsidP="005060D2">
      <w:r>
        <w:t>Quanto ao formato e à apresentação das tabelas e quadros, devem-se observar as seguintes regras (IBGE, 1993):</w:t>
      </w:r>
    </w:p>
    <w:p w14:paraId="314C07A9" w14:textId="77777777" w:rsidR="005060D2" w:rsidRDefault="005060D2" w:rsidP="005060D2">
      <w:pPr>
        <w:pStyle w:val="PargrafodaLista"/>
        <w:numPr>
          <w:ilvl w:val="0"/>
          <w:numId w:val="8"/>
        </w:numPr>
      </w:pPr>
      <w:r>
        <w:t>A moldura das tabelas não deve ser fechada com traços verticais à esquerda e à direita;</w:t>
      </w:r>
    </w:p>
    <w:p w14:paraId="4CCEA55A" w14:textId="77777777" w:rsidR="005060D2" w:rsidRDefault="005060D2" w:rsidP="005060D2">
      <w:pPr>
        <w:pStyle w:val="PargrafodaLista"/>
        <w:numPr>
          <w:ilvl w:val="0"/>
          <w:numId w:val="8"/>
        </w:numPr>
      </w:pPr>
      <w:r>
        <w:t>Deve-se evitar o uso de traços verticais para separar as colunas e de traços horizontais para separar as linhas de uma tabela;</w:t>
      </w:r>
    </w:p>
    <w:p w14:paraId="2EAA480F" w14:textId="77777777" w:rsidR="005060D2" w:rsidRDefault="005060D2" w:rsidP="005060D2">
      <w:pPr>
        <w:pStyle w:val="PargrafodaLista"/>
        <w:numPr>
          <w:ilvl w:val="0"/>
          <w:numId w:val="8"/>
        </w:numPr>
      </w:pPr>
      <w:r>
        <w:t>O quadro é um elemento fechado. Portanto, deve conter traços horizontais e verticais para separar suas linhas e colunas, além de traços horizontais e verticais para delimitar sua moldura;</w:t>
      </w:r>
    </w:p>
    <w:p w14:paraId="559B4389" w14:textId="77777777" w:rsidR="005060D2" w:rsidRDefault="005060D2" w:rsidP="005060D2">
      <w:pPr>
        <w:pStyle w:val="PargrafodaLista"/>
        <w:numPr>
          <w:ilvl w:val="0"/>
          <w:numId w:val="8"/>
        </w:numPr>
      </w:pPr>
      <w:r>
        <w:t>A legenda das tabelas e quadros deve aparecer na parte superior dos mesmos, contendo a palavra designativa (Tabela ou Quadro) seguida do número de ordem de ocorrência, travessão e do respectivo título, o qual deve ser completo, claro e conciso;</w:t>
      </w:r>
    </w:p>
    <w:p w14:paraId="407AC1AD" w14:textId="77777777" w:rsidR="005060D2" w:rsidRDefault="005060D2" w:rsidP="005060D2">
      <w:pPr>
        <w:pStyle w:val="PargrafodaLista"/>
        <w:numPr>
          <w:ilvl w:val="0"/>
          <w:numId w:val="8"/>
        </w:numPr>
      </w:pPr>
      <w:r>
        <w:t>Assim como no caso das figuras, a fonte de consulta é um elemento obrigatório, devendo ser inserida na parte inferior das tabelas e dos quadros. Quando houver transformação ou modificação dos dados numéricos retirados de uma fonte, deve-se indicar o nome do responsável pela operação em nota, no pé da tabela.</w:t>
      </w:r>
    </w:p>
    <w:p w14:paraId="4064DAB2" w14:textId="77777777" w:rsidR="005060D2" w:rsidRDefault="005060D2" w:rsidP="005060D2"/>
    <w:p w14:paraId="7826B820" w14:textId="77777777" w:rsidR="005060D2" w:rsidRDefault="005060D2" w:rsidP="005060D2">
      <w:r>
        <w:t>A aplicação dessas regras pode ser observada nos quadros e tabelas apresentados anteriormente.</w:t>
      </w:r>
    </w:p>
    <w:p w14:paraId="00729F30" w14:textId="77777777" w:rsidR="005060D2" w:rsidRDefault="005060D2" w:rsidP="005060D2">
      <w:r>
        <w:t xml:space="preserve">As tabelas e quadros devem ser colocados preferencialmente em posição vertical, a fim de facilitar sua leitura. Caso o espaço disponível não seja suficiente, eles podem ser colocados em </w:t>
      </w:r>
      <w:r w:rsidRPr="00910409">
        <w:rPr>
          <w:b/>
        </w:rPr>
        <w:lastRenderedPageBreak/>
        <w:t>posição horizontal</w:t>
      </w:r>
      <w:r>
        <w:t>. Entretanto, nestes casos, a</w:t>
      </w:r>
      <w:r w:rsidRPr="00910409">
        <w:rPr>
          <w:b/>
        </w:rPr>
        <w:t xml:space="preserve"> legenda sempre deve estar voltada para a margem esquerda</w:t>
      </w:r>
      <w:r>
        <w:t xml:space="preserve"> da folha.</w:t>
      </w:r>
    </w:p>
    <w:p w14:paraId="485195C8" w14:textId="77777777" w:rsidR="005060D2" w:rsidRDefault="005060D2" w:rsidP="005060D2"/>
    <w:p w14:paraId="7CEBECF9" w14:textId="77777777" w:rsidR="005060D2" w:rsidRDefault="005060D2" w:rsidP="005060D2">
      <w:r>
        <w:t>Quando a tabela ou o quadro ultrapassarem as dimensões da página, eles podem ser fragmentados em mais de uma página. Entretanto, as seguintes regras devem ser observadas:</w:t>
      </w:r>
    </w:p>
    <w:p w14:paraId="01EF1787" w14:textId="77777777" w:rsidR="005060D2" w:rsidRDefault="005060D2" w:rsidP="005060D2">
      <w:pPr>
        <w:pStyle w:val="PargrafodaLista"/>
        <w:numPr>
          <w:ilvl w:val="0"/>
          <w:numId w:val="9"/>
        </w:numPr>
      </w:pPr>
      <w:r>
        <w:t>Cada página deverá conter tanto o título quanto o cabeçalho da tabela ou do quadro;</w:t>
      </w:r>
    </w:p>
    <w:p w14:paraId="4C664E50" w14:textId="77777777" w:rsidR="005060D2" w:rsidRDefault="005060D2" w:rsidP="005060D2">
      <w:pPr>
        <w:pStyle w:val="PargrafodaLista"/>
        <w:numPr>
          <w:ilvl w:val="0"/>
          <w:numId w:val="9"/>
        </w:numPr>
      </w:pPr>
      <w:r>
        <w:t>A fragmentação e a sequência das partes devem ser informadas logo abaixo da legenda, através das seguintes indicações alinhadas à direita:</w:t>
      </w:r>
    </w:p>
    <w:p w14:paraId="0BD73CB8" w14:textId="77777777" w:rsidR="005060D2" w:rsidRDefault="005060D2" w:rsidP="005060D2">
      <w:pPr>
        <w:pStyle w:val="PargrafodaLista"/>
        <w:numPr>
          <w:ilvl w:val="1"/>
          <w:numId w:val="10"/>
        </w:numPr>
        <w:ind w:hanging="164"/>
      </w:pPr>
      <w:r w:rsidRPr="007E1F78">
        <w:rPr>
          <w:b/>
        </w:rPr>
        <w:t>(continua)</w:t>
      </w:r>
      <w:r>
        <w:t xml:space="preserve"> – na primeira página;</w:t>
      </w:r>
    </w:p>
    <w:p w14:paraId="5B41074E" w14:textId="77777777" w:rsidR="005060D2" w:rsidRDefault="005060D2" w:rsidP="005060D2">
      <w:pPr>
        <w:pStyle w:val="PargrafodaLista"/>
        <w:numPr>
          <w:ilvl w:val="1"/>
          <w:numId w:val="10"/>
        </w:numPr>
        <w:ind w:hanging="164"/>
      </w:pPr>
      <w:r w:rsidRPr="007E1F78">
        <w:rPr>
          <w:b/>
        </w:rPr>
        <w:t>(continuação)</w:t>
      </w:r>
      <w:r>
        <w:t xml:space="preserve"> – nas páginas seguintes;</w:t>
      </w:r>
    </w:p>
    <w:p w14:paraId="68C21878" w14:textId="6EF3C027" w:rsidR="005060D2" w:rsidRDefault="005060D2" w:rsidP="005060D2">
      <w:pPr>
        <w:pStyle w:val="PargrafodaLista"/>
        <w:numPr>
          <w:ilvl w:val="1"/>
          <w:numId w:val="10"/>
        </w:numPr>
        <w:ind w:hanging="164"/>
      </w:pPr>
      <w:r w:rsidRPr="007E1F78">
        <w:rPr>
          <w:b/>
        </w:rPr>
        <w:t>(conclusão)</w:t>
      </w:r>
      <w:r>
        <w:t xml:space="preserve"> – na última página</w:t>
      </w:r>
      <w:r w:rsidR="00CD698D">
        <w:t>.</w:t>
      </w:r>
    </w:p>
    <w:p w14:paraId="7931AB53" w14:textId="77777777" w:rsidR="005060D2" w:rsidRDefault="005060D2" w:rsidP="005060D2"/>
    <w:p w14:paraId="01869966" w14:textId="12946C98" w:rsidR="005060D2" w:rsidRDefault="005060D2" w:rsidP="005060D2">
      <w:r>
        <w:t>A</w:t>
      </w:r>
      <w:r w:rsidR="00CD698D">
        <w:t xml:space="preserve"> </w:t>
      </w:r>
      <w:r w:rsidR="00CD698D">
        <w:fldChar w:fldCharType="begin"/>
      </w:r>
      <w:r w:rsidR="00CD698D">
        <w:instrText xml:space="preserve"> REF _Ref9279300 \h </w:instrText>
      </w:r>
      <w:r w:rsidR="00CD698D">
        <w:fldChar w:fldCharType="separate"/>
      </w:r>
      <w:r w:rsidR="00CD698D" w:rsidRPr="00B46840">
        <w:t xml:space="preserve">Tabela </w:t>
      </w:r>
      <w:r w:rsidR="00CD698D">
        <w:rPr>
          <w:noProof/>
        </w:rPr>
        <w:t>3</w:t>
      </w:r>
      <w:r w:rsidR="00CD698D">
        <w:fldChar w:fldCharType="end"/>
      </w:r>
      <w:r>
        <w:t xml:space="preserve"> apresenta um exemplo de aplicação dessas regras no caso de uma tabela que precisa ser fragmentada em três páginas.</w:t>
      </w:r>
    </w:p>
    <w:p w14:paraId="23B7967A" w14:textId="77777777" w:rsidR="005060D2" w:rsidRDefault="005060D2" w:rsidP="005060D2"/>
    <w:p w14:paraId="5514978B" w14:textId="54D14DBB" w:rsidR="005060D2" w:rsidRDefault="005060D2" w:rsidP="005060D2">
      <w:r>
        <w:t xml:space="preserve">Para utilizar a formatação e a numeração automática de legendas de tabelas e de quadros disponíveis neste modelo, deve-se seguir o mesmo procedimento descrito na seção 3.2. Entretanto, na caixa de texto que aparecerá, deve-se selecionar </w:t>
      </w:r>
      <w:r>
        <w:rPr>
          <w:b/>
        </w:rPr>
        <w:t>Tabela</w:t>
      </w:r>
      <w:r>
        <w:t xml:space="preserve"> ou </w:t>
      </w:r>
      <w:r>
        <w:rPr>
          <w:b/>
        </w:rPr>
        <w:t>Quadro</w:t>
      </w:r>
      <w:r>
        <w:t xml:space="preserve"> no campo </w:t>
      </w:r>
      <w:r>
        <w:rPr>
          <w:i/>
        </w:rPr>
        <w:t>Rótulo</w:t>
      </w:r>
      <w:r>
        <w:t>, conforme pode ser visto na</w:t>
      </w:r>
      <w:r w:rsidR="00CD698D">
        <w:t xml:space="preserve"> </w:t>
      </w:r>
      <w:r w:rsidR="00CD698D">
        <w:fldChar w:fldCharType="begin"/>
      </w:r>
      <w:r w:rsidR="00CD698D">
        <w:instrText xml:space="preserve"> REF _Ref9279325 \h </w:instrText>
      </w:r>
      <w:r w:rsidR="00CD698D">
        <w:fldChar w:fldCharType="separate"/>
      </w:r>
      <w:r w:rsidR="00CD698D">
        <w:t xml:space="preserve">Figura </w:t>
      </w:r>
      <w:r w:rsidR="00CD698D">
        <w:rPr>
          <w:noProof/>
        </w:rPr>
        <w:t>7</w:t>
      </w:r>
      <w:r w:rsidR="00CD698D">
        <w:fldChar w:fldCharType="end"/>
      </w:r>
      <w:r>
        <w:t>.</w:t>
      </w:r>
    </w:p>
    <w:p w14:paraId="120690F2" w14:textId="77777777" w:rsidR="005060D2" w:rsidRDefault="005060D2" w:rsidP="005060D2"/>
    <w:p w14:paraId="20F33CD4" w14:textId="26184F32" w:rsidR="005060D2" w:rsidRDefault="005060D2" w:rsidP="00CD698D">
      <w:pPr>
        <w:pStyle w:val="Legenda"/>
        <w:ind w:left="2552" w:right="2551"/>
      </w:pPr>
      <w:bookmarkStart w:id="73" w:name="_Toc335989470"/>
      <w:bookmarkStart w:id="74" w:name="_Ref9279325"/>
      <w:bookmarkStart w:id="75" w:name="_Toc9287784"/>
      <w:r>
        <w:t xml:space="preserve">Figura </w:t>
      </w:r>
      <w:r w:rsidR="00912DD0">
        <w:fldChar w:fldCharType="begin"/>
      </w:r>
      <w:r w:rsidR="00912DD0">
        <w:instrText xml:space="preserve"> SEQ Figura \* ARABIC </w:instrText>
      </w:r>
      <w:r w:rsidR="00912DD0">
        <w:fldChar w:fldCharType="separate"/>
      </w:r>
      <w:r w:rsidR="00AB614B">
        <w:rPr>
          <w:noProof/>
        </w:rPr>
        <w:t>7</w:t>
      </w:r>
      <w:r w:rsidR="00912DD0">
        <w:rPr>
          <w:noProof/>
        </w:rPr>
        <w:fldChar w:fldCharType="end"/>
      </w:r>
      <w:bookmarkEnd w:id="74"/>
      <w:r>
        <w:t xml:space="preserve"> – Criação de </w:t>
      </w:r>
      <w:r w:rsidR="00C35D08">
        <w:t>título</w:t>
      </w:r>
      <w:r>
        <w:t xml:space="preserve"> de Tabela ou de Quadro no </w:t>
      </w:r>
      <w:r w:rsidR="00B72A5E" w:rsidRPr="00B72A5E">
        <w:rPr>
          <w:i/>
        </w:rPr>
        <w:t>Microsoft Word</w:t>
      </w:r>
      <w:bookmarkEnd w:id="73"/>
      <w:bookmarkEnd w:id="75"/>
    </w:p>
    <w:p w14:paraId="2E714B3C" w14:textId="77777777" w:rsidR="005060D2" w:rsidRDefault="005060D2" w:rsidP="005060D2">
      <w:pPr>
        <w:jc w:val="center"/>
      </w:pPr>
      <w:r>
        <w:rPr>
          <w:noProof/>
        </w:rPr>
        <mc:AlternateContent>
          <mc:Choice Requires="wps">
            <w:drawing>
              <wp:anchor distT="0" distB="0" distL="114300" distR="114300" simplePos="0" relativeHeight="251698176" behindDoc="0" locked="0" layoutInCell="1" allowOverlap="1" wp14:anchorId="7AAC617C" wp14:editId="4224CC41">
                <wp:simplePos x="0" y="0"/>
                <wp:positionH relativeFrom="column">
                  <wp:posOffset>2016214</wp:posOffset>
                </wp:positionH>
                <wp:positionV relativeFrom="paragraph">
                  <wp:posOffset>1151890</wp:posOffset>
                </wp:positionV>
                <wp:extent cx="734096" cy="264804"/>
                <wp:effectExtent l="0" t="0" r="27940" b="20955"/>
                <wp:wrapNone/>
                <wp:docPr id="14" name="Elipse 14"/>
                <wp:cNvGraphicFramePr/>
                <a:graphic xmlns:a="http://schemas.openxmlformats.org/drawingml/2006/main">
                  <a:graphicData uri="http://schemas.microsoft.com/office/word/2010/wordprocessingShape">
                    <wps:wsp>
                      <wps:cNvSpPr/>
                      <wps:spPr>
                        <a:xfrm>
                          <a:off x="0" y="0"/>
                          <a:ext cx="734096" cy="264804"/>
                        </a:xfrm>
                        <a:prstGeom prst="ellipse">
                          <a:avLst/>
                        </a:prstGeom>
                        <a:noFill/>
                        <a:ln>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4E6982" id="Elipse 14" o:spid="_x0000_s1026" style="position:absolute;margin-left:158.75pt;margin-top:90.7pt;width:57.8pt;height:20.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" filled="f" strokecolor="#c0504d [3205]" strokeweight="2pt"/>
            </w:pict>
          </mc:Fallback>
        </mc:AlternateContent>
      </w:r>
      <w:r>
        <w:rPr>
          <w:noProof/>
        </w:rPr>
        <w:drawing>
          <wp:inline distT="0" distB="0" distL="0" distR="0" wp14:anchorId="18BCBD58" wp14:editId="41BB19EE">
            <wp:extent cx="2446020" cy="1921873"/>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7668" cy="1931025"/>
                    </a:xfrm>
                    <a:prstGeom prst="rect">
                      <a:avLst/>
                    </a:prstGeom>
                    <a:noFill/>
                    <a:ln>
                      <a:noFill/>
                    </a:ln>
                  </pic:spPr>
                </pic:pic>
              </a:graphicData>
            </a:graphic>
          </wp:inline>
        </w:drawing>
      </w:r>
    </w:p>
    <w:p w14:paraId="4B601BCE" w14:textId="77777777" w:rsidR="005060D2" w:rsidRPr="00FE0F3F" w:rsidRDefault="005060D2" w:rsidP="00CD698D">
      <w:pPr>
        <w:ind w:left="2552"/>
        <w:rPr>
          <w:sz w:val="18"/>
        </w:rPr>
      </w:pPr>
      <w:r w:rsidRPr="00FE0F3F">
        <w:rPr>
          <w:sz w:val="18"/>
        </w:rPr>
        <w:t>Fonte: Produção do próprio autor.</w:t>
      </w:r>
    </w:p>
    <w:p w14:paraId="411793F7" w14:textId="77777777" w:rsidR="005060D2" w:rsidRDefault="005060D2" w:rsidP="005060D2">
      <w:pPr>
        <w:pStyle w:val="Corpodetexto"/>
      </w:pPr>
    </w:p>
    <w:p w14:paraId="4094344F" w14:textId="77777777" w:rsidR="005060D2" w:rsidRDefault="005060D2" w:rsidP="005060D2">
      <w:pPr>
        <w:pStyle w:val="Corpodetexto"/>
      </w:pPr>
      <w:r>
        <w:t>Para atualizar a numeração da legenda basta selecionar seu número e pressionar a tecla F9.</w:t>
      </w:r>
    </w:p>
    <w:p w14:paraId="0E986CAC" w14:textId="77777777" w:rsidR="00CD698D" w:rsidRDefault="00CD698D">
      <w:pPr>
        <w:spacing w:line="240" w:lineRule="auto"/>
        <w:jc w:val="left"/>
        <w:rPr>
          <w:sz w:val="20"/>
        </w:rPr>
      </w:pPr>
      <w:r>
        <w:br w:type="page"/>
      </w:r>
    </w:p>
    <w:p w14:paraId="10A7A2C7" w14:textId="181F94B4" w:rsidR="005060D2" w:rsidRDefault="005060D2" w:rsidP="00C35D08">
      <w:pPr>
        <w:pStyle w:val="Legenda"/>
        <w:ind w:left="142"/>
      </w:pPr>
      <w:bookmarkStart w:id="76" w:name="_Ref9279300"/>
      <w:bookmarkStart w:id="77" w:name="_Toc9287771"/>
      <w:r w:rsidRPr="00B46840">
        <w:lastRenderedPageBreak/>
        <w:t xml:space="preserve">Tabela </w:t>
      </w:r>
      <w:r w:rsidR="00912DD0">
        <w:fldChar w:fldCharType="begin"/>
      </w:r>
      <w:r w:rsidR="00912DD0">
        <w:instrText xml:space="preserve"> SEQ Tabela \* ARABIC </w:instrText>
      </w:r>
      <w:r w:rsidR="00912DD0">
        <w:fldChar w:fldCharType="separate"/>
      </w:r>
      <w:r w:rsidR="00AB614B">
        <w:rPr>
          <w:noProof/>
        </w:rPr>
        <w:t>3</w:t>
      </w:r>
      <w:r w:rsidR="00912DD0">
        <w:rPr>
          <w:noProof/>
        </w:rPr>
        <w:fldChar w:fldCharType="end"/>
      </w:r>
      <w:bookmarkEnd w:id="76"/>
      <w:r w:rsidRPr="00B46840">
        <w:t xml:space="preserve"> – Domicílios particulares permanentes, por situação do domicílio e espécie de unidade doméstica, segundo a existência de compartilhamento da responsabilidade pelo domicílio com a pessoa responsável, </w:t>
      </w:r>
      <w:r>
        <w:br/>
      </w:r>
      <w:r w:rsidRPr="00B46840">
        <w:t xml:space="preserve">o sexo, a cor ou raça e os grupos de idade da pessoa responsável e as classes de rendimento </w:t>
      </w:r>
      <w:r>
        <w:br/>
      </w:r>
      <w:r w:rsidRPr="00B46840">
        <w:t xml:space="preserve">nominal mensal domiciliar </w:t>
      </w:r>
      <w:r w:rsidRPr="009D401C">
        <w:rPr>
          <w:i/>
        </w:rPr>
        <w:t>per capita</w:t>
      </w:r>
      <w:r>
        <w:t xml:space="preserve"> – </w:t>
      </w:r>
      <w:r w:rsidRPr="00B46840">
        <w:t xml:space="preserve">Brasil </w:t>
      </w:r>
      <w:r>
        <w:t>–</w:t>
      </w:r>
      <w:r w:rsidRPr="00B46840">
        <w:t xml:space="preserve"> 2010</w:t>
      </w:r>
      <w:bookmarkEnd w:id="77"/>
    </w:p>
    <w:p w14:paraId="7F4AA673" w14:textId="77777777" w:rsidR="005060D2" w:rsidRPr="00314ACE" w:rsidRDefault="005060D2" w:rsidP="005060D2">
      <w:r>
        <w:rPr>
          <w:noProof/>
        </w:rPr>
        <w:drawing>
          <wp:inline distT="0" distB="0" distL="0" distR="0" wp14:anchorId="1654B086" wp14:editId="4A04B7A1">
            <wp:extent cx="5756910" cy="6877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6877050"/>
                    </a:xfrm>
                    <a:prstGeom prst="rect">
                      <a:avLst/>
                    </a:prstGeom>
                    <a:noFill/>
                    <a:ln>
                      <a:noFill/>
                    </a:ln>
                  </pic:spPr>
                </pic:pic>
              </a:graphicData>
            </a:graphic>
          </wp:inline>
        </w:drawing>
      </w:r>
    </w:p>
    <w:p w14:paraId="6DE078D2" w14:textId="77777777" w:rsidR="005060D2" w:rsidRDefault="005060D2" w:rsidP="008E5D93">
      <w:pPr>
        <w:pStyle w:val="Legenda"/>
      </w:pPr>
    </w:p>
    <w:p w14:paraId="5787F19F" w14:textId="77777777" w:rsidR="005060D2" w:rsidRDefault="005060D2" w:rsidP="005060D2">
      <w:pPr>
        <w:spacing w:line="240" w:lineRule="auto"/>
        <w:jc w:val="left"/>
        <w:rPr>
          <w:sz w:val="20"/>
        </w:rPr>
      </w:pPr>
      <w:r>
        <w:br w:type="page"/>
      </w:r>
    </w:p>
    <w:p w14:paraId="154D38CE" w14:textId="77777777" w:rsidR="005060D2" w:rsidRDefault="005060D2" w:rsidP="00C35D08">
      <w:pPr>
        <w:pStyle w:val="Legenda"/>
        <w:ind w:left="142"/>
      </w:pPr>
      <w:r w:rsidRPr="00B46840">
        <w:lastRenderedPageBreak/>
        <w:t>Tabela</w:t>
      </w:r>
      <w:r>
        <w:t xml:space="preserve"> 3</w:t>
      </w:r>
      <w:r w:rsidRPr="00B46840">
        <w:t xml:space="preserve"> – Domicílios particulares permanentes, por situação do domicílio e espécie de unidade doméstica, segundo a existência de compartilhamento da responsabilidade pelo domicílio com a pessoa responsável, </w:t>
      </w:r>
      <w:r>
        <w:br/>
      </w:r>
      <w:r w:rsidRPr="00B46840">
        <w:t xml:space="preserve">o sexo, a cor ou raça e os grupos de idade da pessoa responsável e as classes de rendimento </w:t>
      </w:r>
      <w:r>
        <w:br/>
      </w:r>
      <w:r w:rsidRPr="00B46840">
        <w:t xml:space="preserve">nominal mensal domiciliar </w:t>
      </w:r>
      <w:r w:rsidRPr="009D401C">
        <w:rPr>
          <w:i/>
        </w:rPr>
        <w:t>per capita</w:t>
      </w:r>
      <w:r w:rsidRPr="00B46840">
        <w:t xml:space="preserve"> - Brasil </w:t>
      </w:r>
      <w:r>
        <w:t>–</w:t>
      </w:r>
      <w:r w:rsidRPr="00B46840">
        <w:t xml:space="preserve"> 2010</w:t>
      </w:r>
    </w:p>
    <w:p w14:paraId="78075469" w14:textId="77777777" w:rsidR="005060D2" w:rsidRDefault="005060D2" w:rsidP="005060D2">
      <w:r>
        <w:rPr>
          <w:noProof/>
        </w:rPr>
        <w:drawing>
          <wp:inline distT="0" distB="0" distL="0" distR="0" wp14:anchorId="3205891C" wp14:editId="227320F1">
            <wp:extent cx="5811520" cy="692428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2607" cy="6925577"/>
                    </a:xfrm>
                    <a:prstGeom prst="rect">
                      <a:avLst/>
                    </a:prstGeom>
                    <a:noFill/>
                    <a:ln>
                      <a:noFill/>
                    </a:ln>
                  </pic:spPr>
                </pic:pic>
              </a:graphicData>
            </a:graphic>
          </wp:inline>
        </w:drawing>
      </w:r>
    </w:p>
    <w:p w14:paraId="4C3E2BBE" w14:textId="77777777" w:rsidR="005060D2" w:rsidRDefault="005060D2" w:rsidP="005060D2">
      <w:pPr>
        <w:spacing w:line="240" w:lineRule="auto"/>
        <w:jc w:val="left"/>
        <w:rPr>
          <w:sz w:val="20"/>
        </w:rPr>
      </w:pPr>
      <w:r>
        <w:br w:type="page"/>
      </w:r>
    </w:p>
    <w:p w14:paraId="0820EB92" w14:textId="77777777" w:rsidR="005060D2" w:rsidRDefault="005060D2" w:rsidP="00C35D08">
      <w:pPr>
        <w:pStyle w:val="Legenda"/>
        <w:ind w:left="142"/>
      </w:pPr>
      <w:r w:rsidRPr="00B46840">
        <w:lastRenderedPageBreak/>
        <w:t>Tabela</w:t>
      </w:r>
      <w:r>
        <w:t xml:space="preserve"> 3</w:t>
      </w:r>
      <w:r w:rsidRPr="00B46840">
        <w:t xml:space="preserve"> – Domicílios particulares permanentes, por situação do domicílio e espécie de unidade doméstica, segundo a existência de compartilhamento da responsabilidade pelo domicílio com a pessoa responsável, </w:t>
      </w:r>
      <w:r>
        <w:br/>
      </w:r>
      <w:r w:rsidRPr="00B46840">
        <w:t xml:space="preserve">o sexo, a cor ou raça e os grupos de idade da pessoa responsável e as classes de rendimento </w:t>
      </w:r>
      <w:r>
        <w:br/>
      </w:r>
      <w:r w:rsidRPr="00B46840">
        <w:t xml:space="preserve">nominal mensal domiciliar </w:t>
      </w:r>
      <w:r w:rsidRPr="009D401C">
        <w:rPr>
          <w:i/>
        </w:rPr>
        <w:t>per capita</w:t>
      </w:r>
      <w:r w:rsidRPr="00B46840">
        <w:t xml:space="preserve"> - Brasil </w:t>
      </w:r>
      <w:r>
        <w:t>–</w:t>
      </w:r>
      <w:r w:rsidRPr="00B46840">
        <w:t xml:space="preserve"> 2010</w:t>
      </w:r>
    </w:p>
    <w:p w14:paraId="200ADD94" w14:textId="77777777" w:rsidR="005060D2" w:rsidRDefault="005060D2" w:rsidP="005060D2">
      <w:r>
        <w:rPr>
          <w:noProof/>
        </w:rPr>
        <w:drawing>
          <wp:inline distT="0" distB="0" distL="0" distR="0" wp14:anchorId="0A05E2F7" wp14:editId="14479224">
            <wp:extent cx="5756910" cy="69545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3615" cy="6974700"/>
                    </a:xfrm>
                    <a:prstGeom prst="rect">
                      <a:avLst/>
                    </a:prstGeom>
                    <a:noFill/>
                    <a:ln>
                      <a:noFill/>
                    </a:ln>
                  </pic:spPr>
                </pic:pic>
              </a:graphicData>
            </a:graphic>
          </wp:inline>
        </w:drawing>
      </w:r>
    </w:p>
    <w:p w14:paraId="5BE34BF5" w14:textId="77777777" w:rsidR="005060D2" w:rsidRDefault="005060D2" w:rsidP="005060D2">
      <w:pPr>
        <w:spacing w:line="240" w:lineRule="auto"/>
        <w:jc w:val="left"/>
      </w:pPr>
      <w:r>
        <w:br w:type="page"/>
      </w:r>
    </w:p>
    <w:p w14:paraId="39E5E400" w14:textId="77777777" w:rsidR="005060D2" w:rsidRDefault="005060D2" w:rsidP="005E6FAA">
      <w:pPr>
        <w:pStyle w:val="Ttulo2"/>
      </w:pPr>
      <w:bookmarkStart w:id="78" w:name="_Toc335309211"/>
      <w:bookmarkStart w:id="79" w:name="_Toc9287743"/>
      <w:r>
        <w:lastRenderedPageBreak/>
        <w:t>Criando a Lista de Tabelas e a Lista de Quadros</w:t>
      </w:r>
      <w:bookmarkEnd w:id="78"/>
      <w:bookmarkEnd w:id="79"/>
    </w:p>
    <w:p w14:paraId="4368A05A" w14:textId="2D039125" w:rsidR="005060D2" w:rsidRDefault="005060D2" w:rsidP="005060D2">
      <w:pPr>
        <w:pStyle w:val="Corpodetexto"/>
      </w:pPr>
      <w:r>
        <w:t xml:space="preserve">A Lista de Tabelas </w:t>
      </w:r>
      <w:r w:rsidR="00437574">
        <w:t>ou</w:t>
      </w:r>
      <w:r>
        <w:t xml:space="preserve"> de Quadros pode ser gerada automaticamente seguindo o procedimento descrito na seção 3.3, tomando o cuidado de selecionar o tipo correto de elemento (Tabela ou Quadro) no campo </w:t>
      </w:r>
      <w:r>
        <w:rPr>
          <w:i/>
        </w:rPr>
        <w:t>Nome da legenda</w:t>
      </w:r>
      <w:r>
        <w:t>, co</w:t>
      </w:r>
      <w:r w:rsidR="00560847">
        <w:t>mo</w:t>
      </w:r>
      <w:r>
        <w:t xml:space="preserve"> pode ser visto na Figura 8. </w:t>
      </w:r>
    </w:p>
    <w:p w14:paraId="1FDC7A0F" w14:textId="77777777" w:rsidR="005060D2" w:rsidRDefault="005060D2" w:rsidP="005060D2">
      <w:pPr>
        <w:pStyle w:val="Corpodetexto"/>
      </w:pPr>
    </w:p>
    <w:p w14:paraId="6843515C" w14:textId="5EC50A1C" w:rsidR="005060D2" w:rsidRDefault="005060D2" w:rsidP="00C35D08">
      <w:pPr>
        <w:pStyle w:val="Legenda"/>
        <w:ind w:left="0"/>
      </w:pPr>
      <w:bookmarkStart w:id="80" w:name="_Toc335989471"/>
      <w:bookmarkStart w:id="81" w:name="_Toc9287785"/>
      <w:r>
        <w:t xml:space="preserve">Figura </w:t>
      </w:r>
      <w:r w:rsidR="00912DD0">
        <w:fldChar w:fldCharType="begin"/>
      </w:r>
      <w:r w:rsidR="00912DD0">
        <w:instrText xml:space="preserve"> SEQ Figura \* ARABIC </w:instrText>
      </w:r>
      <w:r w:rsidR="00912DD0">
        <w:fldChar w:fldCharType="separate"/>
      </w:r>
      <w:r w:rsidR="00AB614B">
        <w:rPr>
          <w:noProof/>
        </w:rPr>
        <w:t>8</w:t>
      </w:r>
      <w:r w:rsidR="00912DD0">
        <w:rPr>
          <w:noProof/>
        </w:rPr>
        <w:fldChar w:fldCharType="end"/>
      </w:r>
      <w:r>
        <w:t xml:space="preserve"> – Criação de Índice de Tabelas ou de Quadros no </w:t>
      </w:r>
      <w:r w:rsidRPr="00B72A5E">
        <w:rPr>
          <w:i/>
        </w:rPr>
        <w:t>Microsoft Word</w:t>
      </w:r>
      <w:bookmarkEnd w:id="80"/>
      <w:bookmarkEnd w:id="81"/>
    </w:p>
    <w:p w14:paraId="7995344C" w14:textId="77777777" w:rsidR="005060D2" w:rsidRDefault="005060D2" w:rsidP="005060D2">
      <w:pPr>
        <w:pStyle w:val="Corpodetexto"/>
        <w:jc w:val="left"/>
      </w:pPr>
      <w:r>
        <w:rPr>
          <w:noProof/>
        </w:rPr>
        <mc:AlternateContent>
          <mc:Choice Requires="wps">
            <w:drawing>
              <wp:anchor distT="0" distB="0" distL="114300" distR="114300" simplePos="0" relativeHeight="251702272" behindDoc="0" locked="0" layoutInCell="1" allowOverlap="1" wp14:anchorId="335BFDB1" wp14:editId="6B204311">
                <wp:simplePos x="0" y="0"/>
                <wp:positionH relativeFrom="column">
                  <wp:posOffset>3764915</wp:posOffset>
                </wp:positionH>
                <wp:positionV relativeFrom="paragraph">
                  <wp:posOffset>2135505</wp:posOffset>
                </wp:positionV>
                <wp:extent cx="734060" cy="264795"/>
                <wp:effectExtent l="0" t="0" r="27940" b="20955"/>
                <wp:wrapNone/>
                <wp:docPr id="27" name="Elipse 27"/>
                <wp:cNvGraphicFramePr/>
                <a:graphic xmlns:a="http://schemas.openxmlformats.org/drawingml/2006/main">
                  <a:graphicData uri="http://schemas.microsoft.com/office/word/2010/wordprocessingShape">
                    <wps:wsp>
                      <wps:cNvSpPr/>
                      <wps:spPr>
                        <a:xfrm>
                          <a:off x="0" y="0"/>
                          <a:ext cx="734060" cy="264795"/>
                        </a:xfrm>
                        <a:prstGeom prst="ellipse">
                          <a:avLst/>
                        </a:prstGeom>
                        <a:noFill/>
                        <a:ln>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5B927A" id="Elipse 27" o:spid="_x0000_s1026" style="position:absolute;margin-left:296.45pt;margin-top:168.15pt;width:57.8pt;height:20.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" filled="f" strokecolor="#c0504d [3205]" strokeweight="2pt"/>
            </w:pict>
          </mc:Fallback>
        </mc:AlternateContent>
      </w:r>
      <w:r>
        <w:rPr>
          <w:noProof/>
        </w:rPr>
        <mc:AlternateContent>
          <mc:Choice Requires="wps">
            <w:drawing>
              <wp:anchor distT="0" distB="0" distL="114300" distR="114300" simplePos="0" relativeHeight="251701248" behindDoc="0" locked="0" layoutInCell="1" allowOverlap="1" wp14:anchorId="4FB9E63A" wp14:editId="29C20D13">
                <wp:simplePos x="0" y="0"/>
                <wp:positionH relativeFrom="column">
                  <wp:posOffset>3086423</wp:posOffset>
                </wp:positionH>
                <wp:positionV relativeFrom="paragraph">
                  <wp:posOffset>759268</wp:posOffset>
                </wp:positionV>
                <wp:extent cx="2578735" cy="1724660"/>
                <wp:effectExtent l="1047750" t="0" r="12065" b="13335"/>
                <wp:wrapNone/>
                <wp:docPr id="23" name="Texto Explicativo 1 23"/>
                <wp:cNvGraphicFramePr/>
                <a:graphic xmlns:a="http://schemas.openxmlformats.org/drawingml/2006/main">
                  <a:graphicData uri="http://schemas.microsoft.com/office/word/2010/wordprocessingShape">
                    <wps:wsp>
                      <wps:cNvSpPr/>
                      <wps:spPr>
                        <a:xfrm>
                          <a:off x="0" y="0"/>
                          <a:ext cx="2578735" cy="1724660"/>
                        </a:xfrm>
                        <a:prstGeom prst="borderCallout1">
                          <a:avLst>
                            <a:gd name="adj1" fmla="val 29754"/>
                            <a:gd name="adj2" fmla="val -2981"/>
                            <a:gd name="adj3" fmla="val 96994"/>
                            <a:gd name="adj4" fmla="val -40340"/>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2F63B0" w14:textId="77777777" w:rsidR="00A97B19" w:rsidRDefault="00A97B19" w:rsidP="005060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B9E63A" id="Texto Explicativo 1 23" o:spid="_x0000_s1029" type="#_x0000_t47" style="position:absolute;margin-left:243.05pt;margin-top:59.8pt;width:203.05pt;height:135.8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" adj="-8713,20951,-644,6427" filled="f" strokecolor="#1f497d [3215]" strokeweight="2pt">
                <v:textbox>
                  <w:txbxContent>
                    <w:p w14:paraId="032F63B0" w14:textId="77777777" w:rsidR="00A97B19" w:rsidRDefault="00A97B19" w:rsidP="005060D2">
                      <w:pPr>
                        <w:jc w:val="center"/>
                      </w:pPr>
                    </w:p>
                  </w:txbxContent>
                </v:textbox>
                <o:callout v:ext="edit" minusy="t"/>
              </v:shape>
            </w:pict>
          </mc:Fallback>
        </mc:AlternateContent>
      </w:r>
      <w:r>
        <w:rPr>
          <w:noProof/>
        </w:rPr>
        <mc:AlternateContent>
          <mc:Choice Requires="wps">
            <w:drawing>
              <wp:anchor distT="0" distB="0" distL="114300" distR="114300" simplePos="0" relativeHeight="251700224" behindDoc="0" locked="0" layoutInCell="1" allowOverlap="1" wp14:anchorId="147C48C1" wp14:editId="7EFFC616">
                <wp:simplePos x="0" y="0"/>
                <wp:positionH relativeFrom="column">
                  <wp:posOffset>-1833</wp:posOffset>
                </wp:positionH>
                <wp:positionV relativeFrom="paragraph">
                  <wp:posOffset>2364213</wp:posOffset>
                </wp:positionV>
                <wp:extent cx="2001328" cy="309880"/>
                <wp:effectExtent l="0" t="0" r="18415" b="13970"/>
                <wp:wrapNone/>
                <wp:docPr id="24" name="Elipse 24"/>
                <wp:cNvGraphicFramePr/>
                <a:graphic xmlns:a="http://schemas.openxmlformats.org/drawingml/2006/main">
                  <a:graphicData uri="http://schemas.microsoft.com/office/word/2010/wordprocessingShape">
                    <wps:wsp>
                      <wps:cNvSpPr/>
                      <wps:spPr>
                        <a:xfrm>
                          <a:off x="0" y="0"/>
                          <a:ext cx="2001328" cy="309880"/>
                        </a:xfrm>
                        <a:prstGeom prst="ellipse">
                          <a:avLst/>
                        </a:prstGeom>
                        <a:noFill/>
                        <a:ln>
                          <a:solidFill>
                            <a:schemeClr val="tx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5876D" id="Elipse 24" o:spid="_x0000_s1026" style="position:absolute;margin-left:-.15pt;margin-top:186.15pt;width:157.6pt;height:24.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" filled="f" strokecolor="#1f497d [3215]" strokeweight="2pt"/>
            </w:pict>
          </mc:Fallback>
        </mc:AlternateContent>
      </w:r>
      <w:r>
        <w:rPr>
          <w:noProof/>
        </w:rPr>
        <w:drawing>
          <wp:anchor distT="0" distB="0" distL="114300" distR="114300" simplePos="0" relativeHeight="251699200" behindDoc="0" locked="0" layoutInCell="1" allowOverlap="1" wp14:anchorId="355F401D" wp14:editId="222B77C5">
            <wp:simplePos x="0" y="0"/>
            <wp:positionH relativeFrom="column">
              <wp:posOffset>3085825</wp:posOffset>
            </wp:positionH>
            <wp:positionV relativeFrom="paragraph">
              <wp:posOffset>758825</wp:posOffset>
            </wp:positionV>
            <wp:extent cx="2581275" cy="1727835"/>
            <wp:effectExtent l="0" t="0" r="9525" b="5715"/>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1727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89E953B" wp14:editId="76D00260">
            <wp:extent cx="4075430" cy="3124200"/>
            <wp:effectExtent l="0" t="0" r="127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8772" cy="3126762"/>
                    </a:xfrm>
                    <a:prstGeom prst="rect">
                      <a:avLst/>
                    </a:prstGeom>
                    <a:noFill/>
                    <a:ln>
                      <a:noFill/>
                    </a:ln>
                  </pic:spPr>
                </pic:pic>
              </a:graphicData>
            </a:graphic>
          </wp:inline>
        </w:drawing>
      </w:r>
    </w:p>
    <w:p w14:paraId="6C044DCE" w14:textId="77777777" w:rsidR="005060D2" w:rsidRPr="00FE0F3F" w:rsidRDefault="005060D2" w:rsidP="005060D2">
      <w:pPr>
        <w:rPr>
          <w:sz w:val="18"/>
        </w:rPr>
      </w:pPr>
      <w:r w:rsidRPr="00FE0F3F">
        <w:rPr>
          <w:sz w:val="18"/>
        </w:rPr>
        <w:t>Fonte: Produção do próprio autor.</w:t>
      </w:r>
      <w:r w:rsidRPr="00217095">
        <w:rPr>
          <w:noProof/>
        </w:rPr>
        <w:t xml:space="preserve"> </w:t>
      </w:r>
    </w:p>
    <w:p w14:paraId="7C29BDF6" w14:textId="77777777" w:rsidR="005060D2" w:rsidRDefault="005060D2" w:rsidP="005060D2">
      <w:bookmarkStart w:id="82" w:name="_Toc335309212"/>
    </w:p>
    <w:p w14:paraId="68697662" w14:textId="53C02BC7" w:rsidR="005060D2" w:rsidRDefault="005060D2" w:rsidP="005060D2">
      <w:r>
        <w:t xml:space="preserve">A atualização da Lista de Tabelas e de Quadros é feita </w:t>
      </w:r>
      <w:r w:rsidR="00437574">
        <w:t>por meio</w:t>
      </w:r>
      <w:r>
        <w:t xml:space="preserve"> da tecla F9, conforme descrito no caso da Lista de Figuras.</w:t>
      </w:r>
    </w:p>
    <w:p w14:paraId="30EF7CB9" w14:textId="77777777" w:rsidR="00560847" w:rsidRDefault="00560847" w:rsidP="005060D2"/>
    <w:p w14:paraId="6E9086FE" w14:textId="77777777" w:rsidR="005060D2" w:rsidRDefault="005060D2" w:rsidP="005E6FAA">
      <w:pPr>
        <w:pStyle w:val="Ttulo2"/>
      </w:pPr>
      <w:bookmarkStart w:id="83" w:name="_Toc9287744"/>
      <w:r>
        <w:t>Conclusões</w:t>
      </w:r>
      <w:bookmarkEnd w:id="82"/>
      <w:bookmarkEnd w:id="83"/>
    </w:p>
    <w:p w14:paraId="3997AA8C" w14:textId="544B4E80" w:rsidR="005060D2" w:rsidRDefault="005060D2" w:rsidP="005060D2">
      <w:r>
        <w:t xml:space="preserve">Este capítulo tratou temas relacionados à apresentação de informações </w:t>
      </w:r>
      <w:r w:rsidR="00560847">
        <w:t>n</w:t>
      </w:r>
      <w:r>
        <w:t xml:space="preserve">o texto do trabalho utilizando-se de dois elementos: as Tabelas e os Quadros. Inicialmente foi feita uma breve descrição </w:t>
      </w:r>
      <w:r w:rsidR="00560847">
        <w:t>de tais</w:t>
      </w:r>
      <w:r>
        <w:t xml:space="preserve"> elementos, ressaltando as distinções entre eles tanto em termos funcionais quanto de formato. Também foram apresentadas algumas regras de norma</w:t>
      </w:r>
      <w:r w:rsidR="00560847">
        <w:t>t</w:t>
      </w:r>
      <w:r>
        <w:t xml:space="preserve">ização e parametrização, além de exemplos que ilustram a aplicação destas regras. Por fim, foi </w:t>
      </w:r>
      <w:r w:rsidR="00437574">
        <w:t>mostrado</w:t>
      </w:r>
      <w:r>
        <w:t xml:space="preserve"> um procedimento simples que permite a rápida criação das Listas de Tabelas e de Quadros no </w:t>
      </w:r>
      <w:r w:rsidRPr="00560847">
        <w:rPr>
          <w:i/>
        </w:rPr>
        <w:t>Microsoft Word</w:t>
      </w:r>
      <w:r>
        <w:t>. No próximo capítulo, serão discutidas regras de apresentação de elementos como equações, gráficos, apêndice</w:t>
      </w:r>
      <w:r w:rsidR="00560847">
        <w:t>s</w:t>
      </w:r>
      <w:r>
        <w:t xml:space="preserve"> e anexo</w:t>
      </w:r>
      <w:r w:rsidR="00560847">
        <w:t>s</w:t>
      </w:r>
      <w:r>
        <w:t>.</w:t>
      </w:r>
      <w:r>
        <w:br w:type="page"/>
      </w:r>
    </w:p>
    <w:p w14:paraId="0A768279" w14:textId="77777777" w:rsidR="00E97582" w:rsidRDefault="00F12C0E" w:rsidP="004E421B">
      <w:pPr>
        <w:pStyle w:val="Ttulo1"/>
      </w:pPr>
      <w:bookmarkStart w:id="84" w:name="_Toc9287745"/>
      <w:r>
        <w:lastRenderedPageBreak/>
        <w:t>OUtras regras de apresentação</w:t>
      </w:r>
      <w:bookmarkEnd w:id="4"/>
      <w:bookmarkEnd w:id="84"/>
    </w:p>
    <w:p w14:paraId="7F78059D" w14:textId="77777777" w:rsidR="00E97582" w:rsidRDefault="00F12C0E" w:rsidP="005E6FAA">
      <w:pPr>
        <w:pStyle w:val="Ttulo2"/>
      </w:pPr>
      <w:bookmarkStart w:id="85" w:name="_Toc335309214"/>
      <w:bookmarkStart w:id="86" w:name="_Toc9287746"/>
      <w:r>
        <w:t>Equações e Fórmulas</w:t>
      </w:r>
      <w:bookmarkEnd w:id="85"/>
      <w:bookmarkEnd w:id="86"/>
    </w:p>
    <w:p w14:paraId="3A7C57F0" w14:textId="75F09187" w:rsidR="00D171D1" w:rsidRDefault="00D171D1" w:rsidP="00D171D1">
      <w:r>
        <w:t xml:space="preserve">Para facilitar a leitura, a </w:t>
      </w:r>
      <w:r w:rsidR="00110157">
        <w:t xml:space="preserve">ABNT NBR </w:t>
      </w:r>
      <w:r>
        <w:t>14724:2011 exige que as equações sejam destacadas do texto, podendo ser numeradas com algarismos arábicos entre parêntesis</w:t>
      </w:r>
      <w:r w:rsidR="000C3EE2">
        <w:t xml:space="preserve"> e </w:t>
      </w:r>
      <w:r>
        <w:t>alinhados à direita.</w:t>
      </w:r>
      <w:r w:rsidR="000C3EE2">
        <w:t xml:space="preserve"> A norma permite o uso de uma entrelinha maior a fim de comportar seus elementos (expoentes, índices, entre outros). A</w:t>
      </w:r>
      <w:r w:rsidR="00060EC4">
        <w:t>s</w:t>
      </w:r>
      <w:r w:rsidR="000C3EE2">
        <w:t xml:space="preserve"> </w:t>
      </w:r>
      <w:r w:rsidR="00437574">
        <w:t>e</w:t>
      </w:r>
      <w:r w:rsidR="000C3EE2">
        <w:t xml:space="preserve">quações (1), (2) e (3) ilustram essas regras: </w:t>
      </w:r>
    </w:p>
    <w:p w14:paraId="4F466E6C" w14:textId="77777777" w:rsidR="00060EC4" w:rsidRDefault="00060EC4" w:rsidP="00060EC4">
      <w:pPr>
        <w:spacing w:line="240" w:lineRule="auto"/>
      </w:pPr>
    </w:p>
    <w:tbl>
      <w:tblPr>
        <w:tblStyle w:val="Tabelacomgrade"/>
        <w:tblW w:w="91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134"/>
      </w:tblGrid>
      <w:tr w:rsidR="000C3EE2" w14:paraId="2E41D63A" w14:textId="77777777" w:rsidTr="00B72A5E">
        <w:trPr>
          <w:jc w:val="center"/>
        </w:trPr>
        <w:tc>
          <w:tcPr>
            <w:tcW w:w="8064" w:type="dxa"/>
            <w:vAlign w:val="center"/>
          </w:tcPr>
          <w:p w14:paraId="5C071613" w14:textId="77777777" w:rsidR="000C3EE2" w:rsidRDefault="00060EC4" w:rsidP="00060EC4">
            <w:pPr>
              <w:spacing w:line="240" w:lineRule="auto"/>
              <w:jc w:val="center"/>
            </w:pPr>
            <w:r w:rsidRPr="00060EC4">
              <w:rPr>
                <w:position w:val="-12"/>
              </w:rPr>
              <w:object w:dxaOrig="1680" w:dyaOrig="380" w14:anchorId="2B44E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4pt;height:19.2pt" o:ole="">
                  <v:imagedata r:id="rId21" o:title=""/>
                </v:shape>
                <o:OLEObject Type="Embed" ProgID="Equation.3" ShapeID="_x0000_i1025" DrawAspect="Content" ObjectID="_1619902004" r:id="rId22"/>
              </w:object>
            </w:r>
          </w:p>
        </w:tc>
        <w:tc>
          <w:tcPr>
            <w:tcW w:w="1134" w:type="dxa"/>
            <w:vAlign w:val="center"/>
          </w:tcPr>
          <w:p w14:paraId="16E6C5E0" w14:textId="77777777" w:rsidR="000C3EE2" w:rsidRDefault="000C3EE2" w:rsidP="00B72A5E">
            <w:pPr>
              <w:spacing w:line="240" w:lineRule="auto"/>
              <w:ind w:right="-39"/>
              <w:jc w:val="right"/>
            </w:pPr>
            <w:r>
              <w:t>(1)</w:t>
            </w:r>
          </w:p>
        </w:tc>
      </w:tr>
    </w:tbl>
    <w:p w14:paraId="2EC43D39" w14:textId="77777777" w:rsidR="00F12C0E" w:rsidRDefault="00F12C0E" w:rsidP="00060EC4">
      <w:pPr>
        <w:spacing w:line="240" w:lineRule="auto"/>
      </w:pPr>
    </w:p>
    <w:tbl>
      <w:tblPr>
        <w:tblStyle w:val="Tabelacomgrade"/>
        <w:tblW w:w="91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134"/>
      </w:tblGrid>
      <w:tr w:rsidR="00060EC4" w14:paraId="1A82D086" w14:textId="77777777" w:rsidTr="00B72A5E">
        <w:trPr>
          <w:jc w:val="center"/>
        </w:trPr>
        <w:tc>
          <w:tcPr>
            <w:tcW w:w="8064" w:type="dxa"/>
            <w:vAlign w:val="center"/>
          </w:tcPr>
          <w:p w14:paraId="396D787E" w14:textId="77777777" w:rsidR="00060EC4" w:rsidRDefault="00060EC4" w:rsidP="00EE146B">
            <w:pPr>
              <w:spacing w:line="240" w:lineRule="auto"/>
              <w:jc w:val="center"/>
            </w:pPr>
            <w:r w:rsidRPr="000C3EE2">
              <w:rPr>
                <w:position w:val="-26"/>
              </w:rPr>
              <w:object w:dxaOrig="1540" w:dyaOrig="700" w14:anchorId="0CD1C4D1">
                <v:shape id="_x0000_i1026" type="#_x0000_t75" style="width:76.75pt;height:34.8pt" o:ole="">
                  <v:imagedata r:id="rId23" o:title=""/>
                </v:shape>
                <o:OLEObject Type="Embed" ProgID="Equation.3" ShapeID="_x0000_i1026" DrawAspect="Content" ObjectID="_1619902005" r:id="rId24"/>
              </w:object>
            </w:r>
          </w:p>
        </w:tc>
        <w:tc>
          <w:tcPr>
            <w:tcW w:w="1134" w:type="dxa"/>
            <w:vAlign w:val="center"/>
          </w:tcPr>
          <w:p w14:paraId="37B449DF" w14:textId="77777777" w:rsidR="00060EC4" w:rsidRDefault="00060EC4" w:rsidP="00B72A5E">
            <w:pPr>
              <w:spacing w:line="240" w:lineRule="auto"/>
              <w:ind w:right="-39"/>
              <w:jc w:val="right"/>
            </w:pPr>
            <w:r>
              <w:t>(2)</w:t>
            </w:r>
          </w:p>
        </w:tc>
      </w:tr>
    </w:tbl>
    <w:p w14:paraId="2786565C" w14:textId="77777777" w:rsidR="00060EC4" w:rsidRDefault="00060EC4" w:rsidP="00060EC4">
      <w:pPr>
        <w:spacing w:line="240" w:lineRule="auto"/>
      </w:pPr>
    </w:p>
    <w:tbl>
      <w:tblPr>
        <w:tblStyle w:val="Tabelacomgrade"/>
        <w:tblW w:w="9198"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064"/>
        <w:gridCol w:w="1134"/>
      </w:tblGrid>
      <w:tr w:rsidR="00060EC4" w14:paraId="4A7CAF84" w14:textId="77777777" w:rsidTr="00B72A5E">
        <w:trPr>
          <w:jc w:val="center"/>
        </w:trPr>
        <w:tc>
          <w:tcPr>
            <w:tcW w:w="8064" w:type="dxa"/>
            <w:tcBorders>
              <w:right w:val="single" w:sz="4" w:space="0" w:color="D9D9D9" w:themeColor="background1" w:themeShade="D9"/>
            </w:tcBorders>
            <w:vAlign w:val="center"/>
          </w:tcPr>
          <w:p w14:paraId="67ABCB4E" w14:textId="77777777" w:rsidR="00060EC4" w:rsidRDefault="00060EC4" w:rsidP="00EE146B">
            <w:pPr>
              <w:spacing w:line="240" w:lineRule="auto"/>
              <w:jc w:val="center"/>
            </w:pPr>
            <w:r w:rsidRPr="000C3EE2">
              <w:rPr>
                <w:position w:val="-26"/>
              </w:rPr>
              <w:object w:dxaOrig="2600" w:dyaOrig="700" w14:anchorId="66783B59">
                <v:shape id="_x0000_i1027" type="#_x0000_t75" style="width:129.6pt;height:34.8pt" o:ole="">
                  <v:imagedata r:id="rId25" o:title=""/>
                </v:shape>
                <o:OLEObject Type="Embed" ProgID="Equation.3" ShapeID="_x0000_i1027" DrawAspect="Content" ObjectID="_1619902006" r:id="rId26"/>
              </w:object>
            </w:r>
          </w:p>
        </w:tc>
        <w:tc>
          <w:tcPr>
            <w:tcW w:w="1134" w:type="dxa"/>
            <w:tcBorders>
              <w:top w:val="single" w:sz="4" w:space="0" w:color="D9D9D9" w:themeColor="background1" w:themeShade="D9"/>
              <w:left w:val="single" w:sz="4" w:space="0" w:color="D9D9D9" w:themeColor="background1" w:themeShade="D9"/>
              <w:bottom w:val="single" w:sz="4" w:space="0" w:color="D9D9D9" w:themeColor="background1" w:themeShade="D9"/>
            </w:tcBorders>
            <w:vAlign w:val="center"/>
          </w:tcPr>
          <w:p w14:paraId="44A35EE7" w14:textId="77777777" w:rsidR="00060EC4" w:rsidRDefault="00060EC4" w:rsidP="00B72A5E">
            <w:pPr>
              <w:spacing w:line="240" w:lineRule="auto"/>
              <w:ind w:right="-39"/>
              <w:jc w:val="right"/>
            </w:pPr>
            <w:r>
              <w:t>(3)</w:t>
            </w:r>
          </w:p>
        </w:tc>
      </w:tr>
    </w:tbl>
    <w:p w14:paraId="2C662E80" w14:textId="77777777" w:rsidR="00060EC4" w:rsidRDefault="00060EC4" w:rsidP="00060EC4"/>
    <w:p w14:paraId="6712AC47" w14:textId="0C177FBC" w:rsidR="007B790A" w:rsidRDefault="00060EC4" w:rsidP="00060EC4">
      <w:r>
        <w:t xml:space="preserve">É recomendável que a equação fique centralizada em relação às margens direita e esquerda da página. Para tal, nos exemplos acima, utilizou-se de uma tabela com </w:t>
      </w:r>
      <w:r w:rsidR="007B790A">
        <w:t xml:space="preserve">uma linha e </w:t>
      </w:r>
      <w:r>
        <w:t xml:space="preserve">duas colunas para </w:t>
      </w:r>
      <w:r w:rsidR="007B790A">
        <w:t xml:space="preserve">posicionar </w:t>
      </w:r>
      <w:r>
        <w:t>a fórmula e a numeração</w:t>
      </w:r>
      <w:r w:rsidR="007B790A">
        <w:t xml:space="preserve"> da equação. Tal fato pode </w:t>
      </w:r>
      <w:r>
        <w:t xml:space="preserve">ser observado mais claramente </w:t>
      </w:r>
      <w:r w:rsidR="00437574">
        <w:t>em</w:t>
      </w:r>
      <w:r>
        <w:t xml:space="preserve"> (3)</w:t>
      </w:r>
      <w:r w:rsidR="007B790A">
        <w:t xml:space="preserve">, uma vez que as linhas da tabela foram coloridas. Entretanto, caso essa sugestão seja utilizada, a coloração das linhas da tabela não deve ocorrer, conforme mostram as </w:t>
      </w:r>
      <w:r w:rsidR="00437574">
        <w:t>e</w:t>
      </w:r>
      <w:r w:rsidR="007B790A">
        <w:t>quações (1) e (2).</w:t>
      </w:r>
    </w:p>
    <w:p w14:paraId="52682072" w14:textId="77777777" w:rsidR="007B790A" w:rsidRDefault="007B790A" w:rsidP="00060EC4"/>
    <w:p w14:paraId="7FB18A87" w14:textId="24783EE7" w:rsidR="007B790A" w:rsidRDefault="007B790A" w:rsidP="00060EC4">
      <w:r>
        <w:t>Assim como no caso de Figuras, Tabelas e Quadros, a citação de todas as equações no texto do trabalho é obrigatória</w:t>
      </w:r>
      <w:r w:rsidR="00437574">
        <w:t>,</w:t>
      </w:r>
      <w:r>
        <w:t xml:space="preserve"> e </w:t>
      </w:r>
      <w:r w:rsidR="00C10679">
        <w:t xml:space="preserve">sua localização deve acontecer </w:t>
      </w:r>
      <w:r>
        <w:t>o mais próximo possível d</w:t>
      </w:r>
      <w:r w:rsidR="00C10679">
        <w:t xml:space="preserve">o trecho </w:t>
      </w:r>
      <w:r>
        <w:t>onde são mencionadas.</w:t>
      </w:r>
    </w:p>
    <w:p w14:paraId="591C6A6E" w14:textId="77777777" w:rsidR="007F05C8" w:rsidRDefault="007F05C8" w:rsidP="00060EC4"/>
    <w:p w14:paraId="322BF4E0" w14:textId="77777777" w:rsidR="007B790A" w:rsidRDefault="00C10679" w:rsidP="005E6FAA">
      <w:pPr>
        <w:pStyle w:val="Ttulo2"/>
      </w:pPr>
      <w:bookmarkStart w:id="87" w:name="_Toc335309215"/>
      <w:bookmarkStart w:id="88" w:name="_Toc9287747"/>
      <w:r>
        <w:t>Gráficos</w:t>
      </w:r>
      <w:bookmarkEnd w:id="87"/>
      <w:bookmarkEnd w:id="88"/>
    </w:p>
    <w:p w14:paraId="5B5DF2F7" w14:textId="5756792A" w:rsidR="00234EF3" w:rsidRDefault="00C10679" w:rsidP="0054637C">
      <w:r>
        <w:t xml:space="preserve">Os </w:t>
      </w:r>
      <w:r w:rsidR="004E2331">
        <w:t>G</w:t>
      </w:r>
      <w:r>
        <w:t xml:space="preserve">ráficos </w:t>
      </w:r>
      <w:r w:rsidR="0054637C">
        <w:t>devem receber numeração a parte das demais ilustrações. Assim como no caso de Figuras, sua legenda deve aparecer na parte superior, sendo composta pela palavra designativa (Gráfico), seguida do número de ordem de ocorrência, travessão e do respectivo título. A fonte de consulta também é um elemento obrigatório, devendo ser inserida na parte inferior do gráfico.</w:t>
      </w:r>
      <w:r w:rsidR="00234EF3">
        <w:t xml:space="preserve"> A citação do gráfico no texto do trabalho também é obrigatória e sua localização deve </w:t>
      </w:r>
      <w:r w:rsidR="00234EF3">
        <w:lastRenderedPageBreak/>
        <w:t>ocorrer o mais próximo possível do trecho onde é mencionado. A aplicação dessas regras é ilustrada no</w:t>
      </w:r>
      <w:r w:rsidR="004F2C28">
        <w:t>s</w:t>
      </w:r>
      <w:r w:rsidR="00234EF3">
        <w:t xml:space="preserve"> Gráfico</w:t>
      </w:r>
      <w:r w:rsidR="004F2C28">
        <w:t>s</w:t>
      </w:r>
      <w:r w:rsidR="00234EF3">
        <w:t xml:space="preserve"> 1</w:t>
      </w:r>
      <w:r w:rsidR="004F2C28">
        <w:t xml:space="preserve"> e 2</w:t>
      </w:r>
      <w:r w:rsidR="00234EF3">
        <w:t>.</w:t>
      </w:r>
    </w:p>
    <w:p w14:paraId="3E3ED369" w14:textId="77777777" w:rsidR="004F2C28" w:rsidRDefault="004F2C28" w:rsidP="0054637C"/>
    <w:p w14:paraId="0B412948" w14:textId="77777777" w:rsidR="00234EF3" w:rsidRDefault="004F2C28" w:rsidP="00C35D08">
      <w:pPr>
        <w:pStyle w:val="Legenda"/>
        <w:ind w:left="1134"/>
      </w:pPr>
      <w:bookmarkStart w:id="89" w:name="_Toc9287776"/>
      <w:r>
        <w:t xml:space="preserve">Gráfico </w:t>
      </w:r>
      <w:r w:rsidR="00912DD0">
        <w:fldChar w:fldCharType="begin"/>
      </w:r>
      <w:r w:rsidR="00912DD0">
        <w:instrText xml:space="preserve"> SEQ Gráfico \* ARABIC </w:instrText>
      </w:r>
      <w:r w:rsidR="00912DD0">
        <w:fldChar w:fldCharType="separate"/>
      </w:r>
      <w:r w:rsidR="00AB614B">
        <w:rPr>
          <w:noProof/>
        </w:rPr>
        <w:t>1</w:t>
      </w:r>
      <w:r w:rsidR="00912DD0">
        <w:rPr>
          <w:noProof/>
        </w:rPr>
        <w:fldChar w:fldCharType="end"/>
      </w:r>
      <w:r>
        <w:t xml:space="preserve"> – Consumo final de energia por fonte no Brasil em 2011</w:t>
      </w:r>
      <w:bookmarkEnd w:id="89"/>
    </w:p>
    <w:p w14:paraId="5DD9633B" w14:textId="77777777" w:rsidR="00234EF3" w:rsidRDefault="00234EF3" w:rsidP="00234EF3">
      <w:pPr>
        <w:jc w:val="center"/>
      </w:pPr>
      <w:r>
        <w:rPr>
          <w:noProof/>
        </w:rPr>
        <w:drawing>
          <wp:inline distT="0" distB="0" distL="0" distR="0" wp14:anchorId="4A47F8D6" wp14:editId="4621F951">
            <wp:extent cx="4357451" cy="2820121"/>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7559" cy="2820191"/>
                    </a:xfrm>
                    <a:prstGeom prst="rect">
                      <a:avLst/>
                    </a:prstGeom>
                    <a:noFill/>
                    <a:ln>
                      <a:noFill/>
                    </a:ln>
                  </pic:spPr>
                </pic:pic>
              </a:graphicData>
            </a:graphic>
          </wp:inline>
        </w:drawing>
      </w:r>
    </w:p>
    <w:p w14:paraId="77C0B17C" w14:textId="4B4D7715" w:rsidR="004F2C28" w:rsidRPr="00FE0F3F" w:rsidRDefault="005D232C" w:rsidP="004F2C28">
      <w:pPr>
        <w:spacing w:line="240" w:lineRule="auto"/>
        <w:ind w:left="1134"/>
        <w:rPr>
          <w:sz w:val="18"/>
        </w:rPr>
      </w:pPr>
      <w:r>
        <w:rPr>
          <w:sz w:val="18"/>
        </w:rPr>
        <w:t xml:space="preserve">Fonte: EPE </w:t>
      </w:r>
      <w:r w:rsidR="00C35D08">
        <w:rPr>
          <w:sz w:val="18"/>
        </w:rPr>
        <w:t>(</w:t>
      </w:r>
      <w:r w:rsidR="004F2C28" w:rsidRPr="00FE0F3F">
        <w:rPr>
          <w:sz w:val="18"/>
        </w:rPr>
        <w:t>2012</w:t>
      </w:r>
      <w:r w:rsidR="00C35D08">
        <w:rPr>
          <w:sz w:val="18"/>
        </w:rPr>
        <w:t>)</w:t>
      </w:r>
      <w:r w:rsidR="004F2C28" w:rsidRPr="00FE0F3F">
        <w:rPr>
          <w:sz w:val="18"/>
        </w:rPr>
        <w:t>.</w:t>
      </w:r>
    </w:p>
    <w:p w14:paraId="3665E732" w14:textId="77777777" w:rsidR="00234EF3" w:rsidRDefault="00234EF3" w:rsidP="004F2C28">
      <w:pPr>
        <w:tabs>
          <w:tab w:val="left" w:pos="1701"/>
        </w:tabs>
        <w:spacing w:before="120" w:line="240" w:lineRule="auto"/>
        <w:ind w:left="1134"/>
        <w:jc w:val="left"/>
        <w:rPr>
          <w:sz w:val="18"/>
        </w:rPr>
      </w:pPr>
      <w:r w:rsidRPr="00234EF3">
        <w:rPr>
          <w:sz w:val="18"/>
        </w:rPr>
        <w:t xml:space="preserve">Nota: </w:t>
      </w:r>
      <w:r>
        <w:rPr>
          <w:sz w:val="18"/>
        </w:rPr>
        <w:tab/>
      </w:r>
      <w:r w:rsidRPr="00234EF3">
        <w:rPr>
          <w:sz w:val="18"/>
          <w:vertAlign w:val="superscript"/>
        </w:rPr>
        <w:t>1</w:t>
      </w:r>
      <w:r w:rsidRPr="00234EF3">
        <w:rPr>
          <w:sz w:val="18"/>
        </w:rPr>
        <w:t xml:space="preserve"> Inclui biodiesel</w:t>
      </w:r>
    </w:p>
    <w:p w14:paraId="7E633A75" w14:textId="77777777" w:rsidR="00234EF3" w:rsidRDefault="00234EF3" w:rsidP="00234EF3">
      <w:pPr>
        <w:tabs>
          <w:tab w:val="left" w:pos="1701"/>
        </w:tabs>
        <w:spacing w:line="240" w:lineRule="auto"/>
        <w:ind w:left="1134"/>
        <w:jc w:val="left"/>
        <w:rPr>
          <w:sz w:val="18"/>
        </w:rPr>
      </w:pPr>
      <w:r>
        <w:rPr>
          <w:sz w:val="18"/>
        </w:rPr>
        <w:tab/>
      </w:r>
      <w:r>
        <w:rPr>
          <w:sz w:val="18"/>
          <w:vertAlign w:val="superscript"/>
        </w:rPr>
        <w:t>2</w:t>
      </w:r>
      <w:r w:rsidRPr="00234EF3">
        <w:rPr>
          <w:sz w:val="18"/>
        </w:rPr>
        <w:t xml:space="preserve"> Inclui </w:t>
      </w:r>
      <w:r>
        <w:rPr>
          <w:sz w:val="18"/>
        </w:rPr>
        <w:t>apenas gasolina A (automotiva)</w:t>
      </w:r>
    </w:p>
    <w:p w14:paraId="3FC69DC7" w14:textId="77777777" w:rsidR="00234EF3" w:rsidRPr="00234EF3" w:rsidRDefault="00234EF3" w:rsidP="00234EF3">
      <w:pPr>
        <w:tabs>
          <w:tab w:val="left" w:pos="1701"/>
        </w:tabs>
        <w:spacing w:line="240" w:lineRule="auto"/>
        <w:ind w:left="1134"/>
        <w:jc w:val="left"/>
        <w:rPr>
          <w:sz w:val="18"/>
        </w:rPr>
      </w:pPr>
      <w:r>
        <w:rPr>
          <w:sz w:val="18"/>
        </w:rPr>
        <w:tab/>
      </w:r>
      <w:r>
        <w:rPr>
          <w:sz w:val="18"/>
          <w:vertAlign w:val="superscript"/>
        </w:rPr>
        <w:t>3</w:t>
      </w:r>
      <w:r w:rsidRPr="00234EF3">
        <w:rPr>
          <w:sz w:val="18"/>
        </w:rPr>
        <w:t xml:space="preserve"> </w:t>
      </w:r>
      <w:r>
        <w:rPr>
          <w:sz w:val="18"/>
        </w:rPr>
        <w:t>Inclui gás de refinaria, coque de carvão mineral e carvão vegetal, dentre outros</w:t>
      </w:r>
    </w:p>
    <w:p w14:paraId="419FBE20" w14:textId="77777777" w:rsidR="004F2C28" w:rsidRDefault="004F2C28" w:rsidP="004F2C28"/>
    <w:p w14:paraId="284D9B82" w14:textId="77777777" w:rsidR="004F2C28" w:rsidRDefault="004F2C28" w:rsidP="00C35D08">
      <w:pPr>
        <w:pStyle w:val="Legenda"/>
        <w:ind w:left="851"/>
      </w:pPr>
      <w:bookmarkStart w:id="90" w:name="_Toc9287777"/>
      <w:r>
        <w:t xml:space="preserve">Gráfico </w:t>
      </w:r>
      <w:r w:rsidR="00912DD0">
        <w:fldChar w:fldCharType="begin"/>
      </w:r>
      <w:r w:rsidR="00912DD0">
        <w:instrText xml:space="preserve"> SEQ Gráfico \* ARABIC </w:instrText>
      </w:r>
      <w:r w:rsidR="00912DD0">
        <w:fldChar w:fldCharType="separate"/>
      </w:r>
      <w:r w:rsidR="00AB614B">
        <w:rPr>
          <w:noProof/>
        </w:rPr>
        <w:t>2</w:t>
      </w:r>
      <w:r w:rsidR="00912DD0">
        <w:rPr>
          <w:noProof/>
        </w:rPr>
        <w:fldChar w:fldCharType="end"/>
      </w:r>
      <w:r>
        <w:t xml:space="preserve"> – Evolução dos indicadores: energia elétrica</w:t>
      </w:r>
      <w:bookmarkEnd w:id="90"/>
    </w:p>
    <w:p w14:paraId="44538173" w14:textId="77777777" w:rsidR="004F2C28" w:rsidRDefault="004F2C28" w:rsidP="004F2C28">
      <w:pPr>
        <w:jc w:val="center"/>
      </w:pPr>
      <w:r>
        <w:rPr>
          <w:noProof/>
        </w:rPr>
        <w:drawing>
          <wp:inline distT="0" distB="0" distL="0" distR="0" wp14:anchorId="20666E85" wp14:editId="14AAB2D8">
            <wp:extent cx="4675031" cy="259638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5031" cy="2596381"/>
                    </a:xfrm>
                    <a:prstGeom prst="rect">
                      <a:avLst/>
                    </a:prstGeom>
                    <a:noFill/>
                    <a:ln>
                      <a:noFill/>
                    </a:ln>
                  </pic:spPr>
                </pic:pic>
              </a:graphicData>
            </a:graphic>
          </wp:inline>
        </w:drawing>
      </w:r>
    </w:p>
    <w:p w14:paraId="5299ED98" w14:textId="7802FC9C" w:rsidR="004F2C28" w:rsidRPr="00FE0F3F" w:rsidRDefault="005D232C" w:rsidP="004F2C28">
      <w:pPr>
        <w:spacing w:line="240" w:lineRule="auto"/>
        <w:ind w:left="851"/>
        <w:rPr>
          <w:sz w:val="18"/>
        </w:rPr>
      </w:pPr>
      <w:r>
        <w:rPr>
          <w:sz w:val="18"/>
        </w:rPr>
        <w:t xml:space="preserve">Fonte: EPE </w:t>
      </w:r>
      <w:r w:rsidR="00C35D08">
        <w:rPr>
          <w:sz w:val="18"/>
        </w:rPr>
        <w:t>(</w:t>
      </w:r>
      <w:r w:rsidR="004F2C28" w:rsidRPr="00FE0F3F">
        <w:rPr>
          <w:sz w:val="18"/>
        </w:rPr>
        <w:t>2012</w:t>
      </w:r>
      <w:r w:rsidR="00C35D08">
        <w:rPr>
          <w:sz w:val="18"/>
        </w:rPr>
        <w:t>)</w:t>
      </w:r>
      <w:r w:rsidR="004F2C28" w:rsidRPr="00FE0F3F">
        <w:rPr>
          <w:sz w:val="18"/>
        </w:rPr>
        <w:t>.</w:t>
      </w:r>
    </w:p>
    <w:p w14:paraId="763CD1BB" w14:textId="77777777" w:rsidR="004F2C28" w:rsidRDefault="004F2C28" w:rsidP="00F12C0E"/>
    <w:p w14:paraId="1646FA42" w14:textId="7A1527C2" w:rsidR="006C729C" w:rsidRDefault="006C729C" w:rsidP="00F12C0E">
      <w:r>
        <w:t>O mesmo procedimento utilizado no caso das Figuras, Quadros e Tabelas pode ser usado para gerar automaticamente a</w:t>
      </w:r>
      <w:r w:rsidR="004E2331">
        <w:t xml:space="preserve"> identificação</w:t>
      </w:r>
      <w:r>
        <w:t xml:space="preserve"> dos </w:t>
      </w:r>
      <w:r w:rsidR="004E2331">
        <w:t>G</w:t>
      </w:r>
      <w:r>
        <w:t xml:space="preserve">ráficos e a Lista de Gráficos. </w:t>
      </w:r>
    </w:p>
    <w:p w14:paraId="3BFB6B40" w14:textId="77777777" w:rsidR="00F14CEB" w:rsidRDefault="00F14CEB" w:rsidP="005E6FAA">
      <w:pPr>
        <w:pStyle w:val="Ttulo2"/>
      </w:pPr>
      <w:bookmarkStart w:id="91" w:name="_Toc335309216"/>
      <w:bookmarkStart w:id="92" w:name="_Toc9287748"/>
      <w:r>
        <w:lastRenderedPageBreak/>
        <w:t>Lista de Abreviaturas e Siglas</w:t>
      </w:r>
      <w:bookmarkEnd w:id="91"/>
      <w:bookmarkEnd w:id="92"/>
    </w:p>
    <w:p w14:paraId="374E55B6" w14:textId="77777777" w:rsidR="008A0D8D" w:rsidRDefault="00F14CEB" w:rsidP="008A0D8D">
      <w:r w:rsidRPr="0003366C">
        <w:t xml:space="preserve">A Lista de Abreviaturas e Siglas é um elemento opcional </w:t>
      </w:r>
      <w:r w:rsidR="008A0D8D">
        <w:t xml:space="preserve">do trabalho </w:t>
      </w:r>
      <w:r w:rsidRPr="0003366C">
        <w:t xml:space="preserve">que </w:t>
      </w:r>
      <w:r w:rsidRPr="0003366C">
        <w:rPr>
          <w:b/>
        </w:rPr>
        <w:t xml:space="preserve">contém a relação alfabética </w:t>
      </w:r>
      <w:r w:rsidRPr="0003366C">
        <w:t>das abreviaturas e siglas usadas no texto, seguidas das palavras ou expressões corre</w:t>
      </w:r>
      <w:r>
        <w:t>spondentes grafadas por extenso.</w:t>
      </w:r>
      <w:r w:rsidR="008A0D8D">
        <w:t xml:space="preserve"> </w:t>
      </w:r>
    </w:p>
    <w:p w14:paraId="533AEA54" w14:textId="77777777" w:rsidR="008A0D8D" w:rsidRDefault="008A0D8D" w:rsidP="008A0D8D"/>
    <w:p w14:paraId="163C6FBC" w14:textId="12B4A127" w:rsidR="00F14CEB" w:rsidRDefault="008A0D8D" w:rsidP="008A0D8D">
      <w:r>
        <w:t>Um exemplo contendo a Lista de Abreviaturas e Siglas deste modelo pode ser observado na página</w:t>
      </w:r>
      <w:r w:rsidR="004E2331">
        <w:t xml:space="preserve"> </w:t>
      </w:r>
      <w:r w:rsidR="00073023">
        <w:t>7</w:t>
      </w:r>
      <w:r w:rsidR="004E2331">
        <w:t>.</w:t>
      </w:r>
    </w:p>
    <w:p w14:paraId="27974342" w14:textId="77777777" w:rsidR="007F05C8" w:rsidRPr="0003366C" w:rsidRDefault="007F05C8" w:rsidP="008A0D8D"/>
    <w:p w14:paraId="70FC0B26" w14:textId="77777777" w:rsidR="00F14CEB" w:rsidRDefault="00F14CEB" w:rsidP="005E6FAA">
      <w:pPr>
        <w:pStyle w:val="Ttulo2"/>
      </w:pPr>
      <w:bookmarkStart w:id="93" w:name="_Toc335309217"/>
      <w:bookmarkStart w:id="94" w:name="_Toc9287749"/>
      <w:r>
        <w:t>Lista de Símbolos</w:t>
      </w:r>
      <w:bookmarkEnd w:id="93"/>
      <w:bookmarkEnd w:id="94"/>
    </w:p>
    <w:p w14:paraId="10449849" w14:textId="77777777" w:rsidR="00F14CEB" w:rsidRDefault="00F14CEB" w:rsidP="008A0D8D">
      <w:r w:rsidRPr="0003366C">
        <w:t xml:space="preserve">A Lista de Símbolos </w:t>
      </w:r>
      <w:r w:rsidR="008A0D8D">
        <w:t xml:space="preserve">também </w:t>
      </w:r>
      <w:r w:rsidRPr="0003366C">
        <w:t>é um elemento opcional que apresenta a relação entre os símbolos utilizados no trabalho e seu respectivo significado</w:t>
      </w:r>
      <w:r>
        <w:t xml:space="preserve">. Ela </w:t>
      </w:r>
      <w:r w:rsidRPr="0003366C">
        <w:rPr>
          <w:b/>
        </w:rPr>
        <w:t>deve ser elaborada de acordo com a ordem em q</w:t>
      </w:r>
      <w:r>
        <w:rPr>
          <w:b/>
        </w:rPr>
        <w:t>ue os símbolos aparecem no texto</w:t>
      </w:r>
      <w:r w:rsidRPr="0003366C">
        <w:rPr>
          <w:b/>
        </w:rPr>
        <w:t>.</w:t>
      </w:r>
      <w:r>
        <w:rPr>
          <w:b/>
        </w:rPr>
        <w:t xml:space="preserve"> </w:t>
      </w:r>
      <w:r w:rsidRPr="0003366C">
        <w:t>Este elemento é de gra</w:t>
      </w:r>
      <w:r>
        <w:t>n</w:t>
      </w:r>
      <w:r w:rsidRPr="0003366C">
        <w:t xml:space="preserve">de utilidade quando o texto contém </w:t>
      </w:r>
      <w:r>
        <w:t>várias</w:t>
      </w:r>
      <w:r w:rsidRPr="0003366C">
        <w:t xml:space="preserve"> equações, nas quais são usadas muitas grandezas</w:t>
      </w:r>
      <w:r>
        <w:t>.</w:t>
      </w:r>
    </w:p>
    <w:p w14:paraId="3292D627" w14:textId="77777777" w:rsidR="008A0D8D" w:rsidRDefault="008A0D8D" w:rsidP="008A0D8D"/>
    <w:p w14:paraId="462E6165" w14:textId="5B6A1128" w:rsidR="008A0D8D" w:rsidRDefault="008A0D8D" w:rsidP="008A0D8D">
      <w:r>
        <w:t xml:space="preserve">Um exemplo contendo a Lista de Símbolos deste modelo pode ser observado na página </w:t>
      </w:r>
      <w:r w:rsidR="00073023">
        <w:t>8</w:t>
      </w:r>
      <w:r>
        <w:t>.</w:t>
      </w:r>
    </w:p>
    <w:p w14:paraId="7C5B479D" w14:textId="77777777" w:rsidR="007F05C8" w:rsidRPr="0003366C" w:rsidRDefault="007F05C8" w:rsidP="008A0D8D"/>
    <w:p w14:paraId="54D74FC4" w14:textId="77777777" w:rsidR="00F14CEB" w:rsidRDefault="00F14CEB" w:rsidP="005E6FAA">
      <w:pPr>
        <w:pStyle w:val="Ttulo2"/>
      </w:pPr>
      <w:bookmarkStart w:id="95" w:name="_Toc335309218"/>
      <w:bookmarkStart w:id="96" w:name="_Toc9287750"/>
      <w:r>
        <w:t>Resumo</w:t>
      </w:r>
      <w:bookmarkEnd w:id="95"/>
      <w:bookmarkEnd w:id="96"/>
    </w:p>
    <w:p w14:paraId="631BE43F" w14:textId="77777777" w:rsidR="008A0D8D" w:rsidRDefault="00F14CEB" w:rsidP="008A0D8D">
      <w:r w:rsidRPr="005120ED">
        <w:t xml:space="preserve">O resumo é um </w:t>
      </w:r>
      <w:r w:rsidRPr="00585194">
        <w:rPr>
          <w:b/>
        </w:rPr>
        <w:t>elemento obrigatório</w:t>
      </w:r>
      <w:r w:rsidRPr="005120ED">
        <w:t xml:space="preserve"> do trabalho e deve apresentar de modo conciso o conteúdo do </w:t>
      </w:r>
      <w:r>
        <w:t>mesmo</w:t>
      </w:r>
      <w:r w:rsidR="008A0D8D">
        <w:t xml:space="preserve">, </w:t>
      </w:r>
      <w:r w:rsidRPr="005120ED">
        <w:t xml:space="preserve">destacando </w:t>
      </w:r>
      <w:r>
        <w:t xml:space="preserve">seus </w:t>
      </w:r>
      <w:r w:rsidRPr="005120ED">
        <w:t>aspectos mais importantes, tais como: objetivo, metodologia, resultados e conclusões</w:t>
      </w:r>
      <w:r>
        <w:t xml:space="preserve">. </w:t>
      </w:r>
    </w:p>
    <w:p w14:paraId="4010411E" w14:textId="77777777" w:rsidR="008A0D8D" w:rsidRDefault="008A0D8D" w:rsidP="008A0D8D"/>
    <w:p w14:paraId="4A9EFBE2" w14:textId="5A33DDA4" w:rsidR="00F14CEB" w:rsidRDefault="000D7E0E" w:rsidP="008A0D8D">
      <w:r>
        <w:t xml:space="preserve">Segundo a </w:t>
      </w:r>
      <w:r w:rsidR="00110157">
        <w:t xml:space="preserve">ABNT NBR </w:t>
      </w:r>
      <w:r>
        <w:t>6028:2003</w:t>
      </w:r>
      <w:r w:rsidR="003C3CBA">
        <w:t xml:space="preserve"> (ABNT, 2003)</w:t>
      </w:r>
      <w:r>
        <w:t>, o</w:t>
      </w:r>
      <w:r w:rsidR="008A0D8D">
        <w:t xml:space="preserve"> resumo </w:t>
      </w:r>
      <w:r w:rsidR="00F14CEB" w:rsidRPr="00585194">
        <w:rPr>
          <w:b/>
        </w:rPr>
        <w:t>deve ser escrito em apenas um parágrafo</w:t>
      </w:r>
      <w:r w:rsidR="008A0D8D">
        <w:t xml:space="preserve">, utilizando o </w:t>
      </w:r>
      <w:r w:rsidR="008A0D8D" w:rsidRPr="00585194">
        <w:rPr>
          <w:b/>
        </w:rPr>
        <w:t>verbo na voz ativa e na terceira pessoa do singular</w:t>
      </w:r>
      <w:r>
        <w:t xml:space="preserve">. Sua extensão deve limitar-se </w:t>
      </w:r>
      <w:r w:rsidRPr="00585194">
        <w:rPr>
          <w:b/>
        </w:rPr>
        <w:t>entre 150 e 500 palavras</w:t>
      </w:r>
      <w:r>
        <w:t>.</w:t>
      </w:r>
      <w:r w:rsidR="00F14CEB" w:rsidRPr="005120ED">
        <w:t xml:space="preserve"> </w:t>
      </w:r>
    </w:p>
    <w:p w14:paraId="5031DABA" w14:textId="77777777" w:rsidR="000D7E0E" w:rsidRDefault="000D7E0E" w:rsidP="008A0D8D"/>
    <w:p w14:paraId="23A0F24E" w14:textId="008A42AE" w:rsidR="000D7E0E" w:rsidRDefault="000D7E0E" w:rsidP="000D7E0E">
      <w:r>
        <w:t xml:space="preserve">Um exemplo contendo o Resumo deste modelo pode ser observado na página </w:t>
      </w:r>
      <w:r w:rsidR="00073023">
        <w:t>2</w:t>
      </w:r>
      <w:r>
        <w:t>.</w:t>
      </w:r>
    </w:p>
    <w:p w14:paraId="707C60EA" w14:textId="77777777" w:rsidR="007F05C8" w:rsidRPr="0003366C" w:rsidRDefault="007F05C8" w:rsidP="000D7E0E"/>
    <w:p w14:paraId="6E9EF541" w14:textId="77777777" w:rsidR="00EE146B" w:rsidRDefault="00EE146B" w:rsidP="005E6FAA">
      <w:pPr>
        <w:pStyle w:val="Ttulo2"/>
      </w:pPr>
      <w:bookmarkStart w:id="97" w:name="_Toc335309219"/>
      <w:bookmarkStart w:id="98" w:name="_Toc9287751"/>
      <w:r>
        <w:lastRenderedPageBreak/>
        <w:t>Sumário</w:t>
      </w:r>
      <w:bookmarkEnd w:id="97"/>
      <w:bookmarkEnd w:id="98"/>
    </w:p>
    <w:p w14:paraId="6333AF61" w14:textId="1CA7A616" w:rsidR="00C95E68" w:rsidRDefault="00C95E68" w:rsidP="00C920CB">
      <w:r>
        <w:t xml:space="preserve">Segundo a </w:t>
      </w:r>
      <w:r w:rsidR="00110157">
        <w:t xml:space="preserve">ABNT NBR </w:t>
      </w:r>
      <w:r>
        <w:t>6027:20</w:t>
      </w:r>
      <w:r w:rsidR="003C3CBA">
        <w:t>12</w:t>
      </w:r>
      <w:r>
        <w:t>, o</w:t>
      </w:r>
      <w:r w:rsidR="00C920CB">
        <w:t xml:space="preserve"> Sumário é </w:t>
      </w:r>
      <w:r>
        <w:t>formado pela enumeração das divisões, seções e outras partes do trabalho na mesma ordem e grafia em que aparece no texto.</w:t>
      </w:r>
    </w:p>
    <w:p w14:paraId="50DC0450" w14:textId="77777777" w:rsidR="00C95E68" w:rsidRDefault="00C95E68" w:rsidP="00C920CB"/>
    <w:p w14:paraId="239E565E" w14:textId="77777777" w:rsidR="00C95E68" w:rsidRDefault="000F093F" w:rsidP="00C920CB">
      <w:r>
        <w:t>A</w:t>
      </w:r>
      <w:r w:rsidR="00C95E68">
        <w:t>s regras de apresentação do sumário são:</w:t>
      </w:r>
    </w:p>
    <w:p w14:paraId="0C641DCE" w14:textId="77777777" w:rsidR="00D15349" w:rsidRDefault="000F093F" w:rsidP="0081017A">
      <w:pPr>
        <w:pStyle w:val="PargrafodaLista"/>
        <w:numPr>
          <w:ilvl w:val="0"/>
          <w:numId w:val="13"/>
        </w:numPr>
      </w:pPr>
      <w:r>
        <w:t>A palavra S</w:t>
      </w:r>
      <w:r w:rsidR="00C95E68">
        <w:t>umário deve ser centralizada e com a mesma tipologia da fonte utilizada nas seções primária</w:t>
      </w:r>
      <w:r>
        <w:t>s;</w:t>
      </w:r>
    </w:p>
    <w:p w14:paraId="77D83083" w14:textId="3F330273" w:rsidR="00C95E68" w:rsidRDefault="00C95E68" w:rsidP="0081017A">
      <w:pPr>
        <w:pStyle w:val="PargrafodaLista"/>
        <w:numPr>
          <w:ilvl w:val="0"/>
          <w:numId w:val="13"/>
        </w:numPr>
      </w:pPr>
      <w:r>
        <w:t xml:space="preserve">Os elementos </w:t>
      </w:r>
      <w:proofErr w:type="spellStart"/>
      <w:r>
        <w:t>pré</w:t>
      </w:r>
      <w:proofErr w:type="spellEnd"/>
      <w:r>
        <w:t>-textuais</w:t>
      </w:r>
      <w:r w:rsidR="000F093F">
        <w:t>, ou seja, aqueles que aparecem antes do primeiro capítulo do trabalho,</w:t>
      </w:r>
      <w:r>
        <w:t xml:space="preserve"> não devem constar no sumário</w:t>
      </w:r>
      <w:r w:rsidR="00D15349">
        <w:t xml:space="preserve"> (ABNT, </w:t>
      </w:r>
      <w:r w:rsidR="00B5165D">
        <w:t>2012</w:t>
      </w:r>
      <w:r w:rsidR="00D15349">
        <w:t>)</w:t>
      </w:r>
      <w:r>
        <w:t>.</w:t>
      </w:r>
    </w:p>
    <w:p w14:paraId="3BCA1923" w14:textId="77777777" w:rsidR="00D15349" w:rsidRDefault="00D15349" w:rsidP="00C920CB"/>
    <w:p w14:paraId="53331DD1" w14:textId="77777777" w:rsidR="00D15349" w:rsidRDefault="00D15349" w:rsidP="00C920CB">
      <w:r>
        <w:t>É possível utiliza</w:t>
      </w:r>
      <w:r w:rsidR="009D401C">
        <w:t>r</w:t>
      </w:r>
      <w:r>
        <w:t xml:space="preserve">-se de recursos do </w:t>
      </w:r>
      <w:r w:rsidR="00B72A5E" w:rsidRPr="00B72A5E">
        <w:rPr>
          <w:i/>
        </w:rPr>
        <w:t>Microsoft Word</w:t>
      </w:r>
      <w:r>
        <w:t xml:space="preserve"> para gerar automaticamente o Sumário do trabalho. Para tal, basta seguir o procedimento descrito a seguir:</w:t>
      </w:r>
    </w:p>
    <w:p w14:paraId="6B0BCD6A" w14:textId="764518FB" w:rsidR="00F32D25" w:rsidRDefault="00F32D25" w:rsidP="0081017A">
      <w:pPr>
        <w:pStyle w:val="Corpodetexto"/>
        <w:numPr>
          <w:ilvl w:val="0"/>
          <w:numId w:val="14"/>
        </w:numPr>
      </w:pPr>
      <w:r>
        <w:t xml:space="preserve">Posicione o cursor na página </w:t>
      </w:r>
      <w:r w:rsidR="001929B9">
        <w:t>d</w:t>
      </w:r>
      <w:r>
        <w:t xml:space="preserve">o Sumário (no caso deste documento, página </w:t>
      </w:r>
      <w:r w:rsidR="00073023">
        <w:t>9</w:t>
      </w:r>
      <w:r>
        <w:t>);</w:t>
      </w:r>
    </w:p>
    <w:p w14:paraId="3ED44A54" w14:textId="77777777" w:rsidR="00F32D25" w:rsidRDefault="00F32D25" w:rsidP="0081017A">
      <w:pPr>
        <w:pStyle w:val="Corpodetexto"/>
        <w:numPr>
          <w:ilvl w:val="0"/>
          <w:numId w:val="14"/>
        </w:numPr>
      </w:pPr>
      <w:r>
        <w:t xml:space="preserve">Na aba </w:t>
      </w:r>
      <w:r>
        <w:rPr>
          <w:i/>
        </w:rPr>
        <w:t>Referências</w:t>
      </w:r>
      <w:r>
        <w:t xml:space="preserve"> selecione o botão </w:t>
      </w:r>
      <w:r>
        <w:rPr>
          <w:i/>
        </w:rPr>
        <w:t>Sumário</w:t>
      </w:r>
      <w:r w:rsidRPr="00F32D25">
        <w:t xml:space="preserve"> no canto </w:t>
      </w:r>
      <w:r>
        <w:t>s</w:t>
      </w:r>
      <w:r w:rsidRPr="00F32D25">
        <w:t xml:space="preserve">uperior </w:t>
      </w:r>
      <w:r>
        <w:t>e</w:t>
      </w:r>
      <w:r w:rsidRPr="00F32D25">
        <w:t>squerdo</w:t>
      </w:r>
      <w:r>
        <w:t xml:space="preserve"> e depois selecione o item </w:t>
      </w:r>
      <w:r w:rsidRPr="00F32D25">
        <w:rPr>
          <w:i/>
        </w:rPr>
        <w:t>Inserir Sumário</w:t>
      </w:r>
      <w:r>
        <w:t xml:space="preserve">, conforme mostra a Figura </w:t>
      </w:r>
      <w:r w:rsidR="00314F0F">
        <w:t>9</w:t>
      </w:r>
      <w:r>
        <w:t xml:space="preserve">. Aparecerá uma caixa de texto, conforme mostrado </w:t>
      </w:r>
      <w:r w:rsidR="000F55C2">
        <w:t>na mesma figura</w:t>
      </w:r>
      <w:r>
        <w:t>, na qual deve-se inserir a quantidade de níveis de seções que será apresentado no sumário</w:t>
      </w:r>
      <w:r w:rsidR="000F55C2">
        <w:t xml:space="preserve"> no Campo </w:t>
      </w:r>
      <w:r w:rsidR="000F55C2" w:rsidRPr="000F55C2">
        <w:rPr>
          <w:i/>
        </w:rPr>
        <w:t>Mostrar níveis</w:t>
      </w:r>
      <w:r>
        <w:t>. Como, neste modelo de documento, util</w:t>
      </w:r>
      <w:r w:rsidR="000F55C2">
        <w:t>iz</w:t>
      </w:r>
      <w:r>
        <w:t>am-se seções</w:t>
      </w:r>
      <w:r w:rsidR="000F55C2">
        <w:t xml:space="preserve"> primárias a quaternárias, indicou-se o nível 4, conforme pode ser visto na Figura </w:t>
      </w:r>
      <w:r w:rsidR="00314F0F">
        <w:t>9</w:t>
      </w:r>
      <w:r>
        <w:t>;</w:t>
      </w:r>
    </w:p>
    <w:p w14:paraId="713444DD" w14:textId="77777777" w:rsidR="00F32D25" w:rsidRDefault="00F32D25" w:rsidP="0081017A">
      <w:pPr>
        <w:pStyle w:val="Corpodetexto"/>
        <w:numPr>
          <w:ilvl w:val="0"/>
          <w:numId w:val="14"/>
        </w:numPr>
      </w:pPr>
      <w:r>
        <w:t>Por fim, clique em</w:t>
      </w:r>
      <w:r>
        <w:rPr>
          <w:i/>
        </w:rPr>
        <w:t xml:space="preserve"> OK</w:t>
      </w:r>
      <w:r>
        <w:t xml:space="preserve"> </w:t>
      </w:r>
      <w:r w:rsidR="001929B9">
        <w:t>e</w:t>
      </w:r>
      <w:r>
        <w:t xml:space="preserve"> o </w:t>
      </w:r>
      <w:r w:rsidR="000F55C2">
        <w:t xml:space="preserve">sumário será criado </w:t>
      </w:r>
      <w:r>
        <w:t>automaticamente.</w:t>
      </w:r>
    </w:p>
    <w:p w14:paraId="7D42D601" w14:textId="77777777" w:rsidR="0032160D" w:rsidRDefault="0032160D" w:rsidP="0032160D">
      <w:pPr>
        <w:pStyle w:val="Corpodetexto"/>
      </w:pPr>
    </w:p>
    <w:p w14:paraId="0818F128" w14:textId="77777777" w:rsidR="0032160D" w:rsidRDefault="0032160D" w:rsidP="0032160D">
      <w:pPr>
        <w:pStyle w:val="Corpodetexto"/>
      </w:pPr>
      <w:r>
        <w:t>Para atualizar o Sumário, devido a alguma modificação no texto, basta posicionar o cursor em algum trecho do Sumário e pressionar a tecla F9.  Caso apareça a caixa de texto mostrada na Figura 10, selecione a primeira opção (Atualizar apenas os números de página) quando a mudança tiver ocorrido apenas na numeração das páginas; ou a segunda opção (Atualizar o índice inteiro) quando alguma seção primária, secundária, terciária ou quaternária tiver sido criada ou excluída.</w:t>
      </w:r>
    </w:p>
    <w:p w14:paraId="3FE84AB2" w14:textId="77777777" w:rsidR="00D15349" w:rsidRDefault="00D15349" w:rsidP="00C920CB"/>
    <w:p w14:paraId="4D866D39" w14:textId="77777777" w:rsidR="0032160D" w:rsidRDefault="0032160D">
      <w:pPr>
        <w:spacing w:line="240" w:lineRule="auto"/>
        <w:jc w:val="left"/>
        <w:rPr>
          <w:sz w:val="20"/>
        </w:rPr>
      </w:pPr>
      <w:r>
        <w:br w:type="page"/>
      </w:r>
    </w:p>
    <w:p w14:paraId="39190663" w14:textId="02D066F6" w:rsidR="000F55C2" w:rsidRDefault="000F55C2" w:rsidP="00896C0C">
      <w:pPr>
        <w:pStyle w:val="Legenda"/>
        <w:ind w:left="142"/>
      </w:pPr>
      <w:bookmarkStart w:id="99" w:name="_Toc9287786"/>
      <w:r w:rsidRPr="000F55C2">
        <w:rPr>
          <w:noProof/>
        </w:rPr>
        <w:lastRenderedPageBreak/>
        <mc:AlternateContent>
          <mc:Choice Requires="wps">
            <w:drawing>
              <wp:anchor distT="0" distB="0" distL="114300" distR="114300" simplePos="0" relativeHeight="251685888" behindDoc="0" locked="0" layoutInCell="1" allowOverlap="1" wp14:anchorId="739BC9BA" wp14:editId="6C5BCF96">
                <wp:simplePos x="0" y="0"/>
                <wp:positionH relativeFrom="column">
                  <wp:posOffset>142240</wp:posOffset>
                </wp:positionH>
                <wp:positionV relativeFrom="paragraph">
                  <wp:posOffset>180975</wp:posOffset>
                </wp:positionV>
                <wp:extent cx="373380" cy="475615"/>
                <wp:effectExtent l="0" t="0" r="26670" b="19685"/>
                <wp:wrapNone/>
                <wp:docPr id="35" name="Elipse 35"/>
                <wp:cNvGraphicFramePr/>
                <a:graphic xmlns:a="http://schemas.openxmlformats.org/drawingml/2006/main">
                  <a:graphicData uri="http://schemas.microsoft.com/office/word/2010/wordprocessingShape">
                    <wps:wsp>
                      <wps:cNvSpPr/>
                      <wps:spPr>
                        <a:xfrm>
                          <a:off x="0" y="0"/>
                          <a:ext cx="373380" cy="475615"/>
                        </a:xfrm>
                        <a:prstGeom prst="ellipse">
                          <a:avLst/>
                        </a:prstGeom>
                        <a:noFill/>
                        <a:ln>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60F731" id="Elipse 35" o:spid="_x0000_s1026" style="position:absolute;margin-left:11.2pt;margin-top:14.25pt;width:29.4pt;height:37.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" filled="f" strokecolor="#c0504d [3205]" strokeweight="2pt"/>
            </w:pict>
          </mc:Fallback>
        </mc:AlternateContent>
      </w:r>
      <w:r>
        <w:t xml:space="preserve">Figura </w:t>
      </w:r>
      <w:r w:rsidR="00912DD0">
        <w:fldChar w:fldCharType="begin"/>
      </w:r>
      <w:r w:rsidR="00912DD0">
        <w:instrText xml:space="preserve"> SEQ Figura \* ARABIC </w:instrText>
      </w:r>
      <w:r w:rsidR="00912DD0">
        <w:fldChar w:fldCharType="separate"/>
      </w:r>
      <w:r w:rsidR="00AB614B">
        <w:rPr>
          <w:noProof/>
        </w:rPr>
        <w:t>9</w:t>
      </w:r>
      <w:r w:rsidR="00912DD0">
        <w:rPr>
          <w:noProof/>
        </w:rPr>
        <w:fldChar w:fldCharType="end"/>
      </w:r>
      <w:r>
        <w:t xml:space="preserve"> – Criação de Sumário no </w:t>
      </w:r>
      <w:r w:rsidR="00B72A5E" w:rsidRPr="00B72A5E">
        <w:rPr>
          <w:i/>
        </w:rPr>
        <w:t>Microsoft Word</w:t>
      </w:r>
      <w:bookmarkEnd w:id="99"/>
    </w:p>
    <w:p w14:paraId="1016E646" w14:textId="77777777" w:rsidR="00C920CB" w:rsidRDefault="007F05C8" w:rsidP="008E5D93">
      <w:pPr>
        <w:pStyle w:val="Legenda"/>
      </w:pPr>
      <w:r w:rsidRPr="000F55C2">
        <w:rPr>
          <w:noProof/>
        </w:rPr>
        <mc:AlternateContent>
          <mc:Choice Requires="wps">
            <w:drawing>
              <wp:anchor distT="0" distB="0" distL="114300" distR="114300" simplePos="0" relativeHeight="251684864" behindDoc="0" locked="0" layoutInCell="1" allowOverlap="1" wp14:anchorId="4B06E3EA" wp14:editId="62625C60">
                <wp:simplePos x="0" y="0"/>
                <wp:positionH relativeFrom="column">
                  <wp:posOffset>2695575</wp:posOffset>
                </wp:positionH>
                <wp:positionV relativeFrom="paragraph">
                  <wp:posOffset>927100</wp:posOffset>
                </wp:positionV>
                <wp:extent cx="2794635" cy="2259965"/>
                <wp:effectExtent l="1809750" t="0" r="24765" b="26035"/>
                <wp:wrapNone/>
                <wp:docPr id="34" name="Texto Explicativo 1 34"/>
                <wp:cNvGraphicFramePr/>
                <a:graphic xmlns:a="http://schemas.openxmlformats.org/drawingml/2006/main">
                  <a:graphicData uri="http://schemas.microsoft.com/office/word/2010/wordprocessingShape">
                    <wps:wsp>
                      <wps:cNvSpPr/>
                      <wps:spPr>
                        <a:xfrm>
                          <a:off x="0" y="0"/>
                          <a:ext cx="2794635" cy="2259965"/>
                        </a:xfrm>
                        <a:prstGeom prst="borderCallout1">
                          <a:avLst>
                            <a:gd name="adj1" fmla="val 26719"/>
                            <a:gd name="adj2" fmla="val 291"/>
                            <a:gd name="adj3" fmla="val 83887"/>
                            <a:gd name="adj4" fmla="val -64304"/>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95C" w14:textId="77777777" w:rsidR="00A97B19" w:rsidRDefault="00A97B19" w:rsidP="000F55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6E3EA" id="Texto Explicativo 1 34" o:spid="_x0000_s1030" type="#_x0000_t47" style="position:absolute;left:0;text-align:left;margin-left:212.25pt;margin-top:73pt;width:220.05pt;height:177.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" adj="-13890,18120,63,5771" filled="f" strokecolor="#1f497d [3215]" strokeweight="2pt">
                <v:textbox>
                  <w:txbxContent>
                    <w:p w14:paraId="1B5E795C" w14:textId="77777777" w:rsidR="00A97B19" w:rsidRDefault="00A97B19" w:rsidP="000F55C2">
                      <w:pPr>
                        <w:jc w:val="center"/>
                      </w:pPr>
                    </w:p>
                  </w:txbxContent>
                </v:textbox>
                <o:callout v:ext="edit" minusy="t"/>
              </v:shape>
            </w:pict>
          </mc:Fallback>
        </mc:AlternateContent>
      </w:r>
      <w:r w:rsidRPr="000F55C2">
        <w:rPr>
          <w:noProof/>
        </w:rPr>
        <mc:AlternateContent>
          <mc:Choice Requires="wps">
            <w:drawing>
              <wp:anchor distT="0" distB="0" distL="114300" distR="114300" simplePos="0" relativeHeight="251683840" behindDoc="0" locked="0" layoutInCell="1" allowOverlap="1" wp14:anchorId="727EBCF1" wp14:editId="0323633D">
                <wp:simplePos x="0" y="0"/>
                <wp:positionH relativeFrom="column">
                  <wp:posOffset>121285</wp:posOffset>
                </wp:positionH>
                <wp:positionV relativeFrom="paragraph">
                  <wp:posOffset>2741930</wp:posOffset>
                </wp:positionV>
                <wp:extent cx="798195" cy="250825"/>
                <wp:effectExtent l="0" t="0" r="20955" b="15875"/>
                <wp:wrapNone/>
                <wp:docPr id="33" name="Elipse 33"/>
                <wp:cNvGraphicFramePr/>
                <a:graphic xmlns:a="http://schemas.openxmlformats.org/drawingml/2006/main">
                  <a:graphicData uri="http://schemas.microsoft.com/office/word/2010/wordprocessingShape">
                    <wps:wsp>
                      <wps:cNvSpPr/>
                      <wps:spPr>
                        <a:xfrm>
                          <a:off x="0" y="0"/>
                          <a:ext cx="798195" cy="250825"/>
                        </a:xfrm>
                        <a:prstGeom prst="ellipse">
                          <a:avLst/>
                        </a:prstGeom>
                        <a:noFill/>
                        <a:ln>
                          <a:solidFill>
                            <a:schemeClr val="tx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4A2C5" id="Elipse 33" o:spid="_x0000_s1026" style="position:absolute;margin-left:9.55pt;margin-top:215.9pt;width:62.85pt;height:1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" filled="f" strokecolor="#1f497d [3215]" strokeweight="2pt"/>
            </w:pict>
          </mc:Fallback>
        </mc:AlternateContent>
      </w:r>
      <w:r w:rsidR="000F55C2" w:rsidRPr="000F55C2">
        <w:rPr>
          <w:noProof/>
        </w:rPr>
        <mc:AlternateContent>
          <mc:Choice Requires="wps">
            <w:drawing>
              <wp:anchor distT="0" distB="0" distL="114300" distR="114300" simplePos="0" relativeHeight="251687936" behindDoc="0" locked="0" layoutInCell="1" allowOverlap="1" wp14:anchorId="7FA2CE08" wp14:editId="23C715ED">
                <wp:simplePos x="0" y="0"/>
                <wp:positionH relativeFrom="column">
                  <wp:posOffset>2865120</wp:posOffset>
                </wp:positionH>
                <wp:positionV relativeFrom="paragraph">
                  <wp:posOffset>2534831</wp:posOffset>
                </wp:positionV>
                <wp:extent cx="927279" cy="218941"/>
                <wp:effectExtent l="0" t="0" r="25400" b="10160"/>
                <wp:wrapNone/>
                <wp:docPr id="36" name="Elipse 36"/>
                <wp:cNvGraphicFramePr/>
                <a:graphic xmlns:a="http://schemas.openxmlformats.org/drawingml/2006/main">
                  <a:graphicData uri="http://schemas.microsoft.com/office/word/2010/wordprocessingShape">
                    <wps:wsp>
                      <wps:cNvSpPr/>
                      <wps:spPr>
                        <a:xfrm>
                          <a:off x="0" y="0"/>
                          <a:ext cx="927279" cy="218941"/>
                        </a:xfrm>
                        <a:prstGeom prst="ellipse">
                          <a:avLst/>
                        </a:prstGeom>
                        <a:noFill/>
                        <a:ln>
                          <a:solidFill>
                            <a:schemeClr val="accent6"/>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8500D" id="Elipse 36" o:spid="_x0000_s1026" style="position:absolute;margin-left:225.6pt;margin-top:199.6pt;width:73pt;height:17.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" filled="f" strokecolor="#f79646 [3209]" strokeweight="2pt"/>
            </w:pict>
          </mc:Fallback>
        </mc:AlternateContent>
      </w:r>
      <w:r w:rsidR="000F55C2">
        <w:rPr>
          <w:noProof/>
        </w:rPr>
        <w:drawing>
          <wp:inline distT="0" distB="0" distL="0" distR="0" wp14:anchorId="27A0E9CF" wp14:editId="63367354">
            <wp:extent cx="2273253" cy="3193961"/>
            <wp:effectExtent l="0" t="0" r="0"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4805" cy="3196141"/>
                    </a:xfrm>
                    <a:prstGeom prst="rect">
                      <a:avLst/>
                    </a:prstGeom>
                    <a:noFill/>
                    <a:ln>
                      <a:noFill/>
                    </a:ln>
                  </pic:spPr>
                </pic:pic>
              </a:graphicData>
            </a:graphic>
          </wp:inline>
        </w:drawing>
      </w:r>
      <w:r w:rsidR="000F55C2">
        <w:tab/>
      </w:r>
      <w:r w:rsidR="000F55C2">
        <w:rPr>
          <w:noProof/>
        </w:rPr>
        <w:drawing>
          <wp:inline distT="0" distB="0" distL="0" distR="0" wp14:anchorId="3AF34225" wp14:editId="213D5D1C">
            <wp:extent cx="2796275" cy="2260124"/>
            <wp:effectExtent l="0" t="0" r="4445" b="698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6270" cy="2260120"/>
                    </a:xfrm>
                    <a:prstGeom prst="rect">
                      <a:avLst/>
                    </a:prstGeom>
                    <a:noFill/>
                    <a:ln>
                      <a:noFill/>
                    </a:ln>
                  </pic:spPr>
                </pic:pic>
              </a:graphicData>
            </a:graphic>
          </wp:inline>
        </w:drawing>
      </w:r>
    </w:p>
    <w:p w14:paraId="598CCAE5" w14:textId="77777777" w:rsidR="000F55C2" w:rsidRPr="00FE0F3F" w:rsidRDefault="000F55C2" w:rsidP="000F55C2">
      <w:pPr>
        <w:ind w:left="142"/>
        <w:rPr>
          <w:sz w:val="18"/>
        </w:rPr>
      </w:pPr>
      <w:bookmarkStart w:id="100" w:name="_Toc335309220"/>
      <w:r w:rsidRPr="00FE0F3F">
        <w:rPr>
          <w:sz w:val="18"/>
        </w:rPr>
        <w:t>Fonte: Produção do próprio autor.</w:t>
      </w:r>
      <w:r w:rsidRPr="00217095">
        <w:rPr>
          <w:noProof/>
        </w:rPr>
        <w:t xml:space="preserve"> </w:t>
      </w:r>
    </w:p>
    <w:bookmarkEnd w:id="100"/>
    <w:p w14:paraId="09508744" w14:textId="77777777" w:rsidR="006456A4" w:rsidRDefault="006456A4" w:rsidP="00C920CB">
      <w:pPr>
        <w:pStyle w:val="Corpodetexto"/>
      </w:pPr>
    </w:p>
    <w:p w14:paraId="53FC5693" w14:textId="77777777" w:rsidR="001929B9" w:rsidRDefault="001929B9" w:rsidP="00896C0C">
      <w:pPr>
        <w:pStyle w:val="Legenda"/>
        <w:ind w:left="2410"/>
      </w:pPr>
      <w:bookmarkStart w:id="101" w:name="_Toc9287787"/>
      <w:r>
        <w:t xml:space="preserve">Figura </w:t>
      </w:r>
      <w:r w:rsidR="00912DD0">
        <w:fldChar w:fldCharType="begin"/>
      </w:r>
      <w:r w:rsidR="00912DD0">
        <w:instrText xml:space="preserve"> SEQ Figura \* ARABIC </w:instrText>
      </w:r>
      <w:r w:rsidR="00912DD0">
        <w:fldChar w:fldCharType="separate"/>
      </w:r>
      <w:r w:rsidR="00AB614B">
        <w:rPr>
          <w:noProof/>
        </w:rPr>
        <w:t>10</w:t>
      </w:r>
      <w:r w:rsidR="00912DD0">
        <w:rPr>
          <w:noProof/>
        </w:rPr>
        <w:fldChar w:fldCharType="end"/>
      </w:r>
      <w:r>
        <w:t xml:space="preserve"> – Caixa de texto de atualização de Sumário</w:t>
      </w:r>
      <w:bookmarkEnd w:id="101"/>
    </w:p>
    <w:p w14:paraId="12921D25" w14:textId="77777777" w:rsidR="001929B9" w:rsidRDefault="001929B9" w:rsidP="001929B9">
      <w:pPr>
        <w:pStyle w:val="Corpodetexto"/>
        <w:jc w:val="center"/>
        <w:rPr>
          <w:highlight w:val="yellow"/>
        </w:rPr>
      </w:pPr>
      <w:r>
        <w:rPr>
          <w:noProof/>
        </w:rPr>
        <w:drawing>
          <wp:inline distT="0" distB="0" distL="0" distR="0" wp14:anchorId="4A29C294" wp14:editId="4F31C9C2">
            <wp:extent cx="2727960" cy="126465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0927" cy="1266030"/>
                    </a:xfrm>
                    <a:prstGeom prst="rect">
                      <a:avLst/>
                    </a:prstGeom>
                    <a:noFill/>
                    <a:ln>
                      <a:noFill/>
                    </a:ln>
                  </pic:spPr>
                </pic:pic>
              </a:graphicData>
            </a:graphic>
          </wp:inline>
        </w:drawing>
      </w:r>
    </w:p>
    <w:p w14:paraId="0A74E2D2" w14:textId="77777777" w:rsidR="001929B9" w:rsidRDefault="001929B9" w:rsidP="00896C0C">
      <w:pPr>
        <w:ind w:left="2410"/>
        <w:rPr>
          <w:noProof/>
        </w:rPr>
      </w:pPr>
      <w:r w:rsidRPr="00FE0F3F">
        <w:rPr>
          <w:sz w:val="18"/>
        </w:rPr>
        <w:t>Fonte: Produção do próprio autor.</w:t>
      </w:r>
      <w:r w:rsidRPr="00217095">
        <w:rPr>
          <w:noProof/>
        </w:rPr>
        <w:t xml:space="preserve"> </w:t>
      </w:r>
    </w:p>
    <w:p w14:paraId="412E459D" w14:textId="77777777" w:rsidR="0032160D" w:rsidRPr="00FE0F3F" w:rsidRDefault="0032160D" w:rsidP="0032160D"/>
    <w:p w14:paraId="27318223" w14:textId="77777777" w:rsidR="00585194" w:rsidRDefault="00585194" w:rsidP="005E6FAA">
      <w:pPr>
        <w:pStyle w:val="Ttulo2"/>
      </w:pPr>
      <w:bookmarkStart w:id="102" w:name="_Toc335309221"/>
      <w:bookmarkStart w:id="103" w:name="_Toc9287752"/>
      <w:r>
        <w:t>Apêndice e Anexo</w:t>
      </w:r>
      <w:bookmarkEnd w:id="102"/>
      <w:bookmarkEnd w:id="103"/>
    </w:p>
    <w:p w14:paraId="315A33FC" w14:textId="77777777" w:rsidR="00585194" w:rsidRDefault="00585194" w:rsidP="00585194">
      <w:r>
        <w:t>Os Apêndices e Anexos de um trabalho são documentos complementares que trazem informações adicionais</w:t>
      </w:r>
      <w:r w:rsidR="0077025C">
        <w:t xml:space="preserve"> </w:t>
      </w:r>
      <w:r>
        <w:t>colocad</w:t>
      </w:r>
      <w:r w:rsidR="0077025C">
        <w:t>a</w:t>
      </w:r>
      <w:r>
        <w:t xml:space="preserve">s </w:t>
      </w:r>
      <w:r w:rsidR="0077025C">
        <w:t>à</w:t>
      </w:r>
      <w:r>
        <w:t xml:space="preserve"> parte do texto apenas para não interromper a sequência lógica de exposição da informação. Apesar da semelhança entre os dois, eles diferenciam-se entre si pela autoria:</w:t>
      </w:r>
    </w:p>
    <w:p w14:paraId="6C891805" w14:textId="77777777" w:rsidR="00585194" w:rsidRDefault="00585194" w:rsidP="0081017A">
      <w:pPr>
        <w:pStyle w:val="PargrafodaLista"/>
        <w:numPr>
          <w:ilvl w:val="0"/>
          <w:numId w:val="11"/>
        </w:numPr>
      </w:pPr>
      <w:r>
        <w:t>O Apêndice é um elemento elaborado pelo autor do trabalho, ou seja, de autoria própria;</w:t>
      </w:r>
    </w:p>
    <w:p w14:paraId="626B70F9" w14:textId="77777777" w:rsidR="00585194" w:rsidRDefault="00585194" w:rsidP="0081017A">
      <w:pPr>
        <w:pStyle w:val="PargrafodaLista"/>
        <w:numPr>
          <w:ilvl w:val="0"/>
          <w:numId w:val="11"/>
        </w:numPr>
      </w:pPr>
      <w:r>
        <w:t>O Anexo traz informações de autoria diferente, por exemplo:</w:t>
      </w:r>
    </w:p>
    <w:p w14:paraId="4ED9F5B8" w14:textId="77777777" w:rsidR="00585194" w:rsidRDefault="00585194" w:rsidP="0081017A">
      <w:pPr>
        <w:pStyle w:val="PargrafodaLista"/>
        <w:numPr>
          <w:ilvl w:val="1"/>
          <w:numId w:val="11"/>
        </w:numPr>
      </w:pPr>
      <w:r>
        <w:t>Informações, esquemas e/ou gráficos extraídos de manuais de fabricantes;</w:t>
      </w:r>
    </w:p>
    <w:p w14:paraId="1AB477F3" w14:textId="77777777" w:rsidR="00585194" w:rsidRDefault="00585194" w:rsidP="0081017A">
      <w:pPr>
        <w:pStyle w:val="PargrafodaLista"/>
        <w:numPr>
          <w:ilvl w:val="1"/>
          <w:numId w:val="11"/>
        </w:numPr>
      </w:pPr>
      <w:r>
        <w:t>Trechos ou seções de um determinado livro ou artigo.</w:t>
      </w:r>
    </w:p>
    <w:p w14:paraId="46B8894C" w14:textId="77777777" w:rsidR="00585194" w:rsidRDefault="00585194" w:rsidP="00585194">
      <w:r>
        <w:lastRenderedPageBreak/>
        <w:t>A apresentação dos Apêndices e dos Anexos deve seguir a</w:t>
      </w:r>
      <w:r w:rsidR="00B52EAF">
        <w:t>s</w:t>
      </w:r>
      <w:r>
        <w:t xml:space="preserve"> seguinte</w:t>
      </w:r>
      <w:r w:rsidR="00B52EAF">
        <w:t>s</w:t>
      </w:r>
      <w:r>
        <w:t xml:space="preserve"> regra</w:t>
      </w:r>
      <w:r w:rsidR="00B52EAF">
        <w:t>s</w:t>
      </w:r>
      <w:r>
        <w:t>:</w:t>
      </w:r>
    </w:p>
    <w:p w14:paraId="307803CC" w14:textId="77777777" w:rsidR="00585194" w:rsidRDefault="00585194" w:rsidP="0081017A">
      <w:pPr>
        <w:pStyle w:val="PargrafodaLista"/>
        <w:numPr>
          <w:ilvl w:val="0"/>
          <w:numId w:val="12"/>
        </w:numPr>
      </w:pPr>
      <w:r>
        <w:t xml:space="preserve">A identificação será feita na parte superior da página e alinhamento centralizado. </w:t>
      </w:r>
    </w:p>
    <w:p w14:paraId="07368520" w14:textId="77777777" w:rsidR="00585194" w:rsidRDefault="00585194" w:rsidP="0081017A">
      <w:pPr>
        <w:pStyle w:val="PargrafodaLista"/>
        <w:numPr>
          <w:ilvl w:val="0"/>
          <w:numId w:val="12"/>
        </w:numPr>
      </w:pPr>
      <w:r>
        <w:t xml:space="preserve">A ordenação será indicada por letras maiúsculas consecutivas, precedidas pelas palavras APÊNDICE ou ANEXO e seguidas de travessão e do respectivo título.  </w:t>
      </w:r>
    </w:p>
    <w:p w14:paraId="519DD233" w14:textId="77777777" w:rsidR="00314F0F" w:rsidRDefault="00314F0F" w:rsidP="00585194"/>
    <w:p w14:paraId="2E95C37F" w14:textId="77777777" w:rsidR="00B52EAF" w:rsidRDefault="00585194" w:rsidP="00585194">
      <w:r>
        <w:t>P</w:t>
      </w:r>
      <w:r w:rsidR="00B52EAF">
        <w:t>ara exemplificar o uso dessas regras, os três exemplos a seguir são apresentados:</w:t>
      </w:r>
    </w:p>
    <w:p w14:paraId="4279B83A" w14:textId="77777777" w:rsidR="00585194" w:rsidRDefault="00585194" w:rsidP="0032160D">
      <w:pPr>
        <w:jc w:val="left"/>
      </w:pPr>
      <w:r>
        <w:t xml:space="preserve">APÊNDICE A – Análise das etapas de operação do conversor </w:t>
      </w:r>
      <w:proofErr w:type="spellStart"/>
      <w:r>
        <w:rPr>
          <w:i/>
        </w:rPr>
        <w:t>boost</w:t>
      </w:r>
      <w:proofErr w:type="spellEnd"/>
    </w:p>
    <w:p w14:paraId="529D61C9" w14:textId="77777777" w:rsidR="00585194" w:rsidRPr="00322176" w:rsidRDefault="00585194" w:rsidP="0032160D">
      <w:pPr>
        <w:jc w:val="left"/>
      </w:pPr>
      <w:r>
        <w:t>APÊNDICE B – Formas de onda de tensão e de corrente obtidas experimentalmente</w:t>
      </w:r>
    </w:p>
    <w:p w14:paraId="7ABD3841" w14:textId="77777777" w:rsidR="0076010F" w:rsidRDefault="00585194" w:rsidP="0032160D">
      <w:pPr>
        <w:jc w:val="left"/>
      </w:pPr>
      <w:r>
        <w:t>ANEXO A – Dados do fabricante do interruptor IRFP360</w:t>
      </w:r>
      <w:r w:rsidR="0076010F">
        <w:br w:type="page"/>
      </w:r>
    </w:p>
    <w:p w14:paraId="48240675" w14:textId="77777777" w:rsidR="00E97582" w:rsidRDefault="00E97582" w:rsidP="004E421B">
      <w:pPr>
        <w:pStyle w:val="Ttulo1"/>
      </w:pPr>
      <w:bookmarkStart w:id="104" w:name="_Toc523964460"/>
      <w:bookmarkStart w:id="105" w:name="_Toc335309222"/>
      <w:bookmarkStart w:id="106" w:name="_Toc523964459"/>
      <w:bookmarkStart w:id="107" w:name="_Toc9287753"/>
      <w:r>
        <w:lastRenderedPageBreak/>
        <w:t>citações e REFERÊNCIAS BIBLIOGRÁFICAS</w:t>
      </w:r>
      <w:bookmarkEnd w:id="104"/>
      <w:bookmarkEnd w:id="105"/>
      <w:bookmarkEnd w:id="107"/>
    </w:p>
    <w:p w14:paraId="29187F43" w14:textId="77777777" w:rsidR="00E97582" w:rsidRDefault="00BF343C" w:rsidP="005E6FAA">
      <w:pPr>
        <w:pStyle w:val="Ttulo2"/>
      </w:pPr>
      <w:bookmarkStart w:id="108" w:name="_Toc9287754"/>
      <w:r>
        <w:t>Uso de citações</w:t>
      </w:r>
      <w:bookmarkEnd w:id="108"/>
    </w:p>
    <w:p w14:paraId="2BD6EF21" w14:textId="44FCB71F" w:rsidR="00BF343C" w:rsidRDefault="00BF343C" w:rsidP="002F369C">
      <w:pPr>
        <w:pStyle w:val="Corpodetexto"/>
      </w:pPr>
      <w:r>
        <w:t>As citações são trechos transcritos ou informações retiradas de outras fontes, quer escrita ou oralmente, que são inseridas no texto com o propósito de esclarecer, complementar e até mesmo sustentar as ideias do autor do trabalho. Como se tratam de informações de autoria diferente, a fonte de onde foi extraída dever ser obrigatoriamente identificada para fins de garantia e respeito dos direitos autorais.</w:t>
      </w:r>
      <w:r w:rsidR="003A4227">
        <w:t xml:space="preserve"> Todas as obras citadas no texto do trabalho devem fazer parte da </w:t>
      </w:r>
      <w:r w:rsidR="00AB2B08">
        <w:t>l</w:t>
      </w:r>
      <w:r w:rsidR="003A4227">
        <w:t xml:space="preserve">ista de </w:t>
      </w:r>
      <w:r w:rsidR="00AB2B08">
        <w:t>r</w:t>
      </w:r>
      <w:r w:rsidR="003A4227">
        <w:t>eferências no final do trabalho</w:t>
      </w:r>
      <w:r w:rsidR="00AB2B08">
        <w:t xml:space="preserve"> (Referências Bibliográficas)</w:t>
      </w:r>
      <w:r w:rsidR="003A4227">
        <w:t xml:space="preserve">, seguindo as regras de apresentação definidas na </w:t>
      </w:r>
      <w:r w:rsidR="00110157">
        <w:t xml:space="preserve">ABNT NBR </w:t>
      </w:r>
      <w:r w:rsidR="003A4227">
        <w:t>6023:</w:t>
      </w:r>
      <w:r w:rsidR="0032160D">
        <w:t>2018</w:t>
      </w:r>
      <w:r w:rsidR="003A4227">
        <w:t xml:space="preserve">, que também serão discutidas ao final deste capítulo. </w:t>
      </w:r>
    </w:p>
    <w:p w14:paraId="6FA08AE5" w14:textId="77777777" w:rsidR="00BF343C" w:rsidRDefault="00BF343C" w:rsidP="002F369C">
      <w:pPr>
        <w:pStyle w:val="Corpodetexto"/>
      </w:pPr>
    </w:p>
    <w:p w14:paraId="7CFD5F16" w14:textId="77777777" w:rsidR="00BF343C" w:rsidRDefault="00BF343C" w:rsidP="002F369C">
      <w:pPr>
        <w:pStyle w:val="Corpodetexto"/>
      </w:pPr>
      <w:r>
        <w:t>As citações podem acontecer de três formas distintas ao longo do trabalho:</w:t>
      </w:r>
    </w:p>
    <w:p w14:paraId="1F35BE6A" w14:textId="77777777" w:rsidR="00BF343C" w:rsidRDefault="00BF343C" w:rsidP="0081017A">
      <w:pPr>
        <w:pStyle w:val="Corpodetexto"/>
        <w:numPr>
          <w:ilvl w:val="0"/>
          <w:numId w:val="15"/>
        </w:numPr>
      </w:pPr>
      <w:r w:rsidRPr="00045DC8">
        <w:rPr>
          <w:b/>
        </w:rPr>
        <w:t>Citação direta</w:t>
      </w:r>
      <w:r>
        <w:t xml:space="preserve"> – quando é feita a transcrição literal de textos de outros autores</w:t>
      </w:r>
      <w:r w:rsidR="00045DC8">
        <w:t>. Ou seja, utilizam-se as mesmas palavras do autor consultado no texto que está sendo escrito</w:t>
      </w:r>
      <w:r>
        <w:t>;</w:t>
      </w:r>
    </w:p>
    <w:p w14:paraId="6BD69FE1" w14:textId="77777777" w:rsidR="00045DC8" w:rsidRDefault="00BF343C" w:rsidP="0081017A">
      <w:pPr>
        <w:pStyle w:val="Corpodetexto"/>
        <w:numPr>
          <w:ilvl w:val="0"/>
          <w:numId w:val="15"/>
        </w:numPr>
      </w:pPr>
      <w:r w:rsidRPr="00045DC8">
        <w:rPr>
          <w:b/>
        </w:rPr>
        <w:t>Citação indireta</w:t>
      </w:r>
      <w:r>
        <w:t xml:space="preserve"> – quando ocorre apenas a reprodução da </w:t>
      </w:r>
      <w:r w:rsidR="00045DC8">
        <w:t xml:space="preserve">ideia </w:t>
      </w:r>
      <w:r>
        <w:t xml:space="preserve">sem a transcrição </w:t>
      </w:r>
      <w:r w:rsidR="00045DC8">
        <w:t xml:space="preserve">literal </w:t>
      </w:r>
      <w:r>
        <w:t>do texto</w:t>
      </w:r>
      <w:r w:rsidR="00045DC8">
        <w:t xml:space="preserve"> do autor consultado. Neste caso, as palavras utilizadas no texto que está sendo escrito são diferentes das utilizadas pelo autor consultado, mas a ideia (informação) transmitida é a mesma;</w:t>
      </w:r>
    </w:p>
    <w:p w14:paraId="23C05D7F" w14:textId="77777777" w:rsidR="00045DC8" w:rsidRDefault="00045DC8" w:rsidP="0081017A">
      <w:pPr>
        <w:pStyle w:val="Corpodetexto"/>
        <w:numPr>
          <w:ilvl w:val="0"/>
          <w:numId w:val="15"/>
        </w:numPr>
      </w:pPr>
      <w:r w:rsidRPr="00045DC8">
        <w:rPr>
          <w:b/>
        </w:rPr>
        <w:t>Citação de citação</w:t>
      </w:r>
      <w:r>
        <w:t xml:space="preserve"> – nos casos em que não for possível consultar o documento original, pode-se fazer a transcrição (direta ou indireta) de uma informação já citada por outros autores. No entanto, todo esforço deve ser empreendido para que a fonte original da informação seja consultada antes de se utilizar desse tipo de citação.</w:t>
      </w:r>
    </w:p>
    <w:p w14:paraId="25CF9433" w14:textId="77777777" w:rsidR="00045DC8" w:rsidRDefault="00045DC8" w:rsidP="002F369C">
      <w:pPr>
        <w:pStyle w:val="Corpodetexto"/>
      </w:pPr>
    </w:p>
    <w:p w14:paraId="277531CF" w14:textId="77777777" w:rsidR="008511B5" w:rsidRDefault="00045DC8" w:rsidP="002F369C">
      <w:pPr>
        <w:pStyle w:val="Corpodetexto"/>
      </w:pPr>
      <w:r>
        <w:t xml:space="preserve">A identificação das citações pode ser feita de </w:t>
      </w:r>
      <w:r w:rsidR="008511B5">
        <w:t>duas f</w:t>
      </w:r>
      <w:r>
        <w:t>ormas diferentes, podendo aparecer: incluída no texto</w:t>
      </w:r>
      <w:r w:rsidR="001D43B1">
        <w:t xml:space="preserve"> ou </w:t>
      </w:r>
      <w:r>
        <w:t>em nota de rodapé</w:t>
      </w:r>
      <w:r w:rsidR="001D43B1">
        <w:t>.</w:t>
      </w:r>
      <w:r w:rsidR="008511B5">
        <w:t xml:space="preserve"> No entanto, o autor deve adotar uma única forma para que haja uniformidade de procedimentos ao longo do texto do trabalho.</w:t>
      </w:r>
      <w:r w:rsidR="00984158">
        <w:t xml:space="preserve"> </w:t>
      </w:r>
    </w:p>
    <w:p w14:paraId="56049E66" w14:textId="77777777" w:rsidR="00984158" w:rsidRDefault="00984158" w:rsidP="002F369C">
      <w:pPr>
        <w:pStyle w:val="Corpodetexto"/>
      </w:pPr>
    </w:p>
    <w:p w14:paraId="0A3DA4D8" w14:textId="290BCE79" w:rsidR="00984158" w:rsidRDefault="002429E3" w:rsidP="002F369C">
      <w:pPr>
        <w:pStyle w:val="Corpodetexto"/>
      </w:pPr>
      <w:r>
        <w:t xml:space="preserve">Segundo a </w:t>
      </w:r>
      <w:r w:rsidR="00110157">
        <w:t xml:space="preserve">ABNT NBR </w:t>
      </w:r>
      <w:r>
        <w:t>10520:2002, a</w:t>
      </w:r>
      <w:r w:rsidR="00984158">
        <w:t>s citações devem ser indicadas no texto por um sistema de chamada num</w:t>
      </w:r>
      <w:r>
        <w:t>érico ou autor-data:</w:t>
      </w:r>
    </w:p>
    <w:p w14:paraId="79E9BA9F" w14:textId="77777777" w:rsidR="00182A75" w:rsidRDefault="00182A75" w:rsidP="0081017A">
      <w:pPr>
        <w:pStyle w:val="Corpodetexto"/>
        <w:numPr>
          <w:ilvl w:val="0"/>
          <w:numId w:val="16"/>
        </w:numPr>
      </w:pPr>
      <w:r>
        <w:t>No sistema numérico:</w:t>
      </w:r>
    </w:p>
    <w:p w14:paraId="16A962E5" w14:textId="2F205007" w:rsidR="00984158" w:rsidRDefault="00182A75" w:rsidP="00984158">
      <w:pPr>
        <w:pStyle w:val="Citao"/>
      </w:pPr>
      <w:r>
        <w:t>[...</w:t>
      </w:r>
      <w:r w:rsidR="00984158">
        <w:t xml:space="preserve">] a indicação da fonte é feita por uma </w:t>
      </w:r>
      <w:r w:rsidR="00984158" w:rsidRPr="0075391E">
        <w:rPr>
          <w:b/>
        </w:rPr>
        <w:t>numeração única e consecutiva</w:t>
      </w:r>
      <w:r w:rsidR="00984158">
        <w:t xml:space="preserve">, em algarismos arábicos, </w:t>
      </w:r>
      <w:r w:rsidR="00984158" w:rsidRPr="0075391E">
        <w:rPr>
          <w:b/>
        </w:rPr>
        <w:t>remetendo à lista de referências</w:t>
      </w:r>
      <w:r w:rsidR="00984158">
        <w:t xml:space="preserve"> ao final do trabalho, do </w:t>
      </w:r>
      <w:r w:rsidR="00984158">
        <w:lastRenderedPageBreak/>
        <w:t>capítulo</w:t>
      </w:r>
      <w:r>
        <w:t xml:space="preserve"> ou da parte</w:t>
      </w:r>
      <w:r w:rsidR="00984158">
        <w:t xml:space="preserve">, </w:t>
      </w:r>
      <w:r w:rsidR="00984158" w:rsidRPr="0075391E">
        <w:rPr>
          <w:b/>
        </w:rPr>
        <w:t>na mesma ordem em que aparecem no texto</w:t>
      </w:r>
      <w:r w:rsidR="00984158">
        <w:t xml:space="preserve">. Não se inicia a numeração das citações a cada página (ABNT, </w:t>
      </w:r>
      <w:r w:rsidR="003262E7">
        <w:t>2002</w:t>
      </w:r>
      <w:r w:rsidR="00984158">
        <w:t>, p. 4</w:t>
      </w:r>
      <w:r w:rsidR="0075391E">
        <w:t>, grifo nosso</w:t>
      </w:r>
      <w:r w:rsidR="00984158">
        <w:t>)</w:t>
      </w:r>
      <w:r w:rsidR="0075391E">
        <w:t>.</w:t>
      </w:r>
    </w:p>
    <w:p w14:paraId="7B43ABDA" w14:textId="77777777" w:rsidR="00CF48A3" w:rsidRDefault="00CF48A3" w:rsidP="002429E3">
      <w:pPr>
        <w:ind w:left="706"/>
      </w:pPr>
      <w:r>
        <w:t>Por exemplo:</w:t>
      </w:r>
    </w:p>
    <w:p w14:paraId="6E24C107" w14:textId="77777777" w:rsidR="00CF48A3" w:rsidRDefault="00CF48A3" w:rsidP="00CF48A3">
      <w:pPr>
        <w:ind w:left="1418"/>
        <w:rPr>
          <w:i/>
        </w:rPr>
      </w:pPr>
      <w:r>
        <w:rPr>
          <w:i/>
        </w:rPr>
        <w:t>No texto</w:t>
      </w:r>
    </w:p>
    <w:p w14:paraId="130E2D0C" w14:textId="77777777" w:rsidR="00CF48A3" w:rsidRDefault="00CF48A3" w:rsidP="00CF48A3">
      <w:pPr>
        <w:ind w:left="1418"/>
      </w:pPr>
      <w:r>
        <w:t>De acordo com (12), no sistema numérico, “[...] a indicação da fonte é feita por uma numeração única [...]”</w:t>
      </w:r>
    </w:p>
    <w:p w14:paraId="21E2D072" w14:textId="77777777" w:rsidR="00CF48A3" w:rsidRPr="00CF48A3" w:rsidRDefault="00CF48A3" w:rsidP="00CF48A3">
      <w:pPr>
        <w:ind w:left="1418"/>
        <w:rPr>
          <w:i/>
        </w:rPr>
      </w:pPr>
      <w:r w:rsidRPr="00CF48A3">
        <w:rPr>
          <w:i/>
        </w:rPr>
        <w:t>Na lista de referências</w:t>
      </w:r>
    </w:p>
    <w:p w14:paraId="156369E7" w14:textId="77777777" w:rsidR="00CF48A3" w:rsidRPr="00095B6B" w:rsidRDefault="00CF48A3" w:rsidP="00CF48A3">
      <w:pPr>
        <w:pStyle w:val="Corpodetexto"/>
        <w:tabs>
          <w:tab w:val="left" w:pos="1843"/>
        </w:tabs>
        <w:spacing w:line="240" w:lineRule="auto"/>
        <w:ind w:left="1843" w:hanging="425"/>
        <w:jc w:val="left"/>
        <w:rPr>
          <w:szCs w:val="24"/>
        </w:rPr>
      </w:pPr>
      <w:r>
        <w:t>12</w:t>
      </w:r>
      <w:r>
        <w:tab/>
        <w:t xml:space="preserve">ASSOCIAÇÃO BRASILEIRA DE NORMAS TÉCNICAS. </w:t>
      </w:r>
      <w:r w:rsidRPr="00C10679">
        <w:rPr>
          <w:b/>
          <w:szCs w:val="24"/>
        </w:rPr>
        <w:t>NBR</w:t>
      </w:r>
      <w:r>
        <w:rPr>
          <w:b/>
          <w:szCs w:val="24"/>
        </w:rPr>
        <w:t xml:space="preserve"> 10520</w:t>
      </w:r>
      <w:r>
        <w:rPr>
          <w:szCs w:val="24"/>
        </w:rPr>
        <w:t>: Informação e documentação – citações em documentos – apresentação. Rio de Janeiro, 2002.</w:t>
      </w:r>
    </w:p>
    <w:p w14:paraId="21E27725" w14:textId="77777777" w:rsidR="00CF48A3" w:rsidRDefault="00CF48A3" w:rsidP="002429E3">
      <w:pPr>
        <w:ind w:left="706"/>
      </w:pPr>
    </w:p>
    <w:p w14:paraId="08019113" w14:textId="77777777" w:rsidR="00182A75" w:rsidRDefault="00182A75" w:rsidP="002429E3">
      <w:pPr>
        <w:ind w:left="706"/>
      </w:pPr>
      <w:r>
        <w:t xml:space="preserve">Quando se utilizam notas de rodapé no trabalho, </w:t>
      </w:r>
      <w:r w:rsidRPr="00182A75">
        <w:rPr>
          <w:b/>
        </w:rPr>
        <w:t>o sistema numérico não pode ser usado</w:t>
      </w:r>
      <w:r>
        <w:t>, uma vez que seria impossível distinguir a numeração das notas de rodapé que contenham informações adicionais e complementares ao texto da numeração das notas de rodapé referentes às citações.</w:t>
      </w:r>
    </w:p>
    <w:p w14:paraId="3F273615" w14:textId="77777777" w:rsidR="00182A75" w:rsidRDefault="00182A75" w:rsidP="00182A75"/>
    <w:p w14:paraId="5E529599" w14:textId="77777777" w:rsidR="00182A75" w:rsidRDefault="00182A75" w:rsidP="0081017A">
      <w:pPr>
        <w:pStyle w:val="PargrafodaLista"/>
        <w:numPr>
          <w:ilvl w:val="0"/>
          <w:numId w:val="16"/>
        </w:numPr>
      </w:pPr>
      <w:r>
        <w:t>No sistema autor-data, a indicação da fonte é feita da seguinte forma:</w:t>
      </w:r>
    </w:p>
    <w:p w14:paraId="214203D9" w14:textId="09E348FA" w:rsidR="002429E3" w:rsidRDefault="00432B6E" w:rsidP="0081017A">
      <w:pPr>
        <w:pStyle w:val="PargrafodaLista"/>
        <w:numPr>
          <w:ilvl w:val="1"/>
          <w:numId w:val="16"/>
        </w:numPr>
      </w:pPr>
      <w:r w:rsidRPr="002429E3">
        <w:rPr>
          <w:i/>
        </w:rPr>
        <w:t>Em obras com indicação de autoria</w:t>
      </w:r>
      <w:r>
        <w:t xml:space="preserve">: “Pelo sobrenome de cada autor ou pelo nome de cada entidade responsável até o primeiro sinal de pontuação, seguido(s) da data de publicação do documento e da(s) página(s) da citação [...]” (ABNT, </w:t>
      </w:r>
      <w:r w:rsidR="003262E7">
        <w:t>2002</w:t>
      </w:r>
      <w:r>
        <w:t>, p.4);</w:t>
      </w:r>
    </w:p>
    <w:p w14:paraId="7C9A5992" w14:textId="366B1C4F" w:rsidR="00432B6E" w:rsidRDefault="00432B6E" w:rsidP="0081017A">
      <w:pPr>
        <w:pStyle w:val="PargrafodaLista"/>
        <w:numPr>
          <w:ilvl w:val="1"/>
          <w:numId w:val="16"/>
        </w:numPr>
      </w:pPr>
      <w:r w:rsidRPr="002429E3">
        <w:rPr>
          <w:i/>
        </w:rPr>
        <w:t>Em obras sem indicação de autoria ou responsabilidade</w:t>
      </w:r>
      <w:r>
        <w:t xml:space="preserve">: “Pela primeira palavra do título seguida de reticências, [...] seguida da data de publicação do documento e da(s) página(s) da citação [...]” (ABNT, </w:t>
      </w:r>
      <w:r w:rsidR="003262E7">
        <w:t>2002</w:t>
      </w:r>
      <w:r>
        <w:t>, p.5).</w:t>
      </w:r>
    </w:p>
    <w:p w14:paraId="486B29A7" w14:textId="77777777" w:rsidR="002429E3" w:rsidRDefault="002429E3" w:rsidP="00182A75"/>
    <w:p w14:paraId="5229CFFF" w14:textId="4C3B4B9E" w:rsidR="00E5778E" w:rsidRDefault="005F7F5E" w:rsidP="002F369C">
      <w:pPr>
        <w:pStyle w:val="Corpodetexto"/>
      </w:pPr>
      <w:r>
        <w:t>Neste sistema</w:t>
      </w:r>
      <w:r w:rsidR="00E5778E">
        <w:t xml:space="preserve">, as chamadas podem acontecer incluídas na sentença do texto ou entre parênteses, havendo distinção na forma de apresentação </w:t>
      </w:r>
      <w:r>
        <w:t>em cada um dos</w:t>
      </w:r>
      <w:r w:rsidR="00E5778E">
        <w:t xml:space="preserve"> dois casos</w:t>
      </w:r>
      <w:r w:rsidR="00333A81">
        <w:t>:</w:t>
      </w:r>
      <w:r w:rsidR="00E5778E">
        <w:t xml:space="preserve"> </w:t>
      </w:r>
      <w:r>
        <w:br/>
      </w:r>
      <w:r w:rsidR="00E5778E">
        <w:t xml:space="preserve">“as chamadas pelo sobrenome do autor, pela instituição responsável ou título incluído na sentença devem ser em letras maiúsculas e minúsculas e, quando estiverem entre parênteses, devem ser em letras maiúsculas” (ABNT, </w:t>
      </w:r>
      <w:r w:rsidR="003262E7">
        <w:t>2002</w:t>
      </w:r>
      <w:r w:rsidR="00E5778E">
        <w:t>, p.2).</w:t>
      </w:r>
    </w:p>
    <w:p w14:paraId="291D4BCB" w14:textId="77777777" w:rsidR="00E5778E" w:rsidRDefault="00E5778E" w:rsidP="00E5778E">
      <w:pPr>
        <w:pStyle w:val="Corpodetexto"/>
        <w:spacing w:line="240" w:lineRule="auto"/>
      </w:pPr>
    </w:p>
    <w:p w14:paraId="63F182A3" w14:textId="77777777" w:rsidR="00E5778E" w:rsidRPr="007F1196" w:rsidRDefault="00E5778E" w:rsidP="00E5778E">
      <w:pPr>
        <w:pStyle w:val="Corpodetexto"/>
        <w:ind w:left="706"/>
        <w:rPr>
          <w:i/>
        </w:rPr>
      </w:pPr>
      <w:r w:rsidRPr="007F1196">
        <w:rPr>
          <w:i/>
        </w:rPr>
        <w:t>Exemplo</w:t>
      </w:r>
      <w:r>
        <w:rPr>
          <w:i/>
        </w:rPr>
        <w:t>s</w:t>
      </w:r>
      <w:r w:rsidRPr="007F1196">
        <w:rPr>
          <w:i/>
        </w:rPr>
        <w:t>:</w:t>
      </w:r>
    </w:p>
    <w:p w14:paraId="432D8387" w14:textId="77777777" w:rsidR="00027577" w:rsidRDefault="00027577" w:rsidP="00E5778E">
      <w:pPr>
        <w:pStyle w:val="Corpodetexto"/>
        <w:ind w:left="706"/>
      </w:pPr>
      <w:r>
        <w:t xml:space="preserve">Segundo França e Vasconcellos (2007, p. 130), </w:t>
      </w:r>
      <w:r w:rsidR="005F7F5E">
        <w:t xml:space="preserve">no sistema autor-data, </w:t>
      </w:r>
      <w:r w:rsidR="005F7F5E">
        <w:br/>
        <w:t>“</w:t>
      </w:r>
      <w:r>
        <w:t xml:space="preserve">as citações devem ser </w:t>
      </w:r>
      <w:r w:rsidRPr="00027577">
        <w:rPr>
          <w:b/>
        </w:rPr>
        <w:t>representadas</w:t>
      </w:r>
      <w:r>
        <w:t xml:space="preserve"> por chamadas de autor, instituição, entidade, </w:t>
      </w:r>
      <w:r>
        <w:lastRenderedPageBreak/>
        <w:t>título, grafadas em letras maiúsculas e minúsculas quando fizerem parte integrante do texto e em letras maiúsculas quando vierem entre parênteses”.</w:t>
      </w:r>
    </w:p>
    <w:p w14:paraId="441BA37D" w14:textId="77777777" w:rsidR="00E5778E" w:rsidRDefault="00E5778E" w:rsidP="00E5778E">
      <w:pPr>
        <w:pStyle w:val="Corpodetexto"/>
        <w:spacing w:line="240" w:lineRule="auto"/>
      </w:pPr>
    </w:p>
    <w:p w14:paraId="735BDD41" w14:textId="6E3848DF" w:rsidR="00027577" w:rsidRDefault="00027577" w:rsidP="00027577">
      <w:pPr>
        <w:ind w:left="706"/>
      </w:pPr>
      <w:r>
        <w:t xml:space="preserve">“As citações devem ser </w:t>
      </w:r>
      <w:r w:rsidRPr="00027577">
        <w:rPr>
          <w:b/>
        </w:rPr>
        <w:t>representadas</w:t>
      </w:r>
      <w:r>
        <w:t xml:space="preserve"> por chamadas de autor, instituição, entidade, título, grafadas em letras maiúsculas e minúsculas quando fizerem parte integrante do texto e em letras maiúsculas quando vierem entre parênteses.” (FRANÇA</w:t>
      </w:r>
      <w:r w:rsidR="00AB2B08">
        <w:t xml:space="preserve">; </w:t>
      </w:r>
      <w:r>
        <w:t>VASCONCELLOS, 2007, p. 130)</w:t>
      </w:r>
    </w:p>
    <w:p w14:paraId="26440791" w14:textId="77777777" w:rsidR="00027577" w:rsidRDefault="00027577" w:rsidP="00E5778E">
      <w:pPr>
        <w:pStyle w:val="Corpodetexto"/>
        <w:spacing w:line="240" w:lineRule="auto"/>
      </w:pPr>
    </w:p>
    <w:p w14:paraId="1AE31062" w14:textId="391A0E2E" w:rsidR="003A4227" w:rsidRDefault="00E5778E" w:rsidP="002F369C">
      <w:pPr>
        <w:pStyle w:val="Corpodetexto"/>
      </w:pPr>
      <w:r>
        <w:t xml:space="preserve"> </w:t>
      </w:r>
      <w:r w:rsidR="004A3C62">
        <w:t xml:space="preserve">A seguir, </w:t>
      </w:r>
      <w:r w:rsidR="009F6588">
        <w:t xml:space="preserve">são apresentadas algumas regras </w:t>
      </w:r>
      <w:r w:rsidR="003A4227">
        <w:t xml:space="preserve">para identificação de </w:t>
      </w:r>
      <w:r w:rsidR="004A3C62">
        <w:t xml:space="preserve">citações diretas, indiretas e </w:t>
      </w:r>
      <w:r w:rsidR="003A4227">
        <w:t xml:space="preserve">citações </w:t>
      </w:r>
      <w:r w:rsidR="004A3C62">
        <w:t>de citações</w:t>
      </w:r>
      <w:r w:rsidR="003A4227">
        <w:t>, a</w:t>
      </w:r>
      <w:r w:rsidR="004A3C62">
        <w:t>companhadas de exemplos ilustrativos.</w:t>
      </w:r>
      <w:r w:rsidR="003A4227">
        <w:t xml:space="preserve"> Outras regras e exemplos devem ser consultados no manual de </w:t>
      </w:r>
      <w:r w:rsidR="003A4227" w:rsidRPr="003A4227">
        <w:rPr>
          <w:i/>
        </w:rPr>
        <w:t xml:space="preserve">Normalização e </w:t>
      </w:r>
      <w:r w:rsidR="003A4227">
        <w:rPr>
          <w:i/>
        </w:rPr>
        <w:t>A</w:t>
      </w:r>
      <w:r w:rsidR="003A4227" w:rsidRPr="003A4227">
        <w:rPr>
          <w:i/>
        </w:rPr>
        <w:t xml:space="preserve">presentação de </w:t>
      </w:r>
      <w:r w:rsidR="003A4227">
        <w:rPr>
          <w:i/>
        </w:rPr>
        <w:t>T</w:t>
      </w:r>
      <w:r w:rsidR="003A4227" w:rsidRPr="003A4227">
        <w:rPr>
          <w:i/>
        </w:rPr>
        <w:t xml:space="preserve">rabalhos </w:t>
      </w:r>
      <w:r w:rsidR="003A4227">
        <w:rPr>
          <w:i/>
        </w:rPr>
        <w:t>C</w:t>
      </w:r>
      <w:r w:rsidR="003A4227" w:rsidRPr="003A4227">
        <w:rPr>
          <w:i/>
        </w:rPr>
        <w:t xml:space="preserve">ientíficos e </w:t>
      </w:r>
      <w:r w:rsidR="003A4227">
        <w:rPr>
          <w:i/>
        </w:rPr>
        <w:t>A</w:t>
      </w:r>
      <w:r w:rsidR="003A4227" w:rsidRPr="003A4227">
        <w:rPr>
          <w:i/>
        </w:rPr>
        <w:t>cadêmicos</w:t>
      </w:r>
      <w:r w:rsidR="003A4227" w:rsidRPr="003A4227">
        <w:t xml:space="preserve"> (UFES, 20</w:t>
      </w:r>
      <w:r w:rsidR="00AB2B08">
        <w:t>15a</w:t>
      </w:r>
      <w:r w:rsidR="003A4227" w:rsidRPr="003A4227">
        <w:t xml:space="preserve">) e na própria </w:t>
      </w:r>
      <w:r w:rsidR="00110157">
        <w:t xml:space="preserve">ABNT NBR </w:t>
      </w:r>
      <w:r w:rsidR="003A4227">
        <w:t>10520</w:t>
      </w:r>
      <w:r w:rsidR="00B57C68">
        <w:t>:2002</w:t>
      </w:r>
      <w:r w:rsidR="003A4227">
        <w:t xml:space="preserve"> (ABNT, </w:t>
      </w:r>
      <w:r w:rsidR="003262E7">
        <w:t>2002</w:t>
      </w:r>
      <w:r w:rsidR="003A4227">
        <w:t>).</w:t>
      </w:r>
    </w:p>
    <w:p w14:paraId="13F836C0" w14:textId="77777777" w:rsidR="0032160D" w:rsidRDefault="0032160D" w:rsidP="002F369C">
      <w:pPr>
        <w:pStyle w:val="Corpodetexto"/>
      </w:pPr>
    </w:p>
    <w:p w14:paraId="3459319A" w14:textId="77777777" w:rsidR="008511B5" w:rsidRDefault="008511B5" w:rsidP="0032160D">
      <w:pPr>
        <w:pStyle w:val="Ttulo3"/>
      </w:pPr>
      <w:bookmarkStart w:id="109" w:name="_Toc9287755"/>
      <w:r>
        <w:t>Citação Direta</w:t>
      </w:r>
      <w:bookmarkEnd w:id="109"/>
    </w:p>
    <w:p w14:paraId="5CD0B038" w14:textId="77777777" w:rsidR="008511B5" w:rsidRDefault="0075391E" w:rsidP="002F369C">
      <w:pPr>
        <w:pStyle w:val="Corpodetexto"/>
      </w:pPr>
      <w:r>
        <w:t xml:space="preserve">As citações diretas </w:t>
      </w:r>
      <w:r w:rsidRPr="0075391E">
        <w:rPr>
          <w:b/>
        </w:rPr>
        <w:t>com até três linhas</w:t>
      </w:r>
      <w:r>
        <w:t xml:space="preserve"> devem ser inseridas no texto, entre aspas</w:t>
      </w:r>
      <w:r w:rsidR="007F1196">
        <w:t xml:space="preserve"> duplas</w:t>
      </w:r>
      <w:r>
        <w:t>.</w:t>
      </w:r>
      <w:r w:rsidR="007F1196">
        <w:t xml:space="preserve"> As aspas simples só serão usadas para indicar citação no interior da citação (ABNT, 2002, p.2). </w:t>
      </w:r>
    </w:p>
    <w:p w14:paraId="4D0534ED" w14:textId="77777777" w:rsidR="007F1196" w:rsidRDefault="007F1196" w:rsidP="007F1196">
      <w:pPr>
        <w:pStyle w:val="Corpodetexto"/>
        <w:spacing w:line="240" w:lineRule="auto"/>
      </w:pPr>
    </w:p>
    <w:p w14:paraId="5BCC471B" w14:textId="77777777" w:rsidR="0075391E" w:rsidRPr="007F1196" w:rsidRDefault="0075391E" w:rsidP="007F1196">
      <w:pPr>
        <w:pStyle w:val="Corpodetexto"/>
        <w:ind w:left="706"/>
        <w:rPr>
          <w:i/>
        </w:rPr>
      </w:pPr>
      <w:r w:rsidRPr="007F1196">
        <w:rPr>
          <w:i/>
        </w:rPr>
        <w:t>Exemplo:</w:t>
      </w:r>
    </w:p>
    <w:p w14:paraId="46D0BCF0" w14:textId="6D9A2DDA" w:rsidR="00123060" w:rsidRDefault="00123060" w:rsidP="007F1196">
      <w:pPr>
        <w:pStyle w:val="Corpodetexto"/>
        <w:ind w:left="706"/>
      </w:pPr>
      <w:r>
        <w:t>A</w:t>
      </w:r>
      <w:r w:rsidR="0075391E">
        <w:t xml:space="preserve"> ABNT (</w:t>
      </w:r>
      <w:r w:rsidR="003262E7">
        <w:t>2002</w:t>
      </w:r>
      <w:r w:rsidR="007F1196">
        <w:t>, p. 2)</w:t>
      </w:r>
      <w:r>
        <w:t xml:space="preserve"> diz que</w:t>
      </w:r>
      <w:r w:rsidR="007F1196">
        <w:t>, “</w:t>
      </w:r>
      <w:r w:rsidR="00E5778E">
        <w:t>as citações direta</w:t>
      </w:r>
      <w:r w:rsidR="005F7F5E">
        <w:t>s, no texto, de até três linhas</w:t>
      </w:r>
      <w:r w:rsidR="00E5778E">
        <w:t>, devem estar contidas entre aspas duplas. As aspas simples são utilizadas para indicar citação no interior da citação”.</w:t>
      </w:r>
    </w:p>
    <w:p w14:paraId="50ED0CC4" w14:textId="77777777" w:rsidR="0075391E" w:rsidRDefault="0075391E" w:rsidP="007F1196">
      <w:pPr>
        <w:pStyle w:val="Corpodetexto"/>
        <w:spacing w:line="240" w:lineRule="auto"/>
      </w:pPr>
    </w:p>
    <w:p w14:paraId="310FA348" w14:textId="77777777" w:rsidR="007F1196" w:rsidRDefault="007F1196" w:rsidP="002F369C">
      <w:pPr>
        <w:pStyle w:val="Corpodetexto"/>
      </w:pPr>
      <w:r>
        <w:t xml:space="preserve">Nos casos de citações diretas </w:t>
      </w:r>
      <w:r w:rsidRPr="00E5778E">
        <w:rPr>
          <w:b/>
        </w:rPr>
        <w:t>com mais de três linhas</w:t>
      </w:r>
      <w:r>
        <w:t>, elas devem constituir um parágrafo independente, recuado</w:t>
      </w:r>
      <w:r w:rsidR="005F7F5E">
        <w:t xml:space="preserve"> de quatro c</w:t>
      </w:r>
      <w:r w:rsidR="00E365DE">
        <w:t>entímetros</w:t>
      </w:r>
      <w:r>
        <w:t>, com espaçamento entrelinhas simples e com tamanho de letra menor do que o utilizado no texto do trabalho. Neste caso, dispensa-se o uso de aspas.</w:t>
      </w:r>
    </w:p>
    <w:p w14:paraId="3FF7C019" w14:textId="77777777" w:rsidR="009C7E3C" w:rsidRDefault="009C7E3C" w:rsidP="009C7E3C">
      <w:pPr>
        <w:pStyle w:val="Corpodetexto"/>
        <w:spacing w:line="240" w:lineRule="auto"/>
      </w:pPr>
    </w:p>
    <w:p w14:paraId="1E9148BD" w14:textId="77777777" w:rsidR="007F1196" w:rsidRPr="007F1196" w:rsidRDefault="007F1196" w:rsidP="007F1196">
      <w:pPr>
        <w:pStyle w:val="Corpodetexto"/>
        <w:ind w:left="706"/>
        <w:rPr>
          <w:i/>
        </w:rPr>
      </w:pPr>
      <w:r w:rsidRPr="007F1196">
        <w:rPr>
          <w:i/>
        </w:rPr>
        <w:t>Exemplo:</w:t>
      </w:r>
    </w:p>
    <w:p w14:paraId="46A04357" w14:textId="7BBBB780" w:rsidR="007F1196" w:rsidRDefault="00123060" w:rsidP="007F1196">
      <w:pPr>
        <w:pStyle w:val="Corpodetexto"/>
        <w:ind w:left="706"/>
      </w:pPr>
      <w:r>
        <w:t>De acordo com UFES (20</w:t>
      </w:r>
      <w:r w:rsidR="00AB2B08">
        <w:t>15a</w:t>
      </w:r>
      <w:r>
        <w:t>, p. 25)</w:t>
      </w:r>
      <w:r w:rsidR="007F1196">
        <w:t>:</w:t>
      </w:r>
    </w:p>
    <w:p w14:paraId="0D4441CA" w14:textId="77777777" w:rsidR="00E5778E" w:rsidRDefault="00123060" w:rsidP="007F1196">
      <w:pPr>
        <w:pStyle w:val="Citao"/>
      </w:pPr>
      <w:r>
        <w:t xml:space="preserve">A citação direta com </w:t>
      </w:r>
      <w:r>
        <w:rPr>
          <w:b/>
        </w:rPr>
        <w:t>mais de três linhas</w:t>
      </w:r>
      <w:r>
        <w:t xml:space="preserve"> aparece em parágrafo isolado, iniciado a </w:t>
      </w:r>
      <w:r w:rsidR="00E5778E">
        <w:br/>
      </w:r>
      <w:r>
        <w:t>4 cm a partir da margem esquerda com letra menor do que a do texto original, com entrelinhas com espaço simples e sem aspas. Recomendamos, nesse caso, o uso da fonte tamanho 10</w:t>
      </w:r>
      <w:r w:rsidR="00E5778E">
        <w:t>.</w:t>
      </w:r>
    </w:p>
    <w:p w14:paraId="0E9CAC6A" w14:textId="77777777" w:rsidR="007F1196" w:rsidRDefault="007F1196" w:rsidP="009C7E3C">
      <w:pPr>
        <w:pStyle w:val="Corpodetexto"/>
        <w:spacing w:line="240" w:lineRule="auto"/>
      </w:pPr>
    </w:p>
    <w:p w14:paraId="2B8F23AB" w14:textId="4A2E58B9" w:rsidR="00210225" w:rsidRPr="000927EC" w:rsidRDefault="00210225" w:rsidP="002F369C">
      <w:pPr>
        <w:pStyle w:val="Corpodetexto"/>
      </w:pPr>
      <w:r w:rsidRPr="000927EC">
        <w:lastRenderedPageBreak/>
        <w:t>Conforme apresentado por UFES (20</w:t>
      </w:r>
      <w:r w:rsidR="00AB2B08">
        <w:t>15a</w:t>
      </w:r>
      <w:r w:rsidRPr="00061707">
        <w:t xml:space="preserve">, p. </w:t>
      </w:r>
      <w:r w:rsidR="00061707" w:rsidRPr="00061707">
        <w:t>34</w:t>
      </w:r>
      <w:r w:rsidRPr="00061707">
        <w:t>-</w:t>
      </w:r>
      <w:r w:rsidR="00061707" w:rsidRPr="00061707">
        <w:t>37</w:t>
      </w:r>
      <w:r w:rsidRPr="00061707">
        <w:t>), algumas</w:t>
      </w:r>
      <w:r w:rsidRPr="000927EC">
        <w:t xml:space="preserve"> orientações devem ser observadas nos casos de citação direta com supressão de palavras, acréscimos, comentários e destaque de palavras ou trechos:</w:t>
      </w:r>
    </w:p>
    <w:p w14:paraId="2D5823B3" w14:textId="77777777" w:rsidR="000927EC" w:rsidRPr="000927EC" w:rsidRDefault="00210225" w:rsidP="0081017A">
      <w:pPr>
        <w:pStyle w:val="Corpodetexto"/>
        <w:numPr>
          <w:ilvl w:val="0"/>
          <w:numId w:val="17"/>
        </w:numPr>
      </w:pPr>
      <w:r w:rsidRPr="000927EC">
        <w:t xml:space="preserve">Supressões de partes do texto citado – devem ser indicadas </w:t>
      </w:r>
      <w:r w:rsidR="000927EC" w:rsidRPr="000927EC">
        <w:t>utilizando retic</w:t>
      </w:r>
      <w:r w:rsidR="00E365DE">
        <w:t>ê</w:t>
      </w:r>
      <w:r w:rsidR="000927EC" w:rsidRPr="000927EC">
        <w:t>ncias entre colchetes</w:t>
      </w:r>
      <w:r w:rsidR="007A2F19">
        <w:t xml:space="preserve"> [...]</w:t>
      </w:r>
      <w:r w:rsidR="000927EC" w:rsidRPr="000927EC">
        <w:t>;</w:t>
      </w:r>
    </w:p>
    <w:p w14:paraId="295E55EE" w14:textId="77777777" w:rsidR="000927EC" w:rsidRDefault="000927EC" w:rsidP="0081017A">
      <w:pPr>
        <w:pStyle w:val="PargrafodaLista"/>
        <w:numPr>
          <w:ilvl w:val="0"/>
          <w:numId w:val="18"/>
        </w:numPr>
      </w:pPr>
      <w:r>
        <w:t>Acréscimos, explicações ou comentários às citações – devem ser apresentados entre colchetes</w:t>
      </w:r>
      <w:r w:rsidR="007A2F19">
        <w:t xml:space="preserve"> </w:t>
      </w:r>
      <w:proofErr w:type="gramStart"/>
      <w:r w:rsidR="007A2F19">
        <w:t xml:space="preserve">[  </w:t>
      </w:r>
      <w:proofErr w:type="gramEnd"/>
      <w:r w:rsidR="007A2F19">
        <w:t xml:space="preserve"> ]</w:t>
      </w:r>
      <w:r>
        <w:t>;</w:t>
      </w:r>
    </w:p>
    <w:p w14:paraId="23136561" w14:textId="77777777" w:rsidR="00113EB7" w:rsidRDefault="000927EC" w:rsidP="0081017A">
      <w:pPr>
        <w:pStyle w:val="PargrafodaLista"/>
        <w:numPr>
          <w:ilvl w:val="0"/>
          <w:numId w:val="18"/>
        </w:numPr>
      </w:pPr>
      <w:r>
        <w:t xml:space="preserve">Destaque a uma palavra ou trecho da citação – deve ser feito através de </w:t>
      </w:r>
      <w:r w:rsidRPr="007A2F19">
        <w:rPr>
          <w:u w:val="single"/>
        </w:rPr>
        <w:t>grifo</w:t>
      </w:r>
      <w:r>
        <w:t xml:space="preserve">, </w:t>
      </w:r>
      <w:r w:rsidRPr="007A2F19">
        <w:rPr>
          <w:b/>
        </w:rPr>
        <w:t>negrito</w:t>
      </w:r>
      <w:r>
        <w:t xml:space="preserve"> ou </w:t>
      </w:r>
      <w:r w:rsidRPr="007A2F19">
        <w:rPr>
          <w:i/>
        </w:rPr>
        <w:t>itálico</w:t>
      </w:r>
      <w:r>
        <w:t xml:space="preserve"> e indicado através da expressão “grifo nosso” </w:t>
      </w:r>
      <w:r w:rsidR="00113EB7">
        <w:t xml:space="preserve">(quando introduzido por você) ou “grifo do autor” (quando introduzido pelo autor original) </w:t>
      </w:r>
      <w:r>
        <w:t>após a indicaç</w:t>
      </w:r>
      <w:r w:rsidR="007A2F19">
        <w:t>ão de autoria.</w:t>
      </w:r>
    </w:p>
    <w:p w14:paraId="3A24EC84" w14:textId="77777777" w:rsidR="007A2F19" w:rsidRDefault="007A2F19" w:rsidP="007A2F19">
      <w:pPr>
        <w:pStyle w:val="Corpodetexto"/>
        <w:spacing w:line="240" w:lineRule="auto"/>
        <w:ind w:left="360"/>
      </w:pPr>
    </w:p>
    <w:p w14:paraId="35925939" w14:textId="77777777" w:rsidR="007A2F19" w:rsidRDefault="007A2F19" w:rsidP="007A2F19">
      <w:pPr>
        <w:pStyle w:val="Corpodetexto"/>
        <w:ind w:left="709"/>
        <w:rPr>
          <w:i/>
        </w:rPr>
      </w:pPr>
      <w:r w:rsidRPr="000927EC">
        <w:rPr>
          <w:i/>
        </w:rPr>
        <w:t>Exemplo:</w:t>
      </w:r>
    </w:p>
    <w:p w14:paraId="4A75AE4E" w14:textId="32A41989" w:rsidR="007A2F19" w:rsidRDefault="007A2F19" w:rsidP="007A2F19">
      <w:pPr>
        <w:ind w:left="709"/>
      </w:pPr>
      <w:r>
        <w:t xml:space="preserve">[...] a indicação da </w:t>
      </w:r>
      <w:r w:rsidRPr="007A2F19">
        <w:rPr>
          <w:b/>
        </w:rPr>
        <w:t>fonte</w:t>
      </w:r>
      <w:r>
        <w:t xml:space="preserve"> [documento consultado na obtenção da informação] é feita por </w:t>
      </w:r>
      <w:r w:rsidRPr="000927EC">
        <w:t xml:space="preserve">uma </w:t>
      </w:r>
      <w:r w:rsidRPr="007A2F19">
        <w:rPr>
          <w:b/>
        </w:rPr>
        <w:t>numeração única e consecutiva</w:t>
      </w:r>
      <w:r>
        <w:t xml:space="preserve">, em algarismos arábicos [...] </w:t>
      </w:r>
      <w:r w:rsidRPr="000927EC">
        <w:t xml:space="preserve">na </w:t>
      </w:r>
      <w:r w:rsidRPr="007A2F19">
        <w:rPr>
          <w:b/>
        </w:rPr>
        <w:t>mesma</w:t>
      </w:r>
      <w:r w:rsidRPr="000927EC">
        <w:t xml:space="preserve"> </w:t>
      </w:r>
      <w:r w:rsidRPr="007A2F19">
        <w:rPr>
          <w:b/>
        </w:rPr>
        <w:t>ordem em que aparecem no texto</w:t>
      </w:r>
      <w:r>
        <w:t xml:space="preserve">. (ABNT, </w:t>
      </w:r>
      <w:r w:rsidR="003262E7">
        <w:t>2002</w:t>
      </w:r>
      <w:r>
        <w:t>, p. 4, grifo nosso).</w:t>
      </w:r>
    </w:p>
    <w:p w14:paraId="1FACD4EF" w14:textId="77777777" w:rsidR="0032160D" w:rsidRDefault="0032160D" w:rsidP="007A2F19">
      <w:pPr>
        <w:ind w:left="709"/>
      </w:pPr>
    </w:p>
    <w:p w14:paraId="44718C32" w14:textId="77777777" w:rsidR="00CA3C52" w:rsidRDefault="00CA3C52" w:rsidP="0032160D">
      <w:pPr>
        <w:pStyle w:val="Ttulo3"/>
      </w:pPr>
      <w:bookmarkStart w:id="110" w:name="_Toc9287756"/>
      <w:r>
        <w:t>Citação Indireta</w:t>
      </w:r>
      <w:bookmarkEnd w:id="110"/>
    </w:p>
    <w:p w14:paraId="531C3CEB" w14:textId="77777777" w:rsidR="00CA3C52" w:rsidRDefault="00CA3C52" w:rsidP="00CA3C52">
      <w:pPr>
        <w:pStyle w:val="Corpodetexto"/>
      </w:pPr>
      <w:r>
        <w:t>Nas citações indiretas a indicação de autoria pode aparecer:</w:t>
      </w:r>
    </w:p>
    <w:p w14:paraId="7D59ECA4" w14:textId="77777777" w:rsidR="00CA3C52" w:rsidRDefault="001F026B" w:rsidP="0081017A">
      <w:pPr>
        <w:pStyle w:val="Corpodetexto"/>
        <w:numPr>
          <w:ilvl w:val="0"/>
          <w:numId w:val="19"/>
        </w:numPr>
      </w:pPr>
      <w:r>
        <w:t>Diretamente</w:t>
      </w:r>
      <w:r w:rsidR="00CA3C52">
        <w:t xml:space="preserve"> na sentença do texto, quando o nome do autor faz parte integrante dele;</w:t>
      </w:r>
    </w:p>
    <w:p w14:paraId="7DD857A5" w14:textId="77777777" w:rsidR="00CA3C52" w:rsidRDefault="00EC3441" w:rsidP="0081017A">
      <w:pPr>
        <w:pStyle w:val="Corpodetexto"/>
        <w:numPr>
          <w:ilvl w:val="0"/>
          <w:numId w:val="19"/>
        </w:numPr>
      </w:pPr>
      <w:r>
        <w:t>Sucedendo à citação</w:t>
      </w:r>
      <w:r w:rsidR="00D60F56">
        <w:t xml:space="preserve">, </w:t>
      </w:r>
      <w:r>
        <w:t>e</w:t>
      </w:r>
      <w:r w:rsidR="001F026B">
        <w:t>ntre</w:t>
      </w:r>
      <w:r w:rsidR="00CA3C52">
        <w:t xml:space="preserve"> parênteses, quando se quer evitar a interrupção da sequência de ideias do texto. </w:t>
      </w:r>
    </w:p>
    <w:p w14:paraId="6FA74FBF" w14:textId="77777777" w:rsidR="001F026B" w:rsidRDefault="001F026B" w:rsidP="001F026B">
      <w:pPr>
        <w:pStyle w:val="Corpodetexto"/>
        <w:spacing w:line="240" w:lineRule="auto"/>
        <w:ind w:left="706"/>
        <w:rPr>
          <w:i/>
        </w:rPr>
      </w:pPr>
    </w:p>
    <w:p w14:paraId="00AB4781" w14:textId="77777777" w:rsidR="001F026B" w:rsidRPr="007F1196" w:rsidRDefault="001F026B" w:rsidP="001F026B">
      <w:pPr>
        <w:pStyle w:val="Corpodetexto"/>
        <w:ind w:left="706"/>
        <w:rPr>
          <w:i/>
        </w:rPr>
      </w:pPr>
      <w:r w:rsidRPr="007F1196">
        <w:rPr>
          <w:i/>
        </w:rPr>
        <w:t>Exemplo</w:t>
      </w:r>
      <w:r>
        <w:rPr>
          <w:i/>
        </w:rPr>
        <w:t>s</w:t>
      </w:r>
      <w:r w:rsidRPr="007F1196">
        <w:rPr>
          <w:i/>
        </w:rPr>
        <w:t>:</w:t>
      </w:r>
    </w:p>
    <w:p w14:paraId="45E2CFBE" w14:textId="77777777" w:rsidR="001F026B" w:rsidRDefault="001F026B" w:rsidP="001F026B">
      <w:pPr>
        <w:pStyle w:val="Corpodetexto"/>
        <w:ind w:left="706"/>
      </w:pPr>
      <w:r>
        <w:t>França e Vasconcellos (2007) classificam as citações em diretas, indiretas e citações de citações, tendo a forma como a informação é transmitida como principal elemento classificatório.</w:t>
      </w:r>
    </w:p>
    <w:p w14:paraId="2948887D" w14:textId="77777777" w:rsidR="001F026B" w:rsidRDefault="001F026B" w:rsidP="001F026B">
      <w:pPr>
        <w:pStyle w:val="Corpodetexto"/>
        <w:ind w:left="706"/>
      </w:pPr>
    </w:p>
    <w:p w14:paraId="5EA8E7E5" w14:textId="5BE30FB3" w:rsidR="001F026B" w:rsidRDefault="001F026B" w:rsidP="001F026B">
      <w:pPr>
        <w:pStyle w:val="Corpodetexto"/>
        <w:ind w:left="706"/>
      </w:pPr>
      <w:r>
        <w:t>As citações podem ser classificadas como citações diretas, indiretas e citações de citações. A forma como a informação é transmitida é o principal elemento classificatório que distingue uma da outra. (FRANÇA</w:t>
      </w:r>
      <w:r w:rsidR="000F0731">
        <w:t xml:space="preserve">; </w:t>
      </w:r>
      <w:r>
        <w:t>VASCONCELLOS, 2007).</w:t>
      </w:r>
    </w:p>
    <w:p w14:paraId="10D516C8" w14:textId="77777777" w:rsidR="001F026B" w:rsidRDefault="001F026B" w:rsidP="001F026B">
      <w:pPr>
        <w:pStyle w:val="Corpodetexto"/>
        <w:ind w:left="706"/>
      </w:pPr>
    </w:p>
    <w:p w14:paraId="59D7C149" w14:textId="77777777" w:rsidR="001F026B" w:rsidRDefault="001F026B" w:rsidP="001F026B">
      <w:pPr>
        <w:pStyle w:val="Corpodetexto"/>
      </w:pPr>
      <w:r>
        <w:t>No caso das citações indiretas, a indicação da(s) página(s) consultada(s) é opcional.</w:t>
      </w:r>
    </w:p>
    <w:p w14:paraId="451EE410" w14:textId="77777777" w:rsidR="0032160D" w:rsidRDefault="0032160D" w:rsidP="001F026B">
      <w:pPr>
        <w:pStyle w:val="Corpodetexto"/>
      </w:pPr>
    </w:p>
    <w:p w14:paraId="4D200BC9" w14:textId="77777777" w:rsidR="00745469" w:rsidRDefault="00745469" w:rsidP="0032160D">
      <w:pPr>
        <w:pStyle w:val="Ttulo3"/>
      </w:pPr>
      <w:bookmarkStart w:id="111" w:name="_Toc9287757"/>
      <w:r>
        <w:lastRenderedPageBreak/>
        <w:t>Citação de Citação</w:t>
      </w:r>
      <w:bookmarkEnd w:id="111"/>
    </w:p>
    <w:p w14:paraId="6170ECEB" w14:textId="77777777" w:rsidR="00EC3441" w:rsidRDefault="00745469" w:rsidP="00745469">
      <w:pPr>
        <w:pStyle w:val="Corpodetexto"/>
      </w:pPr>
      <w:r>
        <w:t>Ao fazer a citação de uma fonte à qual não se teve acesso</w:t>
      </w:r>
      <w:r w:rsidR="00EC3441">
        <w:t xml:space="preserve"> a partir de outra fonte consultada, deve-se citar o autor original seguido da expressão </w:t>
      </w:r>
      <w:r w:rsidR="004A0ECB" w:rsidRPr="004A0ECB">
        <w:rPr>
          <w:i/>
        </w:rPr>
        <w:t>citado por</w:t>
      </w:r>
      <w:r w:rsidR="004A0ECB">
        <w:t xml:space="preserve"> ou </w:t>
      </w:r>
      <w:r w:rsidR="004A0ECB" w:rsidRPr="004A0ECB">
        <w:rPr>
          <w:i/>
        </w:rPr>
        <w:t>apud</w:t>
      </w:r>
      <w:r w:rsidR="00EC3441">
        <w:t xml:space="preserve"> e da indicação do autor da obra </w:t>
      </w:r>
      <w:r w:rsidR="004A0ECB">
        <w:t xml:space="preserve">efetivamente </w:t>
      </w:r>
      <w:r w:rsidR="00EC3441">
        <w:t xml:space="preserve">consultada. </w:t>
      </w:r>
    </w:p>
    <w:p w14:paraId="443DD77A" w14:textId="77777777" w:rsidR="004A0ECB" w:rsidRDefault="004A0ECB" w:rsidP="004A0ECB">
      <w:pPr>
        <w:pStyle w:val="Corpodetexto"/>
        <w:spacing w:line="240" w:lineRule="auto"/>
        <w:ind w:left="706"/>
        <w:rPr>
          <w:i/>
        </w:rPr>
      </w:pPr>
    </w:p>
    <w:p w14:paraId="13803093" w14:textId="77777777" w:rsidR="004A0ECB" w:rsidRPr="007F1196" w:rsidRDefault="004A0ECB" w:rsidP="004A0ECB">
      <w:pPr>
        <w:pStyle w:val="Corpodetexto"/>
        <w:ind w:left="706"/>
        <w:rPr>
          <w:i/>
        </w:rPr>
      </w:pPr>
      <w:r w:rsidRPr="007F1196">
        <w:rPr>
          <w:i/>
        </w:rPr>
        <w:t>Exemplo:</w:t>
      </w:r>
    </w:p>
    <w:p w14:paraId="37D4354B" w14:textId="77777777" w:rsidR="004A0ECB" w:rsidRDefault="004A0ECB" w:rsidP="004A0ECB">
      <w:pPr>
        <w:pStyle w:val="Corpodetexto"/>
        <w:ind w:left="706"/>
      </w:pPr>
      <w:r>
        <w:t>Marinho (1980, citado por MARCONI; LAKATOS, 1982) apresenta a formulação do problema como uma fase de pesquisa que, sendo bem delimitada, simplifica e facilita a maneira de conduzir a investigação.</w:t>
      </w:r>
    </w:p>
    <w:p w14:paraId="630D596F" w14:textId="77777777" w:rsidR="004A0ECB" w:rsidRDefault="004A0ECB" w:rsidP="004A0ECB">
      <w:pPr>
        <w:pStyle w:val="Corpodetexto"/>
        <w:spacing w:line="240" w:lineRule="auto"/>
        <w:ind w:left="706"/>
      </w:pPr>
    </w:p>
    <w:p w14:paraId="122CD357" w14:textId="77777777" w:rsidR="00113EB7" w:rsidRDefault="004A0ECB" w:rsidP="00745469">
      <w:pPr>
        <w:pStyle w:val="Corpodetexto"/>
      </w:pPr>
      <w:r>
        <w:t>Neste caso, deve</w:t>
      </w:r>
      <w:r w:rsidR="00113EB7">
        <w:t>m</w:t>
      </w:r>
      <w:r>
        <w:t>-se incluir</w:t>
      </w:r>
      <w:r w:rsidR="00113EB7">
        <w:t xml:space="preserve"> duas entradas na listagem de referências: uma para a obra efetivamente consultada e outra para a obra original, com o uso da expressão </w:t>
      </w:r>
      <w:r w:rsidR="00113EB7" w:rsidRPr="00113EB7">
        <w:rPr>
          <w:i/>
        </w:rPr>
        <w:t>apud</w:t>
      </w:r>
      <w:r w:rsidR="00113EB7">
        <w:t>.</w:t>
      </w:r>
    </w:p>
    <w:p w14:paraId="5CB4662E" w14:textId="77777777" w:rsidR="00113EB7" w:rsidRDefault="00113EB7" w:rsidP="00113EB7">
      <w:pPr>
        <w:pStyle w:val="Corpodetexto"/>
        <w:spacing w:line="240" w:lineRule="auto"/>
        <w:ind w:left="706"/>
        <w:rPr>
          <w:i/>
        </w:rPr>
      </w:pPr>
    </w:p>
    <w:p w14:paraId="0FC0C7AF" w14:textId="77777777" w:rsidR="00113EB7" w:rsidRPr="007F1196" w:rsidRDefault="00113EB7" w:rsidP="00113EB7">
      <w:pPr>
        <w:pStyle w:val="Corpodetexto"/>
        <w:ind w:left="706"/>
        <w:rPr>
          <w:i/>
        </w:rPr>
      </w:pPr>
      <w:r w:rsidRPr="007F1196">
        <w:rPr>
          <w:i/>
        </w:rPr>
        <w:t>Exemplo:</w:t>
      </w:r>
    </w:p>
    <w:p w14:paraId="71B9374C" w14:textId="77777777" w:rsidR="00113EB7" w:rsidRDefault="00113EB7" w:rsidP="003D7603">
      <w:pPr>
        <w:pStyle w:val="Corpodetexto"/>
        <w:spacing w:line="240" w:lineRule="auto"/>
        <w:ind w:left="709"/>
        <w:rPr>
          <w:i/>
        </w:rPr>
      </w:pPr>
      <w:r>
        <w:t>MARCONI, M. A.; LAKATOS, E. M.</w:t>
      </w:r>
      <w:r w:rsidR="003D7603">
        <w:t xml:space="preserve"> </w:t>
      </w:r>
      <w:r w:rsidRPr="003D7603">
        <w:rPr>
          <w:b/>
        </w:rPr>
        <w:t>Técnicas de Pesquisa</w:t>
      </w:r>
      <w:r>
        <w:rPr>
          <w:i/>
        </w:rPr>
        <w:t xml:space="preserve">. </w:t>
      </w:r>
      <w:r w:rsidRPr="00113EB7">
        <w:t>São Paulo: Atlas, 1982</w:t>
      </w:r>
      <w:r>
        <w:rPr>
          <w:i/>
        </w:rPr>
        <w:t>.</w:t>
      </w:r>
    </w:p>
    <w:p w14:paraId="698B5DAF" w14:textId="77777777" w:rsidR="00113EB7" w:rsidRDefault="00113EB7" w:rsidP="003D7603">
      <w:pPr>
        <w:pStyle w:val="Corpodetexto"/>
        <w:spacing w:line="480" w:lineRule="auto"/>
        <w:ind w:left="709"/>
      </w:pPr>
    </w:p>
    <w:p w14:paraId="2296052D" w14:textId="77777777" w:rsidR="00113EB7" w:rsidRDefault="00113EB7" w:rsidP="003D7603">
      <w:pPr>
        <w:pStyle w:val="Corpodetexto"/>
        <w:spacing w:line="240" w:lineRule="auto"/>
        <w:ind w:left="709"/>
        <w:rPr>
          <w:i/>
        </w:rPr>
      </w:pPr>
      <w:r w:rsidRPr="00113EB7">
        <w:t xml:space="preserve">MARINHO, </w:t>
      </w:r>
      <w:r>
        <w:t>P</w:t>
      </w:r>
      <w:r w:rsidRPr="00113EB7">
        <w:t xml:space="preserve">. </w:t>
      </w:r>
      <w:r w:rsidRPr="003D7603">
        <w:rPr>
          <w:b/>
        </w:rPr>
        <w:t>A pesquisa em ciências humanas</w:t>
      </w:r>
      <w:r w:rsidRPr="00113EB7">
        <w:t>. Petrópolis: Vozes</w:t>
      </w:r>
      <w:r>
        <w:t>, 1980</w:t>
      </w:r>
      <w:r w:rsidRPr="00113EB7">
        <w:t xml:space="preserve"> </w:t>
      </w:r>
      <w:r w:rsidRPr="00113EB7">
        <w:rPr>
          <w:i/>
        </w:rPr>
        <w:t>apud</w:t>
      </w:r>
      <w:r w:rsidRPr="00113EB7">
        <w:t xml:space="preserve"> </w:t>
      </w:r>
      <w:r>
        <w:t>MARCONI, M. A.; LAKATOS, E. M.</w:t>
      </w:r>
      <w:r w:rsidR="003D7603">
        <w:t xml:space="preserve"> </w:t>
      </w:r>
      <w:r w:rsidRPr="003D7603">
        <w:rPr>
          <w:b/>
        </w:rPr>
        <w:t>Técnicas de Pesquisa</w:t>
      </w:r>
      <w:r>
        <w:rPr>
          <w:i/>
        </w:rPr>
        <w:t xml:space="preserve">. </w:t>
      </w:r>
      <w:r w:rsidRPr="00113EB7">
        <w:t>São Paulo: Atlas, 1982</w:t>
      </w:r>
      <w:r>
        <w:rPr>
          <w:i/>
        </w:rPr>
        <w:t>.</w:t>
      </w:r>
    </w:p>
    <w:p w14:paraId="705159D3" w14:textId="77777777" w:rsidR="00113EB7" w:rsidRDefault="00113EB7" w:rsidP="00C5345C">
      <w:pPr>
        <w:pStyle w:val="Corpodetexto"/>
      </w:pPr>
    </w:p>
    <w:p w14:paraId="7BEFE29E" w14:textId="379EDE84" w:rsidR="00C5345C" w:rsidRDefault="00C5345C" w:rsidP="00113EB7">
      <w:pPr>
        <w:pStyle w:val="Corpodetexto"/>
      </w:pPr>
      <w:r>
        <w:t>A seguir, serão mostradas algumas regras de apresentação das refer</w:t>
      </w:r>
      <w:r w:rsidR="00E365DE">
        <w:t>ê</w:t>
      </w:r>
      <w:r>
        <w:t xml:space="preserve">ncias bibliográficas, de acordo com o que está estabelecido na </w:t>
      </w:r>
      <w:r w:rsidR="00110157">
        <w:t xml:space="preserve">ABNT NBR </w:t>
      </w:r>
      <w:r>
        <w:t>6023:</w:t>
      </w:r>
      <w:r w:rsidR="0032160D">
        <w:t>2018</w:t>
      </w:r>
      <w:r>
        <w:t>.</w:t>
      </w:r>
    </w:p>
    <w:p w14:paraId="3CD5C80D" w14:textId="77777777" w:rsidR="0032160D" w:rsidRPr="00113EB7" w:rsidRDefault="0032160D" w:rsidP="00113EB7">
      <w:pPr>
        <w:pStyle w:val="Corpodetexto"/>
      </w:pPr>
    </w:p>
    <w:p w14:paraId="70686FEA" w14:textId="77777777" w:rsidR="00C5345C" w:rsidRDefault="00C5345C" w:rsidP="005E6FAA">
      <w:pPr>
        <w:pStyle w:val="Ttulo2"/>
      </w:pPr>
      <w:bookmarkStart w:id="112" w:name="_Toc9287758"/>
      <w:r>
        <w:t>Apresentação das Referências Bibliográficas</w:t>
      </w:r>
      <w:bookmarkEnd w:id="112"/>
    </w:p>
    <w:p w14:paraId="719A5200" w14:textId="5598CC63" w:rsidR="00685581" w:rsidRDefault="003D7CC9" w:rsidP="002F369C">
      <w:pPr>
        <w:pStyle w:val="Corpodetexto"/>
      </w:pPr>
      <w:r>
        <w:t>Define-se r</w:t>
      </w:r>
      <w:r w:rsidR="00F92E82">
        <w:t xml:space="preserve">eferência </w:t>
      </w:r>
      <w:r>
        <w:t xml:space="preserve">como sendo o </w:t>
      </w:r>
      <w:r w:rsidR="00F92E82">
        <w:t xml:space="preserve">“[...] conjunto padronizado de elementos descritivos, retirados de um documento, que permite sua identificação individual.” (ABNT, </w:t>
      </w:r>
      <w:r w:rsidR="0032160D">
        <w:t>2018</w:t>
      </w:r>
      <w:r w:rsidR="00272A57">
        <w:t xml:space="preserve">, p. </w:t>
      </w:r>
      <w:r w:rsidR="000F0731">
        <w:t>3</w:t>
      </w:r>
      <w:r w:rsidR="00F92E82">
        <w:t xml:space="preserve">). </w:t>
      </w:r>
      <w:r>
        <w:t>Esses elementos podem ser</w:t>
      </w:r>
      <w:r w:rsidR="00685581">
        <w:t>:</w:t>
      </w:r>
    </w:p>
    <w:p w14:paraId="4848BCB7" w14:textId="77777777" w:rsidR="00685581" w:rsidRDefault="00685581" w:rsidP="00685581">
      <w:pPr>
        <w:pStyle w:val="Corpodetexto"/>
        <w:numPr>
          <w:ilvl w:val="0"/>
          <w:numId w:val="20"/>
        </w:numPr>
      </w:pPr>
      <w:r w:rsidRPr="00685581">
        <w:rPr>
          <w:b/>
        </w:rPr>
        <w:t>Elementos essenciais</w:t>
      </w:r>
      <w:r>
        <w:rPr>
          <w:b/>
        </w:rPr>
        <w:t xml:space="preserve"> </w:t>
      </w:r>
      <w:r w:rsidRPr="00685581">
        <w:t>– são</w:t>
      </w:r>
      <w:r>
        <w:rPr>
          <w:b/>
        </w:rPr>
        <w:t xml:space="preserve"> </w:t>
      </w:r>
      <w:r>
        <w:t>aqueles indispensáveis à identificação da obra. Em geral são: autor, título, edição, local, editora e data;</w:t>
      </w:r>
    </w:p>
    <w:p w14:paraId="297C95EB" w14:textId="61E5D53E" w:rsidR="00685581" w:rsidRDefault="00685581" w:rsidP="00685581">
      <w:pPr>
        <w:pStyle w:val="Corpodetexto"/>
        <w:numPr>
          <w:ilvl w:val="0"/>
          <w:numId w:val="20"/>
        </w:numPr>
      </w:pPr>
      <w:r w:rsidRPr="00685581">
        <w:rPr>
          <w:b/>
        </w:rPr>
        <w:t>Elementos complementares</w:t>
      </w:r>
      <w:r>
        <w:rPr>
          <w:b/>
        </w:rPr>
        <w:t xml:space="preserve"> </w:t>
      </w:r>
      <w:r w:rsidRPr="00685581">
        <w:t>– são</w:t>
      </w:r>
      <w:r>
        <w:t xml:space="preserve"> aqueles utilizados para melhor caracterizar a obra</w:t>
      </w:r>
      <w:r w:rsidR="0007780A">
        <w:t xml:space="preserve"> ou melhor</w:t>
      </w:r>
      <w:r>
        <w:t xml:space="preserve"> localizar a informação</w:t>
      </w:r>
      <w:r w:rsidR="0007780A">
        <w:t xml:space="preserve"> dentro da obra</w:t>
      </w:r>
      <w:r>
        <w:t>. São elementos complementares o subtítulo e a paginação, entre outros.</w:t>
      </w:r>
    </w:p>
    <w:p w14:paraId="2B901F41" w14:textId="77777777" w:rsidR="00685581" w:rsidRDefault="00685581" w:rsidP="002F369C">
      <w:pPr>
        <w:pStyle w:val="Corpodetexto"/>
      </w:pPr>
    </w:p>
    <w:p w14:paraId="093CA02D" w14:textId="555E3819" w:rsidR="000F0731" w:rsidRDefault="00685581" w:rsidP="002F369C">
      <w:pPr>
        <w:pStyle w:val="Corpodetexto"/>
      </w:pPr>
      <w:r>
        <w:lastRenderedPageBreak/>
        <w:t>De acordo com a ABNT (</w:t>
      </w:r>
      <w:r w:rsidR="0032160D">
        <w:t>2018</w:t>
      </w:r>
      <w:r>
        <w:t>, p. 3), “</w:t>
      </w:r>
      <w:r w:rsidR="000F0731" w:rsidRPr="000F0731">
        <w:t>Ao optar pelo uso de elementos complementares, estes devem ser incluídos em todas as referências do mesmo tipo de documento.</w:t>
      </w:r>
      <w:r w:rsidR="000F0731">
        <w:t>”</w:t>
      </w:r>
    </w:p>
    <w:p w14:paraId="07D130F0" w14:textId="77777777" w:rsidR="003D7CC9" w:rsidRDefault="003D7CC9" w:rsidP="002F369C">
      <w:pPr>
        <w:pStyle w:val="Corpodetexto"/>
      </w:pPr>
    </w:p>
    <w:p w14:paraId="7F4F235A" w14:textId="438A6121" w:rsidR="003D7CC9" w:rsidRDefault="00F92E82" w:rsidP="002F369C">
      <w:pPr>
        <w:pStyle w:val="Corpodetexto"/>
      </w:pPr>
      <w:r>
        <w:t xml:space="preserve">As referências de um trabalho científico devem aparecer em lista própria, </w:t>
      </w:r>
      <w:r w:rsidR="003D7CC9">
        <w:t xml:space="preserve">onde estão incluídas </w:t>
      </w:r>
      <w:r w:rsidR="003D7CC9">
        <w:rPr>
          <w:b/>
        </w:rPr>
        <w:t xml:space="preserve">todas </w:t>
      </w:r>
      <w:r>
        <w:rPr>
          <w:b/>
        </w:rPr>
        <w:t>as fontes efetivamente consultadas</w:t>
      </w:r>
      <w:r w:rsidR="000F0731">
        <w:rPr>
          <w:b/>
        </w:rPr>
        <w:t xml:space="preserve"> e utilizadas</w:t>
      </w:r>
      <w:r w:rsidR="003D7CC9">
        <w:rPr>
          <w:b/>
        </w:rPr>
        <w:t xml:space="preserve"> </w:t>
      </w:r>
      <w:r w:rsidR="003D7CC9" w:rsidRPr="003D7CC9">
        <w:t xml:space="preserve">para a </w:t>
      </w:r>
      <w:r w:rsidR="00670859">
        <w:t xml:space="preserve">sua </w:t>
      </w:r>
      <w:r w:rsidR="003D7CC9" w:rsidRPr="003D7CC9">
        <w:t>elaboração</w:t>
      </w:r>
      <w:r w:rsidR="003D7CC9">
        <w:t xml:space="preserve">. </w:t>
      </w:r>
      <w:r w:rsidR="001E4CE9">
        <w:t>Nessa listagem, as referências devem ser ordenadas de acordo com o sistema utilizado para citação no texto [autor-data ou numérico]. Assim sendo, a</w:t>
      </w:r>
      <w:r w:rsidR="003D7CC9">
        <w:t xml:space="preserve"> forma de ordenação das referências pode seguir uma sequência: alfabética ou numérica. No primeiro caso, as referências são </w:t>
      </w:r>
      <w:r w:rsidR="00670859">
        <w:t>dispostas</w:t>
      </w:r>
      <w:r w:rsidR="003D7CC9">
        <w:t xml:space="preserve"> em </w:t>
      </w:r>
      <w:r w:rsidR="00670859" w:rsidRPr="00670859">
        <w:rPr>
          <w:b/>
        </w:rPr>
        <w:t>ordem alfabética única</w:t>
      </w:r>
      <w:r w:rsidR="00670859">
        <w:t xml:space="preserve"> de </w:t>
      </w:r>
      <w:r w:rsidR="003D7CC9">
        <w:t>autoria (sobrenome do autor, nome da instituição responsável ou título do documento</w:t>
      </w:r>
      <w:r w:rsidR="00670859">
        <w:t xml:space="preserve">, semelhante às regras de apresentação de citação no sistema autor-data). No segundo caso, as referências obedecem a uma </w:t>
      </w:r>
      <w:r w:rsidR="00670859">
        <w:rPr>
          <w:b/>
        </w:rPr>
        <w:t xml:space="preserve">sequência </w:t>
      </w:r>
      <w:r w:rsidR="00670859" w:rsidRPr="00670859">
        <w:rPr>
          <w:b/>
        </w:rPr>
        <w:t>numérica crescente</w:t>
      </w:r>
      <w:r w:rsidR="00670859" w:rsidRPr="00670859">
        <w:t xml:space="preserve">, na </w:t>
      </w:r>
      <w:r w:rsidR="00670859" w:rsidRPr="00670859">
        <w:rPr>
          <w:b/>
        </w:rPr>
        <w:t>mesma ordem em que aparecem no texto</w:t>
      </w:r>
      <w:r w:rsidR="00670859" w:rsidRPr="00670859">
        <w:t>.</w:t>
      </w:r>
    </w:p>
    <w:p w14:paraId="1A0C2E6E" w14:textId="77777777" w:rsidR="00670859" w:rsidRDefault="00670859" w:rsidP="002F369C">
      <w:pPr>
        <w:pStyle w:val="Corpodetexto"/>
      </w:pPr>
    </w:p>
    <w:p w14:paraId="605DF9D1" w14:textId="3B15352E" w:rsidR="00670859" w:rsidRDefault="00272A57" w:rsidP="002F369C">
      <w:pPr>
        <w:pStyle w:val="Corpodetexto"/>
      </w:pPr>
      <w:r>
        <w:t>“</w:t>
      </w:r>
      <w:r w:rsidR="00670859">
        <w:t xml:space="preserve">As referências são </w:t>
      </w:r>
      <w:r w:rsidR="00670859" w:rsidRPr="000169FD">
        <w:rPr>
          <w:b/>
        </w:rPr>
        <w:t>alinhadas</w:t>
      </w:r>
      <w:r w:rsidRPr="000169FD">
        <w:rPr>
          <w:b/>
        </w:rPr>
        <w:t xml:space="preserve"> somente à margem esquerda</w:t>
      </w:r>
      <w:r>
        <w:t xml:space="preserve"> do texto e de forma a se identificar individualmente cada documento, </w:t>
      </w:r>
      <w:r w:rsidRPr="000169FD">
        <w:rPr>
          <w:b/>
        </w:rPr>
        <w:t>em espaço simples</w:t>
      </w:r>
      <w:r>
        <w:t xml:space="preserve"> e </w:t>
      </w:r>
      <w:r w:rsidRPr="000169FD">
        <w:rPr>
          <w:b/>
        </w:rPr>
        <w:t xml:space="preserve">separadas </w:t>
      </w:r>
      <w:r w:rsidR="003D3D7B" w:rsidRPr="003D3D7B">
        <w:rPr>
          <w:b/>
        </w:rPr>
        <w:t>entre si por uma linha em branco de espaço simples</w:t>
      </w:r>
      <w:r>
        <w:t xml:space="preserve">.” (ABNT, </w:t>
      </w:r>
      <w:r w:rsidR="0032160D" w:rsidRPr="003D3D7B">
        <w:t>2018</w:t>
      </w:r>
      <w:r w:rsidRPr="003D3D7B">
        <w:t xml:space="preserve">, p. </w:t>
      </w:r>
      <w:r w:rsidR="003D3D7B" w:rsidRPr="003D3D7B">
        <w:t>5</w:t>
      </w:r>
      <w:r w:rsidR="000169FD" w:rsidRPr="003D3D7B">
        <w:t>, grifo nosso</w:t>
      </w:r>
      <w:r w:rsidRPr="003D3D7B">
        <w:t>).</w:t>
      </w:r>
    </w:p>
    <w:p w14:paraId="1045A830" w14:textId="77777777" w:rsidR="00272A57" w:rsidRDefault="00272A57" w:rsidP="002F369C">
      <w:pPr>
        <w:pStyle w:val="Corpodetexto"/>
      </w:pPr>
    </w:p>
    <w:p w14:paraId="5B51E412" w14:textId="44C9D155" w:rsidR="00272A57" w:rsidRDefault="00272A57" w:rsidP="002F369C">
      <w:pPr>
        <w:pStyle w:val="Corpodetexto"/>
      </w:pPr>
      <w:r>
        <w:t>A seguir, são apresentados os elementos essenciais das referências de alguns tipos de documentos</w:t>
      </w:r>
      <w:r w:rsidR="001F46E6">
        <w:t xml:space="preserve">, </w:t>
      </w:r>
      <w:r w:rsidR="003D3D7B">
        <w:t>bem como</w:t>
      </w:r>
      <w:r w:rsidR="001F46E6">
        <w:t xml:space="preserve"> alguns exemplos</w:t>
      </w:r>
      <w:r>
        <w:t>. No caso de outros tipos de publicação deve-se consultar a</w:t>
      </w:r>
      <w:r w:rsidR="001F46E6">
        <w:t xml:space="preserve"> </w:t>
      </w:r>
      <w:r w:rsidR="00110157">
        <w:t xml:space="preserve">ABNT </w:t>
      </w:r>
      <w:proofErr w:type="gramStart"/>
      <w:r w:rsidR="00110157">
        <w:t xml:space="preserve">NBR </w:t>
      </w:r>
      <w:r w:rsidR="001F46E6">
        <w:t xml:space="preserve"> 6023:20</w:t>
      </w:r>
      <w:r w:rsidR="003D3D7B">
        <w:t>18</w:t>
      </w:r>
      <w:proofErr w:type="gramEnd"/>
      <w:r w:rsidR="00416C96">
        <w:t xml:space="preserve"> e o Manual de Normalização de Referências (UFES, 20</w:t>
      </w:r>
      <w:r w:rsidR="003D3D7B">
        <w:t>15</w:t>
      </w:r>
      <w:r w:rsidR="00416C96">
        <w:t>b).</w:t>
      </w:r>
    </w:p>
    <w:p w14:paraId="6FA76DF0" w14:textId="77777777" w:rsidR="0032160D" w:rsidRDefault="0032160D" w:rsidP="002F369C">
      <w:pPr>
        <w:pStyle w:val="Corpodetexto"/>
      </w:pPr>
    </w:p>
    <w:p w14:paraId="05318382" w14:textId="77777777" w:rsidR="00272A57" w:rsidRDefault="00272A57" w:rsidP="0032160D">
      <w:pPr>
        <w:pStyle w:val="Ttulo3"/>
      </w:pPr>
      <w:bookmarkStart w:id="113" w:name="_Toc9287759"/>
      <w:r>
        <w:t>Monografias no todo</w:t>
      </w:r>
      <w:bookmarkEnd w:id="113"/>
    </w:p>
    <w:p w14:paraId="578EB451" w14:textId="77777777" w:rsidR="001F46E6" w:rsidRDefault="001F46E6" w:rsidP="001F46E6">
      <w:r>
        <w:t>Nessa classe estão incluídos os livros, manuais, guias, catálogos e trabalhos acadêmicos (trabalhos de conclusão de curso, dissertações e teses), entre outros.</w:t>
      </w:r>
    </w:p>
    <w:p w14:paraId="18A87A12" w14:textId="77777777" w:rsidR="001F46E6" w:rsidRDefault="001F46E6" w:rsidP="001F46E6"/>
    <w:p w14:paraId="125FB492" w14:textId="68851F85" w:rsidR="001F46E6" w:rsidRDefault="00416C96" w:rsidP="001F46E6">
      <w:r>
        <w:t>Segundo UFES (20</w:t>
      </w:r>
      <w:r w:rsidR="003D3D7B">
        <w:t>15</w:t>
      </w:r>
      <w:r>
        <w:t>b), o</w:t>
      </w:r>
      <w:r w:rsidR="001F46E6">
        <w:t xml:space="preserve"> padrão a ser seguido nesses casos é:</w:t>
      </w:r>
    </w:p>
    <w:p w14:paraId="7C9F0912" w14:textId="77777777" w:rsidR="005C0AF9" w:rsidRDefault="001F46E6" w:rsidP="005C0AF9">
      <w:pPr>
        <w:pStyle w:val="PargrafodaLista"/>
        <w:numPr>
          <w:ilvl w:val="0"/>
          <w:numId w:val="21"/>
        </w:numPr>
        <w:spacing w:line="240" w:lineRule="auto"/>
      </w:pPr>
      <w:r w:rsidRPr="001F46E6">
        <w:t>Livros:</w:t>
      </w:r>
    </w:p>
    <w:p w14:paraId="7C2BF50A" w14:textId="77777777" w:rsidR="001F46E6" w:rsidRDefault="001F46E6" w:rsidP="000169FD">
      <w:pPr>
        <w:tabs>
          <w:tab w:val="left" w:pos="709"/>
        </w:tabs>
        <w:spacing w:before="120" w:line="240" w:lineRule="auto"/>
        <w:ind w:left="709"/>
      </w:pPr>
      <w:r w:rsidRPr="001F46E6">
        <w:t xml:space="preserve">SOBRENOME DO AUTOR, Prenome. </w:t>
      </w:r>
      <w:r w:rsidRPr="005C0AF9">
        <w:rPr>
          <w:b/>
        </w:rPr>
        <w:t>Título</w:t>
      </w:r>
      <w:r w:rsidR="005C0AF9">
        <w:t>: subtítulo (se houver)</w:t>
      </w:r>
      <w:r w:rsidRPr="001F46E6">
        <w:t>. Edição. Local: Editora, ano.</w:t>
      </w:r>
    </w:p>
    <w:p w14:paraId="3D648A6D" w14:textId="77777777" w:rsidR="005C0AF9" w:rsidRDefault="005C0AF9" w:rsidP="005C0AF9">
      <w:pPr>
        <w:tabs>
          <w:tab w:val="left" w:pos="709"/>
        </w:tabs>
        <w:spacing w:line="240" w:lineRule="auto"/>
        <w:ind w:left="709"/>
      </w:pPr>
    </w:p>
    <w:p w14:paraId="551F52EF" w14:textId="77777777" w:rsidR="005C0AF9" w:rsidRPr="005C0AF9" w:rsidRDefault="005C0AF9" w:rsidP="005C0AF9">
      <w:pPr>
        <w:tabs>
          <w:tab w:val="left" w:pos="709"/>
        </w:tabs>
        <w:spacing w:line="240" w:lineRule="auto"/>
        <w:ind w:left="709"/>
        <w:rPr>
          <w:i/>
        </w:rPr>
      </w:pPr>
      <w:r w:rsidRPr="005C0AF9">
        <w:rPr>
          <w:i/>
        </w:rPr>
        <w:t>Exemplos:</w:t>
      </w:r>
    </w:p>
    <w:p w14:paraId="2DBD84C6" w14:textId="77777777" w:rsidR="005C0AF9" w:rsidRDefault="005C0AF9" w:rsidP="000169FD">
      <w:pPr>
        <w:tabs>
          <w:tab w:val="left" w:pos="709"/>
        </w:tabs>
        <w:spacing w:before="120" w:line="240" w:lineRule="auto"/>
        <w:ind w:left="709"/>
        <w:jc w:val="left"/>
      </w:pPr>
      <w:r>
        <w:t xml:space="preserve">DORF, R. C.; SVOBODA, J. A. </w:t>
      </w:r>
      <w:r>
        <w:rPr>
          <w:b/>
        </w:rPr>
        <w:t>Introdução aos circuitos elétricos</w:t>
      </w:r>
      <w:r>
        <w:t xml:space="preserve">. 8. </w:t>
      </w:r>
      <w:r w:rsidR="000169FD">
        <w:t>e</w:t>
      </w:r>
      <w:r>
        <w:t>d. Rio de Janeiro: LTC. 2012.</w:t>
      </w:r>
    </w:p>
    <w:p w14:paraId="5A9B73A0" w14:textId="77777777" w:rsidR="005C0AF9" w:rsidRDefault="005C0AF9" w:rsidP="00823C88">
      <w:pPr>
        <w:tabs>
          <w:tab w:val="left" w:pos="709"/>
        </w:tabs>
        <w:spacing w:line="480" w:lineRule="auto"/>
        <w:ind w:left="709"/>
      </w:pPr>
    </w:p>
    <w:p w14:paraId="18AF96D8" w14:textId="77777777" w:rsidR="005C0AF9" w:rsidRPr="005C0AF9" w:rsidRDefault="005C0AF9" w:rsidP="000169FD">
      <w:pPr>
        <w:tabs>
          <w:tab w:val="left" w:pos="709"/>
        </w:tabs>
        <w:spacing w:line="240" w:lineRule="auto"/>
        <w:ind w:left="709"/>
        <w:jc w:val="left"/>
        <w:rPr>
          <w:lang w:val="en-US"/>
        </w:rPr>
      </w:pPr>
      <w:r w:rsidRPr="005C0AF9">
        <w:rPr>
          <w:lang w:val="en-US"/>
        </w:rPr>
        <w:t xml:space="preserve">GÖNEN, T. </w:t>
      </w:r>
      <w:r w:rsidRPr="005C0AF9">
        <w:rPr>
          <w:b/>
          <w:lang w:val="en-US"/>
        </w:rPr>
        <w:t>Electrical power transmission system engineering</w:t>
      </w:r>
      <w:r>
        <w:rPr>
          <w:lang w:val="en-US"/>
        </w:rPr>
        <w:t xml:space="preserve">: analysis and design. 2. </w:t>
      </w:r>
      <w:r w:rsidR="000169FD">
        <w:rPr>
          <w:lang w:val="en-US"/>
        </w:rPr>
        <w:t>e</w:t>
      </w:r>
      <w:r>
        <w:rPr>
          <w:lang w:val="en-US"/>
        </w:rPr>
        <w:t xml:space="preserve">d. </w:t>
      </w:r>
      <w:r w:rsidR="000169FD">
        <w:rPr>
          <w:lang w:val="en-US"/>
        </w:rPr>
        <w:t>Florida: CRC Press, 2009.</w:t>
      </w:r>
    </w:p>
    <w:p w14:paraId="233AAE84" w14:textId="77777777" w:rsidR="005C0AF9" w:rsidRPr="005C0AF9" w:rsidRDefault="005C0AF9" w:rsidP="000169FD">
      <w:pPr>
        <w:tabs>
          <w:tab w:val="left" w:pos="709"/>
        </w:tabs>
        <w:ind w:left="709"/>
        <w:rPr>
          <w:lang w:val="en-US"/>
        </w:rPr>
      </w:pPr>
    </w:p>
    <w:p w14:paraId="1D45D3D3" w14:textId="77777777" w:rsidR="005C0AF9" w:rsidRDefault="005C0AF9" w:rsidP="005C0AF9">
      <w:pPr>
        <w:pStyle w:val="PargrafodaLista"/>
        <w:numPr>
          <w:ilvl w:val="0"/>
          <w:numId w:val="21"/>
        </w:numPr>
        <w:spacing w:line="240" w:lineRule="auto"/>
      </w:pPr>
      <w:r>
        <w:t>Trabalhos acadêmicos:</w:t>
      </w:r>
    </w:p>
    <w:p w14:paraId="69756670" w14:textId="77777777" w:rsidR="003D3D7B" w:rsidRPr="003D3D7B" w:rsidRDefault="003D3D7B" w:rsidP="003D3D7B">
      <w:pPr>
        <w:tabs>
          <w:tab w:val="left" w:pos="709"/>
        </w:tabs>
        <w:spacing w:before="120" w:line="240" w:lineRule="auto"/>
        <w:ind w:left="709"/>
      </w:pPr>
      <w:r w:rsidRPr="003D3D7B">
        <w:t xml:space="preserve">SOBRENOME DO AUTOR, Prenome. </w:t>
      </w:r>
      <w:r w:rsidRPr="003D3D7B">
        <w:rPr>
          <w:b/>
          <w:bCs/>
        </w:rPr>
        <w:t>Título</w:t>
      </w:r>
      <w:r w:rsidRPr="003D3D7B">
        <w:t xml:space="preserve">: subtítulo (se houver). Ano de depósito. Tipo de trabalho </w:t>
      </w:r>
      <w:r w:rsidRPr="003D3D7B">
        <w:rPr>
          <w:i/>
          <w:iCs/>
        </w:rPr>
        <w:t>(tese, dissertação, monografia, trabalho de conclusão de curso e outros)</w:t>
      </w:r>
      <w:r w:rsidRPr="003D3D7B">
        <w:t xml:space="preserve"> (Grau</w:t>
      </w:r>
      <w:r w:rsidRPr="003D3D7B">
        <w:rPr>
          <w:i/>
          <w:iCs/>
        </w:rPr>
        <w:t xml:space="preserve"> (doutorado, mestrado, especialização, graduação, bacharelado, licenciatura, entre outros) </w:t>
      </w:r>
      <w:r w:rsidRPr="003D3D7B">
        <w:t xml:space="preserve">e Curso) – Vinculação acadêmica, local e data de apresentação ou defesa </w:t>
      </w:r>
      <w:r w:rsidRPr="003D3D7B">
        <w:rPr>
          <w:i/>
          <w:iCs/>
        </w:rPr>
        <w:t>(mencionado na folha de aprovação)</w:t>
      </w:r>
      <w:r w:rsidRPr="003D3D7B">
        <w:t>.</w:t>
      </w:r>
    </w:p>
    <w:p w14:paraId="4FFC4DB5" w14:textId="77777777" w:rsidR="003D3D7B" w:rsidRDefault="003D3D7B" w:rsidP="000169FD">
      <w:pPr>
        <w:tabs>
          <w:tab w:val="left" w:pos="709"/>
        </w:tabs>
        <w:spacing w:before="120" w:line="240" w:lineRule="auto"/>
        <w:ind w:left="709"/>
      </w:pPr>
    </w:p>
    <w:p w14:paraId="2AA56FD2" w14:textId="77777777" w:rsidR="000169FD" w:rsidRPr="005C0AF9" w:rsidRDefault="000169FD" w:rsidP="000169FD">
      <w:pPr>
        <w:tabs>
          <w:tab w:val="left" w:pos="709"/>
        </w:tabs>
        <w:spacing w:line="240" w:lineRule="auto"/>
        <w:ind w:left="709"/>
        <w:rPr>
          <w:i/>
        </w:rPr>
      </w:pPr>
      <w:r w:rsidRPr="005C0AF9">
        <w:rPr>
          <w:i/>
        </w:rPr>
        <w:t>Exemplos:</w:t>
      </w:r>
    </w:p>
    <w:p w14:paraId="27BF91E0" w14:textId="0569DE7F" w:rsidR="000169FD" w:rsidRDefault="003D3D7B" w:rsidP="003D3D7B">
      <w:pPr>
        <w:tabs>
          <w:tab w:val="left" w:pos="709"/>
        </w:tabs>
        <w:spacing w:before="120" w:line="240" w:lineRule="auto"/>
        <w:ind w:left="709"/>
        <w:jc w:val="left"/>
      </w:pPr>
      <w:r w:rsidRPr="003D3D7B">
        <w:t xml:space="preserve">FERNANDES, R. O. </w:t>
      </w:r>
      <w:r w:rsidRPr="003D3D7B">
        <w:rPr>
          <w:b/>
        </w:rPr>
        <w:t>Aplicação do método de Morgan para cálculo de capacidade de linhas de transmissão em Alta Tensão</w:t>
      </w:r>
      <w:r w:rsidRPr="003D3D7B">
        <w:t>. 2009. Trabalho de Conclusão de</w:t>
      </w:r>
      <w:r>
        <w:t xml:space="preserve"> </w:t>
      </w:r>
      <w:r w:rsidRPr="003D3D7B">
        <w:t>Curso (Graduação em Engenharia Elétrica) – Centro Tecnológico, Universidade Federal do Espírito Santo, Vitória, 2009</w:t>
      </w:r>
      <w:r w:rsidR="00416C96">
        <w:t>.</w:t>
      </w:r>
    </w:p>
    <w:p w14:paraId="49897206" w14:textId="77777777" w:rsidR="003D3D7B" w:rsidRDefault="003D3D7B" w:rsidP="003D3D7B">
      <w:pPr>
        <w:tabs>
          <w:tab w:val="left" w:pos="709"/>
        </w:tabs>
        <w:spacing w:before="120" w:line="240" w:lineRule="auto"/>
        <w:ind w:left="709"/>
        <w:jc w:val="left"/>
      </w:pPr>
    </w:p>
    <w:p w14:paraId="2C2542E3" w14:textId="340409BD" w:rsidR="000169FD" w:rsidRDefault="003D3D7B" w:rsidP="003D3D7B">
      <w:pPr>
        <w:tabs>
          <w:tab w:val="left" w:pos="709"/>
        </w:tabs>
        <w:spacing w:line="240" w:lineRule="auto"/>
        <w:ind w:left="709"/>
        <w:jc w:val="left"/>
      </w:pPr>
      <w:r w:rsidRPr="003D3D7B">
        <w:t xml:space="preserve">MENEGÁZ, P. J. M. </w:t>
      </w:r>
      <w:r w:rsidRPr="003D3D7B">
        <w:rPr>
          <w:b/>
        </w:rPr>
        <w:t>Uso de acoplamento magnético na melhoria de características de algumas estruturas ZVT</w:t>
      </w:r>
      <w:r w:rsidRPr="003D3D7B">
        <w:t>. 2005. Tese (Doutorado em</w:t>
      </w:r>
      <w:r>
        <w:t xml:space="preserve"> </w:t>
      </w:r>
      <w:r w:rsidRPr="003D3D7B">
        <w:t>Engenharia Elétrica) – Programa de Pós-Graduação em Engenharia Elétrica, Centro Tecnológico, Universidade Federal do Espírito Santo, Vitória, 2005</w:t>
      </w:r>
      <w:r w:rsidR="000169FD">
        <w:t>.</w:t>
      </w:r>
    </w:p>
    <w:p w14:paraId="2C83B923" w14:textId="77777777" w:rsidR="00E63189" w:rsidRDefault="00E63189" w:rsidP="0032160D"/>
    <w:p w14:paraId="54622FCE" w14:textId="0E419738" w:rsidR="00272A57" w:rsidRDefault="003D3D7B" w:rsidP="0032160D">
      <w:pPr>
        <w:pStyle w:val="Ttulo3"/>
      </w:pPr>
      <w:bookmarkStart w:id="114" w:name="_Toc9287760"/>
      <w:r>
        <w:t>Parte de m</w:t>
      </w:r>
      <w:r w:rsidR="00272A57">
        <w:t>onografia</w:t>
      </w:r>
      <w:bookmarkEnd w:id="114"/>
    </w:p>
    <w:p w14:paraId="55D0E599" w14:textId="77777777" w:rsidR="00FD2BA0" w:rsidRDefault="00FD2BA0" w:rsidP="00FD2BA0">
      <w:r>
        <w:t xml:space="preserve">Seguem a mesma regra apresentada na seção anterior, acrescentando-se </w:t>
      </w:r>
      <w:r w:rsidR="00441B58">
        <w:t>a expressão “</w:t>
      </w:r>
      <w:r w:rsidR="00441B58" w:rsidRPr="003D3D7B">
        <w:rPr>
          <w:i/>
        </w:rPr>
        <w:t>In</w:t>
      </w:r>
      <w:r w:rsidR="00441B58">
        <w:t>: SOBRENOME, Prenome do responsável pela obra” e a</w:t>
      </w:r>
      <w:r>
        <w:t xml:space="preserve"> localização da parte da obra referenciada</w:t>
      </w:r>
      <w:r w:rsidR="00441B58">
        <w:t xml:space="preserve">: capítulo e respectivo número (se houver), </w:t>
      </w:r>
      <w:r>
        <w:t>página inicial e página final</w:t>
      </w:r>
      <w:r w:rsidR="00441B58">
        <w:t>.</w:t>
      </w:r>
    </w:p>
    <w:p w14:paraId="5CE6552E" w14:textId="77777777" w:rsidR="003D3D7B" w:rsidRDefault="003D3D7B" w:rsidP="00441B58">
      <w:pPr>
        <w:tabs>
          <w:tab w:val="left" w:pos="709"/>
        </w:tabs>
        <w:spacing w:line="240" w:lineRule="auto"/>
        <w:ind w:left="709"/>
        <w:rPr>
          <w:i/>
        </w:rPr>
      </w:pPr>
    </w:p>
    <w:p w14:paraId="4A0510C6" w14:textId="055304A8" w:rsidR="00441B58" w:rsidRPr="005C0AF9" w:rsidRDefault="00441B58" w:rsidP="00441B58">
      <w:pPr>
        <w:tabs>
          <w:tab w:val="left" w:pos="709"/>
        </w:tabs>
        <w:spacing w:line="240" w:lineRule="auto"/>
        <w:ind w:left="709"/>
        <w:rPr>
          <w:i/>
        </w:rPr>
      </w:pPr>
      <w:r w:rsidRPr="005C0AF9">
        <w:rPr>
          <w:i/>
        </w:rPr>
        <w:t>Exemplo:</w:t>
      </w:r>
    </w:p>
    <w:p w14:paraId="555A6ADE" w14:textId="3013C856" w:rsidR="003D3D7B" w:rsidRPr="003D3D7B" w:rsidRDefault="003D3D7B" w:rsidP="003D3D7B">
      <w:pPr>
        <w:tabs>
          <w:tab w:val="left" w:pos="709"/>
        </w:tabs>
        <w:spacing w:before="120" w:line="240" w:lineRule="auto"/>
        <w:ind w:left="709"/>
        <w:jc w:val="left"/>
      </w:pPr>
      <w:r w:rsidRPr="003D3D7B">
        <w:t xml:space="preserve">ROMANO, Giovanni. Imagens da juventude na era moderna. </w:t>
      </w:r>
      <w:r w:rsidRPr="003D3D7B">
        <w:rPr>
          <w:lang w:val="en-US"/>
        </w:rPr>
        <w:t>In: LEVI, G.;</w:t>
      </w:r>
      <w:r>
        <w:rPr>
          <w:lang w:val="en-US"/>
        </w:rPr>
        <w:t xml:space="preserve"> </w:t>
      </w:r>
      <w:r w:rsidRPr="003D3D7B">
        <w:rPr>
          <w:lang w:val="en-US"/>
        </w:rPr>
        <w:t xml:space="preserve">SCHMIDT, J. (org.). </w:t>
      </w:r>
      <w:r w:rsidRPr="003D3D7B">
        <w:rPr>
          <w:b/>
        </w:rPr>
        <w:t>História dos jovens 2</w:t>
      </w:r>
      <w:r w:rsidRPr="003D3D7B">
        <w:t>: a época contemporânea. São Paulo: Companhia das Letras, 1996. p. 7-16.</w:t>
      </w:r>
    </w:p>
    <w:p w14:paraId="08C2B9BE" w14:textId="77777777" w:rsidR="003D3D7B" w:rsidRPr="003D3D7B" w:rsidRDefault="003D3D7B" w:rsidP="004F63F4">
      <w:pPr>
        <w:tabs>
          <w:tab w:val="left" w:pos="709"/>
        </w:tabs>
        <w:spacing w:line="240" w:lineRule="auto"/>
        <w:ind w:left="709"/>
        <w:jc w:val="left"/>
      </w:pPr>
    </w:p>
    <w:p w14:paraId="3F614EE0" w14:textId="4AA1487A" w:rsidR="00821B04" w:rsidRDefault="003D3D7B" w:rsidP="004F63F4">
      <w:pPr>
        <w:tabs>
          <w:tab w:val="left" w:pos="709"/>
        </w:tabs>
        <w:spacing w:line="240" w:lineRule="auto"/>
        <w:ind w:left="709"/>
        <w:jc w:val="left"/>
      </w:pPr>
      <w:r w:rsidRPr="003D3D7B">
        <w:t xml:space="preserve">SANTOS, F. R. A colonização da terra do </w:t>
      </w:r>
      <w:proofErr w:type="spellStart"/>
      <w:r w:rsidRPr="003D3D7B">
        <w:t>Tucujús</w:t>
      </w:r>
      <w:proofErr w:type="spellEnd"/>
      <w:r w:rsidRPr="003D3D7B">
        <w:t xml:space="preserve">. In: SANTOS, F. R. </w:t>
      </w:r>
      <w:r w:rsidRPr="003D3D7B">
        <w:rPr>
          <w:b/>
        </w:rPr>
        <w:t>História do Amapá, 1º grau</w:t>
      </w:r>
      <w:r w:rsidRPr="003D3D7B">
        <w:t xml:space="preserve">. 2. ed. Macapá: </w:t>
      </w:r>
      <w:proofErr w:type="spellStart"/>
      <w:r w:rsidRPr="003D3D7B">
        <w:t>Valcan</w:t>
      </w:r>
      <w:proofErr w:type="spellEnd"/>
      <w:r w:rsidRPr="003D3D7B">
        <w:t>, 1994. p. 15-24</w:t>
      </w:r>
      <w:r w:rsidR="00821B04">
        <w:t>.</w:t>
      </w:r>
    </w:p>
    <w:p w14:paraId="28663A20" w14:textId="77777777" w:rsidR="004F63F4" w:rsidRDefault="004F63F4" w:rsidP="004F63F4">
      <w:pPr>
        <w:tabs>
          <w:tab w:val="left" w:pos="709"/>
        </w:tabs>
        <w:spacing w:line="240" w:lineRule="auto"/>
        <w:ind w:left="709"/>
        <w:jc w:val="left"/>
      </w:pPr>
    </w:p>
    <w:p w14:paraId="0E0B2683" w14:textId="77777777" w:rsidR="003D3D7B" w:rsidRPr="003D3D7B" w:rsidRDefault="003D3D7B" w:rsidP="004F63F4">
      <w:pPr>
        <w:tabs>
          <w:tab w:val="left" w:pos="709"/>
        </w:tabs>
        <w:spacing w:line="240" w:lineRule="auto"/>
        <w:ind w:left="709"/>
        <w:jc w:val="left"/>
      </w:pPr>
      <w:r w:rsidRPr="003D3D7B">
        <w:t xml:space="preserve">RODRIGUES, Ana Lúcia </w:t>
      </w:r>
      <w:proofErr w:type="spellStart"/>
      <w:r w:rsidRPr="003D3D7B">
        <w:t>Aquilas</w:t>
      </w:r>
      <w:proofErr w:type="spellEnd"/>
      <w:r w:rsidRPr="003D3D7B">
        <w:t xml:space="preserve">. Aspectos éticos. </w:t>
      </w:r>
      <w:r w:rsidRPr="003D3D7B">
        <w:rPr>
          <w:i/>
          <w:iCs/>
        </w:rPr>
        <w:t>In</w:t>
      </w:r>
      <w:r w:rsidRPr="003D3D7B">
        <w:t xml:space="preserve">: RODRIGUES, Ana Lúcia </w:t>
      </w:r>
      <w:proofErr w:type="spellStart"/>
      <w:r w:rsidRPr="003D3D7B">
        <w:t>Aquilas</w:t>
      </w:r>
      <w:proofErr w:type="spellEnd"/>
      <w:r w:rsidRPr="003D3D7B">
        <w:t xml:space="preserve">. </w:t>
      </w:r>
      <w:r w:rsidRPr="003D3D7B">
        <w:rPr>
          <w:b/>
          <w:bCs/>
        </w:rPr>
        <w:t>Impacto de um programa de exercícios no local de trabalho sobre o nível de atividade física e o estágio de prontidão para a mudança de comportamento</w:t>
      </w:r>
      <w:r w:rsidRPr="003D3D7B">
        <w:t>. 2009. Dissertação (Mestrado em Fisiopatologia Experimental) – Faculdade de Medicina, Universidade de São Paulo, São Paulo, 2009. f. 19-20.</w:t>
      </w:r>
    </w:p>
    <w:p w14:paraId="5887DE36" w14:textId="77777777" w:rsidR="003D3D7B" w:rsidRDefault="003D3D7B" w:rsidP="003D3D7B">
      <w:pPr>
        <w:tabs>
          <w:tab w:val="left" w:pos="709"/>
        </w:tabs>
        <w:spacing w:before="120" w:line="240" w:lineRule="auto"/>
        <w:ind w:left="709"/>
        <w:jc w:val="left"/>
      </w:pPr>
    </w:p>
    <w:p w14:paraId="131BC424" w14:textId="77777777" w:rsidR="00821B04" w:rsidRDefault="00821B04" w:rsidP="00821B04">
      <w:pPr>
        <w:tabs>
          <w:tab w:val="left" w:pos="709"/>
        </w:tabs>
        <w:spacing w:before="120" w:line="240" w:lineRule="auto"/>
        <w:ind w:left="709"/>
        <w:jc w:val="left"/>
      </w:pPr>
    </w:p>
    <w:p w14:paraId="41E86A46" w14:textId="3D379446" w:rsidR="00272A57" w:rsidRDefault="00272A57" w:rsidP="0032160D">
      <w:pPr>
        <w:pStyle w:val="Ttulo3"/>
      </w:pPr>
      <w:bookmarkStart w:id="115" w:name="_Toc9287761"/>
      <w:r>
        <w:t>Publicaç</w:t>
      </w:r>
      <w:r w:rsidR="004F63F4">
        <w:t>ão</w:t>
      </w:r>
      <w:r>
        <w:t xml:space="preserve"> periódica</w:t>
      </w:r>
      <w:bookmarkEnd w:id="115"/>
    </w:p>
    <w:p w14:paraId="0C41DCA5" w14:textId="49369F9C" w:rsidR="006B59CD" w:rsidRDefault="006B59CD" w:rsidP="006B59CD">
      <w:r>
        <w:t>Estão incluídos nessa classe revistas, jornais e boletins.</w:t>
      </w:r>
      <w:r w:rsidR="0097366D">
        <w:t xml:space="preserve"> Nesses casos, é mais comum fazer referência a um determinado artigo da revista ou do jornal do que referenciar a obra como todo. Assim sendo, de acordo com </w:t>
      </w:r>
      <w:r w:rsidR="004F63F4">
        <w:t>ABNT</w:t>
      </w:r>
      <w:r>
        <w:t xml:space="preserve"> (20</w:t>
      </w:r>
      <w:r w:rsidR="004F63F4">
        <w:t>18</w:t>
      </w:r>
      <w:r>
        <w:t>), o padrão a ser seguido é:</w:t>
      </w:r>
    </w:p>
    <w:p w14:paraId="55BA57EB" w14:textId="77777777" w:rsidR="0097366D" w:rsidRDefault="0097366D" w:rsidP="0097366D">
      <w:pPr>
        <w:pStyle w:val="PargrafodaLista"/>
        <w:numPr>
          <w:ilvl w:val="0"/>
          <w:numId w:val="22"/>
        </w:numPr>
        <w:spacing w:line="240" w:lineRule="auto"/>
      </w:pPr>
      <w:r>
        <w:t>Artigos em revistas técnicas</w:t>
      </w:r>
      <w:r w:rsidRPr="001F46E6">
        <w:t>:</w:t>
      </w:r>
    </w:p>
    <w:p w14:paraId="68CBB221" w14:textId="77777777" w:rsidR="0097366D" w:rsidRDefault="0097366D" w:rsidP="0097366D">
      <w:pPr>
        <w:tabs>
          <w:tab w:val="left" w:pos="709"/>
        </w:tabs>
        <w:spacing w:before="120" w:line="240" w:lineRule="auto"/>
        <w:ind w:left="709"/>
      </w:pPr>
      <w:r w:rsidRPr="001F46E6">
        <w:t>SOBRENOME DO AUTOR</w:t>
      </w:r>
      <w:r>
        <w:t xml:space="preserve"> do artigo</w:t>
      </w:r>
      <w:r w:rsidRPr="001F46E6">
        <w:t>, Prenome</w:t>
      </w:r>
      <w:r>
        <w:t xml:space="preserve">. Título: subtítulo (se houver) do artigo. </w:t>
      </w:r>
      <w:r w:rsidRPr="005C0AF9">
        <w:rPr>
          <w:b/>
        </w:rPr>
        <w:t>Título</w:t>
      </w:r>
      <w:r>
        <w:rPr>
          <w:b/>
        </w:rPr>
        <w:t xml:space="preserve"> do Periódico</w:t>
      </w:r>
      <w:r>
        <w:t>, local de publicação, número do ano e/ou volume, número do fascículo, página inicial e final do artigo, data.</w:t>
      </w:r>
    </w:p>
    <w:p w14:paraId="697D7B12" w14:textId="77777777" w:rsidR="0097366D" w:rsidRDefault="0097366D" w:rsidP="0097366D">
      <w:pPr>
        <w:tabs>
          <w:tab w:val="left" w:pos="709"/>
        </w:tabs>
        <w:spacing w:line="240" w:lineRule="auto"/>
        <w:ind w:left="709"/>
      </w:pPr>
    </w:p>
    <w:p w14:paraId="0DE74EA3" w14:textId="77777777" w:rsidR="0097366D" w:rsidRPr="00527F0B" w:rsidRDefault="0097366D" w:rsidP="0097366D">
      <w:pPr>
        <w:tabs>
          <w:tab w:val="left" w:pos="709"/>
        </w:tabs>
        <w:spacing w:line="240" w:lineRule="auto"/>
        <w:ind w:left="709"/>
        <w:rPr>
          <w:i/>
          <w:lang w:val="en-US"/>
        </w:rPr>
      </w:pPr>
      <w:proofErr w:type="spellStart"/>
      <w:r w:rsidRPr="00527F0B">
        <w:rPr>
          <w:i/>
          <w:lang w:val="en-US"/>
        </w:rPr>
        <w:t>Exemplos</w:t>
      </w:r>
      <w:proofErr w:type="spellEnd"/>
      <w:r w:rsidRPr="00527F0B">
        <w:rPr>
          <w:i/>
          <w:lang w:val="en-US"/>
        </w:rPr>
        <w:t>:</w:t>
      </w:r>
    </w:p>
    <w:p w14:paraId="7DC088AC" w14:textId="77777777" w:rsidR="00C80610" w:rsidRPr="00526427" w:rsidRDefault="00C80610" w:rsidP="00C80610">
      <w:pPr>
        <w:tabs>
          <w:tab w:val="left" w:pos="709"/>
        </w:tabs>
        <w:spacing w:before="120" w:line="240" w:lineRule="auto"/>
        <w:ind w:left="709"/>
      </w:pPr>
      <w:r w:rsidRPr="00C80610">
        <w:rPr>
          <w:lang w:val="en-US"/>
        </w:rPr>
        <w:t>YONGSOON P.; SEUNG-KI S.</w:t>
      </w:r>
      <w:r w:rsidR="0097366D" w:rsidRPr="00C80610">
        <w:rPr>
          <w:lang w:val="en-US"/>
        </w:rPr>
        <w:t xml:space="preserve"> </w:t>
      </w:r>
      <w:hyperlink r:id="rId32" w:history="1">
        <w:r w:rsidRPr="00C80610">
          <w:rPr>
            <w:lang w:val="en-US"/>
          </w:rPr>
          <w:t>A novel method utilizing trapezoidal voltage to compensate for inverter nonlinearity</w:t>
        </w:r>
      </w:hyperlink>
      <w:r w:rsidRPr="00C80610">
        <w:rPr>
          <w:lang w:val="en-US"/>
        </w:rPr>
        <w:t xml:space="preserve">. </w:t>
      </w:r>
      <w:r w:rsidRPr="00526427">
        <w:rPr>
          <w:b/>
        </w:rPr>
        <w:t xml:space="preserve">IEEE </w:t>
      </w:r>
      <w:proofErr w:type="spellStart"/>
      <w:r w:rsidRPr="00526427">
        <w:rPr>
          <w:b/>
        </w:rPr>
        <w:t>Transactions</w:t>
      </w:r>
      <w:proofErr w:type="spellEnd"/>
      <w:r w:rsidRPr="00526427">
        <w:rPr>
          <w:b/>
        </w:rPr>
        <w:t xml:space="preserve"> </w:t>
      </w:r>
      <w:proofErr w:type="spellStart"/>
      <w:r w:rsidRPr="00526427">
        <w:rPr>
          <w:b/>
        </w:rPr>
        <w:t>on</w:t>
      </w:r>
      <w:proofErr w:type="spellEnd"/>
      <w:r w:rsidRPr="00526427">
        <w:rPr>
          <w:b/>
        </w:rPr>
        <w:t xml:space="preserve"> Power </w:t>
      </w:r>
      <w:proofErr w:type="spellStart"/>
      <w:r w:rsidRPr="00526427">
        <w:rPr>
          <w:b/>
        </w:rPr>
        <w:t>Electronics</w:t>
      </w:r>
      <w:proofErr w:type="spellEnd"/>
      <w:r w:rsidRPr="00526427">
        <w:t xml:space="preserve">, </w:t>
      </w:r>
      <w:r w:rsidRPr="00526427">
        <w:br/>
        <w:t>v. 27, n. 12, p. 4837-4846, dez. 2012.</w:t>
      </w:r>
    </w:p>
    <w:p w14:paraId="5E4816EF" w14:textId="77777777" w:rsidR="0048317F" w:rsidRPr="00526427" w:rsidRDefault="0048317F" w:rsidP="004F63F4">
      <w:pPr>
        <w:tabs>
          <w:tab w:val="left" w:pos="709"/>
        </w:tabs>
        <w:spacing w:line="240" w:lineRule="auto"/>
        <w:ind w:left="709"/>
      </w:pPr>
    </w:p>
    <w:p w14:paraId="0EA4B0C2" w14:textId="77777777" w:rsidR="0097366D" w:rsidRDefault="0048317F" w:rsidP="004F63F4">
      <w:pPr>
        <w:tabs>
          <w:tab w:val="left" w:pos="709"/>
        </w:tabs>
        <w:spacing w:line="240" w:lineRule="auto"/>
        <w:ind w:left="709"/>
        <w:jc w:val="left"/>
      </w:pPr>
      <w:r w:rsidRPr="0048317F">
        <w:t>BONINI NETO, A.;</w:t>
      </w:r>
      <w:r>
        <w:t xml:space="preserve"> ALVES, D. A. Técnicas de parametrização global para o fluxo de carga continuado. </w:t>
      </w:r>
      <w:r w:rsidRPr="0048317F">
        <w:rPr>
          <w:b/>
        </w:rPr>
        <w:t>Controle &amp; Automação</w:t>
      </w:r>
      <w:r>
        <w:t>, v. 21, n. 4, p. 323-337, jul.</w:t>
      </w:r>
      <w:r w:rsidR="00FF2102">
        <w:t>/</w:t>
      </w:r>
      <w:r>
        <w:t>ago. 2010.</w:t>
      </w:r>
    </w:p>
    <w:p w14:paraId="5F1DC576" w14:textId="77777777" w:rsidR="00D0376B" w:rsidRPr="0048317F" w:rsidRDefault="00D0376B" w:rsidP="00D0376B">
      <w:pPr>
        <w:tabs>
          <w:tab w:val="left" w:pos="709"/>
        </w:tabs>
        <w:spacing w:line="240" w:lineRule="auto"/>
        <w:ind w:left="709"/>
        <w:jc w:val="left"/>
      </w:pPr>
    </w:p>
    <w:p w14:paraId="142D288C" w14:textId="77777777" w:rsidR="00D0376B" w:rsidRDefault="00D0376B">
      <w:pPr>
        <w:spacing w:line="240" w:lineRule="auto"/>
        <w:jc w:val="left"/>
      </w:pPr>
    </w:p>
    <w:p w14:paraId="23792CD2" w14:textId="77777777" w:rsidR="0097366D" w:rsidRDefault="0048317F" w:rsidP="0097366D">
      <w:pPr>
        <w:pStyle w:val="PargrafodaLista"/>
        <w:numPr>
          <w:ilvl w:val="0"/>
          <w:numId w:val="22"/>
        </w:numPr>
        <w:spacing w:line="240" w:lineRule="auto"/>
      </w:pPr>
      <w:r>
        <w:t>Artigos em jornais impressos</w:t>
      </w:r>
      <w:r w:rsidR="0097366D">
        <w:t>:</w:t>
      </w:r>
    </w:p>
    <w:p w14:paraId="469D0F33" w14:textId="4EC610A0" w:rsidR="004F63F4" w:rsidRDefault="004F63F4" w:rsidP="004F63F4">
      <w:pPr>
        <w:numPr>
          <w:ilvl w:val="0"/>
          <w:numId w:val="22"/>
        </w:numPr>
        <w:tabs>
          <w:tab w:val="left" w:pos="709"/>
        </w:tabs>
        <w:spacing w:before="120" w:line="240" w:lineRule="auto"/>
      </w:pPr>
      <w:r w:rsidRPr="004F63F4">
        <w:t xml:space="preserve">SOBRENOME DO AUTOR do artigo, Prenome. Título: subtítulo (se houver) do artigo. </w:t>
      </w:r>
      <w:r w:rsidRPr="004F63F4">
        <w:rPr>
          <w:b/>
          <w:bCs/>
        </w:rPr>
        <w:t>Título do Jornal</w:t>
      </w:r>
      <w:r w:rsidRPr="004F63F4">
        <w:t xml:space="preserve">, local de publicação, numeração do ano e/ou volume, número (se houver), data de publicação. Seção, caderno ou parte do jornal, a paginação correspondente. </w:t>
      </w:r>
      <w:r w:rsidRPr="004F63F4">
        <w:br/>
        <w:t xml:space="preserve">(Quando não houver seção, caderno ou parte, a paginação do artigo ou matéria precede a data.) </w:t>
      </w:r>
    </w:p>
    <w:p w14:paraId="1F78ACA8" w14:textId="77777777" w:rsidR="004F63F4" w:rsidRPr="004F63F4" w:rsidRDefault="004F63F4" w:rsidP="004F63F4">
      <w:pPr>
        <w:tabs>
          <w:tab w:val="left" w:pos="709"/>
        </w:tabs>
        <w:spacing w:line="240" w:lineRule="auto"/>
        <w:ind w:left="357"/>
      </w:pPr>
    </w:p>
    <w:p w14:paraId="205BF677" w14:textId="7DF3DFB5" w:rsidR="004F63F4" w:rsidRPr="004F63F4" w:rsidRDefault="004F63F4" w:rsidP="004F63F4">
      <w:pPr>
        <w:tabs>
          <w:tab w:val="left" w:pos="709"/>
        </w:tabs>
        <w:spacing w:line="240" w:lineRule="auto"/>
        <w:ind w:left="709"/>
        <w:rPr>
          <w:i/>
        </w:rPr>
      </w:pPr>
      <w:r w:rsidRPr="004F63F4">
        <w:rPr>
          <w:i/>
        </w:rPr>
        <w:t>Exemplo:</w:t>
      </w:r>
    </w:p>
    <w:p w14:paraId="5D5E43ED" w14:textId="77777777" w:rsidR="004F63F4" w:rsidRPr="004F63F4" w:rsidRDefault="004F63F4" w:rsidP="004F63F4">
      <w:pPr>
        <w:tabs>
          <w:tab w:val="left" w:pos="709"/>
        </w:tabs>
        <w:spacing w:before="120" w:line="240" w:lineRule="auto"/>
        <w:ind w:left="709"/>
        <w:jc w:val="left"/>
      </w:pPr>
      <w:r w:rsidRPr="004F63F4">
        <w:t xml:space="preserve">OTTA, Lu Aiko. Parcela do tesouro nos empréstimos do BNDES cresce 566 % em oito anos. </w:t>
      </w:r>
      <w:r w:rsidRPr="004F63F4">
        <w:rPr>
          <w:b/>
          <w:bCs/>
        </w:rPr>
        <w:t>O Estado de S. Paulo</w:t>
      </w:r>
      <w:r w:rsidRPr="004F63F4">
        <w:t>, São Paulo, ano 131, n. 42656, 1 ago. 2010. Economia &amp; Negócios, p. B1.</w:t>
      </w:r>
    </w:p>
    <w:p w14:paraId="30592C49" w14:textId="77777777" w:rsidR="0032160D" w:rsidRDefault="0032160D" w:rsidP="0032160D"/>
    <w:p w14:paraId="6804B1AD" w14:textId="6B2FC85F" w:rsidR="00272A57" w:rsidRDefault="00507172" w:rsidP="0032160D">
      <w:pPr>
        <w:pStyle w:val="Ttulo3"/>
      </w:pPr>
      <w:bookmarkStart w:id="116" w:name="_Toc9287762"/>
      <w:r w:rsidRPr="00507172">
        <w:t xml:space="preserve">Parte de evento em monografia - </w:t>
      </w:r>
      <w:r w:rsidR="00272A57">
        <w:t>Trabalho apresentado em evento</w:t>
      </w:r>
      <w:r w:rsidR="00320733">
        <w:t xml:space="preserve"> (congressos, seminários, etc.)</w:t>
      </w:r>
      <w:bookmarkEnd w:id="116"/>
    </w:p>
    <w:p w14:paraId="17212CCA" w14:textId="49811050" w:rsidR="00320733" w:rsidRDefault="00320733" w:rsidP="00320733">
      <w:r>
        <w:t xml:space="preserve">Seguindo o padrão apresentado em </w:t>
      </w:r>
      <w:r w:rsidR="00507172">
        <w:t>ABNT</w:t>
      </w:r>
      <w:r>
        <w:t xml:space="preserve"> (20</w:t>
      </w:r>
      <w:r w:rsidR="00507172">
        <w:t>18</w:t>
      </w:r>
      <w:r>
        <w:t>), tem-se:</w:t>
      </w:r>
    </w:p>
    <w:p w14:paraId="6EC00D48" w14:textId="662BA02C" w:rsidR="00320733" w:rsidRDefault="00507172" w:rsidP="00507172">
      <w:pPr>
        <w:tabs>
          <w:tab w:val="left" w:pos="709"/>
        </w:tabs>
        <w:spacing w:before="120" w:line="240" w:lineRule="auto"/>
        <w:ind w:left="709"/>
      </w:pPr>
      <w:r w:rsidRPr="00507172">
        <w:t>SOBRENOME DO AUTOR do artigo, Prenome. Título: subtítulo (se houver) do</w:t>
      </w:r>
      <w:r>
        <w:t xml:space="preserve"> </w:t>
      </w:r>
      <w:r w:rsidRPr="00507172">
        <w:t xml:space="preserve">artigo. In: NOME DO EVENTO, numeração do evento (se houver), ano e local (cidade) de realização do evento. </w:t>
      </w:r>
      <w:r w:rsidRPr="00507172">
        <w:rPr>
          <w:b/>
        </w:rPr>
        <w:t xml:space="preserve">Título do documento (Anais, Resumos, </w:t>
      </w:r>
      <w:proofErr w:type="gramStart"/>
      <w:r w:rsidRPr="00507172">
        <w:rPr>
          <w:b/>
        </w:rPr>
        <w:t>Atas,...</w:t>
      </w:r>
      <w:proofErr w:type="gramEnd"/>
      <w:r w:rsidRPr="00507172">
        <w:rPr>
          <w:b/>
        </w:rPr>
        <w:t>)</w:t>
      </w:r>
      <w:r w:rsidRPr="00507172">
        <w:t>. Local: Editora, data (ano) de publicação. Páginas inicial e final da parte referenciada.</w:t>
      </w:r>
    </w:p>
    <w:p w14:paraId="58CA836F" w14:textId="77777777" w:rsidR="00320733" w:rsidRDefault="00320733" w:rsidP="00320733"/>
    <w:p w14:paraId="6C2111F6" w14:textId="77777777" w:rsidR="00320733" w:rsidRPr="00320733" w:rsidRDefault="00320733" w:rsidP="00320733">
      <w:pPr>
        <w:rPr>
          <w:i/>
        </w:rPr>
      </w:pPr>
      <w:r w:rsidRPr="00320733">
        <w:rPr>
          <w:i/>
        </w:rPr>
        <w:lastRenderedPageBreak/>
        <w:t>Exemplos:</w:t>
      </w:r>
    </w:p>
    <w:p w14:paraId="4BBB0600" w14:textId="77777777" w:rsidR="00320733" w:rsidRDefault="00320733" w:rsidP="00320733">
      <w:pPr>
        <w:pStyle w:val="PargrafodaLista"/>
        <w:numPr>
          <w:ilvl w:val="0"/>
          <w:numId w:val="23"/>
        </w:numPr>
      </w:pPr>
      <w:r>
        <w:t>Trabalhos impressos:</w:t>
      </w:r>
    </w:p>
    <w:p w14:paraId="60E1FCBF" w14:textId="6A73F5AE" w:rsidR="00BC372C" w:rsidRDefault="00BC372C" w:rsidP="00BC372C">
      <w:pPr>
        <w:tabs>
          <w:tab w:val="left" w:pos="709"/>
        </w:tabs>
        <w:spacing w:before="120" w:line="240" w:lineRule="auto"/>
        <w:ind w:left="709"/>
        <w:jc w:val="left"/>
      </w:pPr>
      <w:r w:rsidRPr="00BC372C">
        <w:rPr>
          <w:lang w:val="en-US"/>
        </w:rPr>
        <w:t>MUMMAD</w:t>
      </w:r>
      <w:r>
        <w:rPr>
          <w:lang w:val="en-US"/>
        </w:rPr>
        <w:t>I, V. C.</w:t>
      </w:r>
      <w:r w:rsidR="00320733" w:rsidRPr="00BC372C">
        <w:rPr>
          <w:lang w:val="en-US"/>
        </w:rPr>
        <w:t xml:space="preserve"> </w:t>
      </w:r>
      <w:r>
        <w:rPr>
          <w:lang w:val="en-US"/>
        </w:rPr>
        <w:t xml:space="preserve">Analysis of PV Buck converter supplied DC motors. </w:t>
      </w:r>
      <w:r w:rsidRPr="00507172">
        <w:rPr>
          <w:i/>
        </w:rPr>
        <w:t>In</w:t>
      </w:r>
      <w:r w:rsidRPr="00BC372C">
        <w:t>:</w:t>
      </w:r>
      <w:r w:rsidR="00507172">
        <w:t xml:space="preserve"> </w:t>
      </w:r>
      <w:r w:rsidRPr="00BC372C">
        <w:t>CONGRESSO BRASILEIRO DE ELETRÔNICA DE POTÊNCIA, 5</w:t>
      </w:r>
      <w:r w:rsidR="007E6718">
        <w:t>.</w:t>
      </w:r>
      <w:r w:rsidRPr="00BC372C">
        <w:t>, 1999,</w:t>
      </w:r>
      <w:r w:rsidR="00507172">
        <w:t xml:space="preserve"> </w:t>
      </w:r>
      <w:r w:rsidRPr="00BC372C">
        <w:t xml:space="preserve">Foz do </w:t>
      </w:r>
      <w:proofErr w:type="spellStart"/>
      <w:r w:rsidRPr="00BC372C">
        <w:t>Iguaç</w:t>
      </w:r>
      <w:r>
        <w:t>ú</w:t>
      </w:r>
      <w:proofErr w:type="spellEnd"/>
      <w:r>
        <w:t xml:space="preserve">. </w:t>
      </w:r>
      <w:r>
        <w:rPr>
          <w:b/>
        </w:rPr>
        <w:t xml:space="preserve">Anais </w:t>
      </w:r>
      <w:r w:rsidR="00507172">
        <w:rPr>
          <w:b/>
        </w:rPr>
        <w:t>[...]</w:t>
      </w:r>
      <w:r w:rsidRPr="00BC372C">
        <w:t>.</w:t>
      </w:r>
      <w:r w:rsidR="00507172">
        <w:t xml:space="preserve"> </w:t>
      </w:r>
      <w:proofErr w:type="gramStart"/>
      <w:r>
        <w:t>Foz</w:t>
      </w:r>
      <w:proofErr w:type="gramEnd"/>
      <w:r>
        <w:t xml:space="preserve"> do </w:t>
      </w:r>
      <w:proofErr w:type="spellStart"/>
      <w:r>
        <w:t>Iguaçú</w:t>
      </w:r>
      <w:proofErr w:type="spellEnd"/>
      <w:r>
        <w:t>: Imprensa Universitária da UFPR, 1999. v. 1, p. 356-360.</w:t>
      </w:r>
    </w:p>
    <w:p w14:paraId="58AA27EB" w14:textId="77777777" w:rsidR="00320733" w:rsidRPr="00BC372C" w:rsidRDefault="00320733" w:rsidP="00BC372C">
      <w:pPr>
        <w:tabs>
          <w:tab w:val="left" w:pos="709"/>
        </w:tabs>
        <w:spacing w:before="120" w:line="240" w:lineRule="auto"/>
        <w:ind w:left="709"/>
      </w:pPr>
    </w:p>
    <w:p w14:paraId="72CDFCCA" w14:textId="77777777" w:rsidR="00320733" w:rsidRDefault="00320733" w:rsidP="00320733">
      <w:pPr>
        <w:pStyle w:val="PargrafodaLista"/>
        <w:numPr>
          <w:ilvl w:val="0"/>
          <w:numId w:val="23"/>
        </w:numPr>
      </w:pPr>
      <w:r>
        <w:t>Trabalhos</w:t>
      </w:r>
      <w:r w:rsidRPr="00320733">
        <w:t xml:space="preserve"> </w:t>
      </w:r>
      <w:r>
        <w:t>em meios eletrônicos:</w:t>
      </w:r>
    </w:p>
    <w:p w14:paraId="6367B39D" w14:textId="5A3CD2E8" w:rsidR="00526427" w:rsidRDefault="00526427" w:rsidP="00526427">
      <w:pPr>
        <w:tabs>
          <w:tab w:val="left" w:pos="709"/>
        </w:tabs>
        <w:spacing w:before="120" w:line="240" w:lineRule="auto"/>
        <w:ind w:left="709"/>
        <w:jc w:val="left"/>
      </w:pPr>
      <w:r>
        <w:t>ANDRADE JÚNIOR, M. N.; COSSI, A. M.</w:t>
      </w:r>
      <w:r w:rsidR="00320733">
        <w:t xml:space="preserve"> </w:t>
      </w:r>
      <w:r w:rsidRPr="00526427">
        <w:t>Planejamento Integrado de Redes de Distribuição de Energia Elétrica</w:t>
      </w:r>
      <w:r>
        <w:t>.</w:t>
      </w:r>
      <w:r w:rsidR="00320733">
        <w:t xml:space="preserve"> </w:t>
      </w:r>
      <w:r w:rsidR="00320733" w:rsidRPr="00507172">
        <w:rPr>
          <w:i/>
        </w:rPr>
        <w:t>In</w:t>
      </w:r>
      <w:r w:rsidR="00320733">
        <w:t xml:space="preserve">: </w:t>
      </w:r>
      <w:r>
        <w:t>SIMPÓSIO BRASILEIRO DE SISTEMAS ELÉTRICOS</w:t>
      </w:r>
      <w:r w:rsidR="00320733">
        <w:t xml:space="preserve">, </w:t>
      </w:r>
      <w:r>
        <w:t>4</w:t>
      </w:r>
      <w:r w:rsidR="007E6718">
        <w:t>.</w:t>
      </w:r>
      <w:r w:rsidR="00320733">
        <w:t xml:space="preserve">, </w:t>
      </w:r>
      <w:r>
        <w:t xml:space="preserve">2012, Goiânia. </w:t>
      </w:r>
      <w:r>
        <w:rPr>
          <w:b/>
        </w:rPr>
        <w:t xml:space="preserve">Anais </w:t>
      </w:r>
      <w:r w:rsidR="00507172">
        <w:rPr>
          <w:b/>
        </w:rPr>
        <w:t>[...]</w:t>
      </w:r>
      <w:r>
        <w:t xml:space="preserve">. Goiânia: 2012. </w:t>
      </w:r>
      <w:r w:rsidR="007E6718">
        <w:t xml:space="preserve">1 </w:t>
      </w:r>
      <w:r>
        <w:t>CD-ROM.</w:t>
      </w:r>
    </w:p>
    <w:p w14:paraId="1C626CF9" w14:textId="77777777" w:rsidR="0032160D" w:rsidRDefault="0032160D" w:rsidP="0032160D"/>
    <w:p w14:paraId="06FB4542" w14:textId="68F3DE2F" w:rsidR="00272A57" w:rsidRDefault="00272A57" w:rsidP="0032160D">
      <w:pPr>
        <w:pStyle w:val="Ttulo3"/>
      </w:pPr>
      <w:bookmarkStart w:id="117" w:name="_Toc9287763"/>
      <w:r>
        <w:t xml:space="preserve">Documentos </w:t>
      </w:r>
      <w:r w:rsidR="007E6718">
        <w:t xml:space="preserve">e publicações </w:t>
      </w:r>
      <w:r w:rsidR="007E6718" w:rsidRPr="00005254">
        <w:rPr>
          <w:i/>
        </w:rPr>
        <w:t>online</w:t>
      </w:r>
      <w:bookmarkEnd w:id="117"/>
    </w:p>
    <w:p w14:paraId="709C9C50" w14:textId="77777777" w:rsidR="00130D69" w:rsidRDefault="007E6718" w:rsidP="007E6718">
      <w:r>
        <w:t xml:space="preserve">Além dos elementos essenciais apresentados </w:t>
      </w:r>
      <w:r w:rsidR="00610649">
        <w:t xml:space="preserve">anteriormente para cada caso, é indispensável a apresentação do endereço eletrônico do documento acessado seguido da data </w:t>
      </w:r>
      <w:r w:rsidR="00130D69">
        <w:t>de acesso:</w:t>
      </w:r>
    </w:p>
    <w:p w14:paraId="432590C3" w14:textId="7DA50786" w:rsidR="007E6718" w:rsidRDefault="00610649" w:rsidP="00130D69">
      <w:pPr>
        <w:pStyle w:val="PargrafodaLista"/>
        <w:numPr>
          <w:ilvl w:val="0"/>
          <w:numId w:val="24"/>
        </w:numPr>
      </w:pPr>
      <w:r>
        <w:t xml:space="preserve">O endereço eletrônico deve aparecer </w:t>
      </w:r>
      <w:r w:rsidR="00130D69">
        <w:t>precedido da expressão “Disponível em:”;</w:t>
      </w:r>
    </w:p>
    <w:p w14:paraId="132F71AB" w14:textId="3A0CBF8D" w:rsidR="00130D69" w:rsidRPr="007E6718" w:rsidRDefault="00130D69" w:rsidP="00130D69">
      <w:pPr>
        <w:pStyle w:val="PargrafodaLista"/>
        <w:numPr>
          <w:ilvl w:val="0"/>
          <w:numId w:val="24"/>
        </w:numPr>
      </w:pPr>
      <w:r>
        <w:t xml:space="preserve">A data de acesso ao documento deve ser precedida da expressão “Acesso em:” (ABNT, </w:t>
      </w:r>
      <w:r w:rsidR="0032160D">
        <w:t>2018</w:t>
      </w:r>
      <w:r>
        <w:t>; UFES, 20</w:t>
      </w:r>
      <w:r w:rsidR="00507172">
        <w:t>15</w:t>
      </w:r>
      <w:r>
        <w:t>b).</w:t>
      </w:r>
    </w:p>
    <w:p w14:paraId="1E286505" w14:textId="77777777" w:rsidR="00956A0F" w:rsidRDefault="00956A0F">
      <w:pPr>
        <w:spacing w:line="240" w:lineRule="auto"/>
        <w:jc w:val="left"/>
        <w:rPr>
          <w:i/>
        </w:rPr>
      </w:pPr>
    </w:p>
    <w:p w14:paraId="0EB837A1" w14:textId="77777777" w:rsidR="00130D69" w:rsidRDefault="00130D69" w:rsidP="00130D69">
      <w:pPr>
        <w:rPr>
          <w:i/>
        </w:rPr>
      </w:pPr>
      <w:r w:rsidRPr="00956A0F">
        <w:rPr>
          <w:i/>
        </w:rPr>
        <w:t>Exemplos:</w:t>
      </w:r>
    </w:p>
    <w:p w14:paraId="4C3AC18D" w14:textId="77777777" w:rsidR="00EA6359" w:rsidRDefault="00EA6359" w:rsidP="00EA6359">
      <w:pPr>
        <w:pStyle w:val="PargrafodaLista"/>
        <w:numPr>
          <w:ilvl w:val="0"/>
          <w:numId w:val="26"/>
        </w:numPr>
        <w:spacing w:line="240" w:lineRule="auto"/>
      </w:pPr>
      <w:r>
        <w:t>Trabalhos acadêmicos:</w:t>
      </w:r>
    </w:p>
    <w:p w14:paraId="0520228E" w14:textId="77777777" w:rsidR="00EA6359" w:rsidRDefault="00EA6359" w:rsidP="00EA6359">
      <w:pPr>
        <w:spacing w:line="240" w:lineRule="auto"/>
        <w:jc w:val="left"/>
      </w:pPr>
    </w:p>
    <w:p w14:paraId="3CDA5D61" w14:textId="70447BEE" w:rsidR="00EA6359" w:rsidRDefault="00507172" w:rsidP="00507172">
      <w:pPr>
        <w:spacing w:line="240" w:lineRule="auto"/>
        <w:ind w:left="709"/>
        <w:jc w:val="left"/>
      </w:pPr>
      <w:r w:rsidRPr="00507172">
        <w:t xml:space="preserve">FILHO, A. S. </w:t>
      </w:r>
      <w:r w:rsidRPr="00507172">
        <w:rPr>
          <w:b/>
          <w:bCs/>
        </w:rPr>
        <w:t xml:space="preserve">Análise regulatória das condições de interconexão da geração distribuída: </w:t>
      </w:r>
      <w:r w:rsidRPr="00507172">
        <w:t>requisitos para os procedimentos de distribuição. 2005. Dissertação (Mestrado em Ciências em Engenharia da Energia) – Programa de Pós-Graduação em Engenharia da Energia, Universidade Federal de Itajubá, Itajubá,</w:t>
      </w:r>
      <w:r>
        <w:t xml:space="preserve"> </w:t>
      </w:r>
      <w:r w:rsidRPr="00507172">
        <w:t>2005. Disponível em: http://adm-net-a.unifei.edu.br/phl/pdf/0029398.pdf. Acesso em: 24 jun. 2012</w:t>
      </w:r>
      <w:r w:rsidR="00EA6359">
        <w:t xml:space="preserve">. </w:t>
      </w:r>
    </w:p>
    <w:p w14:paraId="203D2A22" w14:textId="77777777" w:rsidR="00EA6359" w:rsidRDefault="00EA6359" w:rsidP="00EA6359">
      <w:pPr>
        <w:pStyle w:val="Default"/>
        <w:rPr>
          <w:sz w:val="20"/>
          <w:szCs w:val="20"/>
        </w:rPr>
      </w:pPr>
    </w:p>
    <w:p w14:paraId="6586104C" w14:textId="77777777" w:rsidR="00EA6359" w:rsidRDefault="00EA6359" w:rsidP="00EA6359">
      <w:pPr>
        <w:pStyle w:val="PargrafodaLista"/>
        <w:numPr>
          <w:ilvl w:val="0"/>
          <w:numId w:val="26"/>
        </w:numPr>
        <w:spacing w:line="240" w:lineRule="auto"/>
      </w:pPr>
      <w:r>
        <w:t>Outros documentos e páginas:</w:t>
      </w:r>
    </w:p>
    <w:p w14:paraId="632C2B6B" w14:textId="77777777" w:rsidR="00EA6359" w:rsidRDefault="00EA6359" w:rsidP="00EA6359">
      <w:pPr>
        <w:spacing w:line="240" w:lineRule="auto"/>
        <w:ind w:left="360"/>
        <w:jc w:val="left"/>
      </w:pPr>
    </w:p>
    <w:p w14:paraId="1EF05706" w14:textId="3D82652F" w:rsidR="00D828C4" w:rsidRPr="00D828C4" w:rsidRDefault="00D828C4" w:rsidP="00D828C4">
      <w:pPr>
        <w:spacing w:line="240" w:lineRule="auto"/>
        <w:ind w:left="709"/>
        <w:jc w:val="left"/>
      </w:pPr>
      <w:r w:rsidRPr="00D828C4">
        <w:t>ORGANIZAÇÃO DAS NAÇÕES UNIDAS PARA A EDUCAÇÃO, A CIÊNCIA E CULTURA.</w:t>
      </w:r>
      <w:r>
        <w:t xml:space="preserve"> </w:t>
      </w:r>
      <w:r w:rsidRPr="00D828C4">
        <w:t>2012 Ano internacional da energia sustentável para todos. Disponível em:</w:t>
      </w:r>
    </w:p>
    <w:p w14:paraId="308A92B8" w14:textId="22987570" w:rsidR="00EA6359" w:rsidRDefault="00D828C4" w:rsidP="00D828C4">
      <w:pPr>
        <w:spacing w:line="240" w:lineRule="auto"/>
        <w:ind w:left="709"/>
        <w:jc w:val="left"/>
      </w:pPr>
      <w:r w:rsidRPr="00D828C4">
        <w:t>http://www.peaunesco-</w:t>
      </w:r>
      <w:r>
        <w:t>s</w:t>
      </w:r>
      <w:r w:rsidRPr="00D828C4">
        <w:t>p.com.br/ano_inter/ano_energia/ano_internacional_</w:t>
      </w:r>
      <w:r>
        <w:t xml:space="preserve"> </w:t>
      </w:r>
      <w:proofErr w:type="spellStart"/>
      <w:r w:rsidRPr="00D828C4">
        <w:t>da_energia</w:t>
      </w:r>
      <w:proofErr w:type="spellEnd"/>
      <w:r>
        <w:t xml:space="preserve"> </w:t>
      </w:r>
      <w:r w:rsidRPr="00D828C4">
        <w:t>_sustentavel_para_todos_rio_mais_20.pdf. Acesso em: 25 jun. 2012</w:t>
      </w:r>
      <w:r w:rsidR="00EA6359">
        <w:t xml:space="preserve">. </w:t>
      </w:r>
    </w:p>
    <w:p w14:paraId="4F2B776E" w14:textId="77777777" w:rsidR="00EA6359" w:rsidRDefault="00EA6359" w:rsidP="00D828C4">
      <w:pPr>
        <w:spacing w:line="240" w:lineRule="auto"/>
        <w:ind w:left="709"/>
        <w:jc w:val="left"/>
      </w:pPr>
    </w:p>
    <w:p w14:paraId="5191A7F4" w14:textId="654B5F8F" w:rsidR="00EA6359" w:rsidRDefault="00EA6359" w:rsidP="00956A0F">
      <w:pPr>
        <w:spacing w:line="240" w:lineRule="auto"/>
        <w:ind w:left="709"/>
        <w:jc w:val="left"/>
      </w:pPr>
      <w:r>
        <w:t xml:space="preserve">EMPRESA DE PESQUISA ENERGÉTICA. </w:t>
      </w:r>
      <w:r>
        <w:rPr>
          <w:b/>
          <w:bCs/>
        </w:rPr>
        <w:t>Plano nacional de energia 2030.</w:t>
      </w:r>
      <w:r>
        <w:t xml:space="preserve"> </w:t>
      </w:r>
      <w:r w:rsidR="00D828C4" w:rsidRPr="00D828C4">
        <w:t>Disponível em: http:// www.epe.gov.br/PNE/20080111_1.pdf</w:t>
      </w:r>
      <w:r>
        <w:t xml:space="preserve">. Acesso em: 25 jun. 2012. </w:t>
      </w:r>
    </w:p>
    <w:p w14:paraId="5BE5122E" w14:textId="77777777" w:rsidR="0032160D" w:rsidRDefault="0032160D" w:rsidP="0032160D"/>
    <w:p w14:paraId="7DF7670B" w14:textId="77777777" w:rsidR="00E97582" w:rsidRDefault="00E97582" w:rsidP="005E6FAA">
      <w:pPr>
        <w:pStyle w:val="Ttulo2"/>
      </w:pPr>
      <w:bookmarkStart w:id="118" w:name="_Toc335309225"/>
      <w:bookmarkStart w:id="119" w:name="_Toc9287764"/>
      <w:r>
        <w:lastRenderedPageBreak/>
        <w:t>Conclusões</w:t>
      </w:r>
      <w:bookmarkEnd w:id="118"/>
      <w:bookmarkEnd w:id="119"/>
    </w:p>
    <w:p w14:paraId="17390643" w14:textId="0829A55F" w:rsidR="00956A0F" w:rsidRDefault="00E97582" w:rsidP="00005254">
      <w:pPr>
        <w:pStyle w:val="Corpodetexto"/>
      </w:pPr>
      <w:r>
        <w:t>Neste capítulo fo</w:t>
      </w:r>
      <w:r w:rsidR="00956A0F">
        <w:t xml:space="preserve">ram mostradas algumas regras de apresentação para citação das obras consultadas na elaboração de um trabalho. Outros casos e exemplos podem ser </w:t>
      </w:r>
      <w:r w:rsidR="0032160D">
        <w:t>encontrados</w:t>
      </w:r>
      <w:r w:rsidR="00956A0F">
        <w:t xml:space="preserve"> na </w:t>
      </w:r>
      <w:r w:rsidR="00110157">
        <w:t xml:space="preserve">ABNT NBR </w:t>
      </w:r>
      <w:r w:rsidR="00956A0F">
        <w:t xml:space="preserve">10520:2002. Também foram </w:t>
      </w:r>
      <w:r w:rsidR="00D828C4">
        <w:t xml:space="preserve">expostas </w:t>
      </w:r>
      <w:r w:rsidR="00956A0F">
        <w:t xml:space="preserve">algumas regras de apresentação da </w:t>
      </w:r>
      <w:r w:rsidR="00D828C4">
        <w:t>l</w:t>
      </w:r>
      <w:r w:rsidR="00956A0F">
        <w:t>ista de Referências Bibliográficas do trabalho</w:t>
      </w:r>
      <w:r w:rsidR="0032160D">
        <w:t xml:space="preserve"> e</w:t>
      </w:r>
      <w:r w:rsidR="00956A0F">
        <w:t>, neste caso</w:t>
      </w:r>
      <w:r w:rsidR="0032160D">
        <w:t>,</w:t>
      </w:r>
      <w:r w:rsidR="00956A0F">
        <w:t xml:space="preserve"> deve-se consultar a </w:t>
      </w:r>
      <w:r w:rsidR="00110157">
        <w:t xml:space="preserve">ABNT NBR </w:t>
      </w:r>
      <w:r w:rsidR="00956A0F">
        <w:t xml:space="preserve"> 6023:20</w:t>
      </w:r>
      <w:r w:rsidR="0032160D">
        <w:t>18</w:t>
      </w:r>
      <w:r w:rsidR="00956A0F">
        <w:t xml:space="preserve"> para outras informações.</w:t>
      </w:r>
      <w:r w:rsidR="00956A0F">
        <w:br w:type="page"/>
      </w:r>
    </w:p>
    <w:p w14:paraId="01B1F629" w14:textId="77777777" w:rsidR="00713B9E" w:rsidRDefault="001348B6" w:rsidP="004E421B">
      <w:pPr>
        <w:pStyle w:val="Ttulo1"/>
      </w:pPr>
      <w:bookmarkStart w:id="120" w:name="_Toc335309226"/>
      <w:bookmarkStart w:id="121" w:name="_Toc523891319"/>
      <w:bookmarkStart w:id="122" w:name="_Toc523964461"/>
      <w:bookmarkEnd w:id="106"/>
      <w:r>
        <w:lastRenderedPageBreak/>
        <w:t xml:space="preserve"> </w:t>
      </w:r>
      <w:bookmarkStart w:id="123" w:name="_Toc335309230"/>
      <w:bookmarkStart w:id="124" w:name="_Toc9287765"/>
      <w:bookmarkEnd w:id="120"/>
      <w:r w:rsidR="00713B9E">
        <w:t>conclusões</w:t>
      </w:r>
      <w:bookmarkEnd w:id="123"/>
      <w:bookmarkEnd w:id="124"/>
    </w:p>
    <w:p w14:paraId="233D30C1" w14:textId="77777777" w:rsidR="00D97EAF" w:rsidRDefault="00D97EAF">
      <w:r>
        <w:t>Neste documento foi apresentado um modelo que servirá de guia na confecção da versão final escrita d</w:t>
      </w:r>
      <w:r w:rsidR="00FE3E18">
        <w:t xml:space="preserve">as propostas de </w:t>
      </w:r>
      <w:r>
        <w:t>projeto de graduação do Curso de Engenharia Elétrica da Universidade Federal do Espírito Santo.</w:t>
      </w:r>
    </w:p>
    <w:p w14:paraId="7D8415E2" w14:textId="77777777" w:rsidR="00D97EAF" w:rsidRDefault="00D97EAF"/>
    <w:p w14:paraId="4F4871AB" w14:textId="27C1EDD9" w:rsidR="00335327" w:rsidRDefault="00D97EAF">
      <w:r>
        <w:t>Nele, foram abordados temas referentes ao formato e à apresentação do trabalho, tipo e forma d</w:t>
      </w:r>
      <w:r w:rsidR="00335327">
        <w:t>a</w:t>
      </w:r>
      <w:r>
        <w:t xml:space="preserve"> lingua</w:t>
      </w:r>
      <w:r w:rsidR="00335327">
        <w:t>g</w:t>
      </w:r>
      <w:r>
        <w:t xml:space="preserve">em </w:t>
      </w:r>
      <w:r w:rsidR="00335327">
        <w:t xml:space="preserve">a ser </w:t>
      </w:r>
      <w:r>
        <w:t>utilizad</w:t>
      </w:r>
      <w:r w:rsidR="00335327">
        <w:t xml:space="preserve">a, bem como aos elementos </w:t>
      </w:r>
      <w:proofErr w:type="spellStart"/>
      <w:r w:rsidR="00335327">
        <w:t>pré</w:t>
      </w:r>
      <w:proofErr w:type="spellEnd"/>
      <w:r w:rsidR="00335327">
        <w:t xml:space="preserve"> e pós-textuais obrigatórios e opcionais. </w:t>
      </w:r>
      <w:r>
        <w:t xml:space="preserve">Ao longo do trabalho, </w:t>
      </w:r>
      <w:r w:rsidR="00335327">
        <w:t xml:space="preserve">também </w:t>
      </w:r>
      <w:r>
        <w:t>foram mostradas as regras de apresentação de vários elementos, tais como: figuras, tabelas, gráficos e equações</w:t>
      </w:r>
      <w:r w:rsidR="00D828C4">
        <w:t>,</w:t>
      </w:r>
      <w:r w:rsidR="00335327">
        <w:t xml:space="preserve"> </w:t>
      </w:r>
      <w:r>
        <w:t>baseando-se nas normas vigentes para apresentação de trabalhos acadêmicos da Associação Brasileira de Normas Técnicas (ABNT, 2011)</w:t>
      </w:r>
      <w:r w:rsidR="00335327">
        <w:t>.</w:t>
      </w:r>
      <w:r w:rsidR="00FE3E18">
        <w:t xml:space="preserve"> </w:t>
      </w:r>
      <w:r w:rsidR="00335327">
        <w:t xml:space="preserve">Ao final, foram discutidas as formas de apresentação das citações de obras consultadas e da </w:t>
      </w:r>
      <w:r w:rsidR="00005254">
        <w:t>l</w:t>
      </w:r>
      <w:r w:rsidR="00335327">
        <w:t>ista de referênc</w:t>
      </w:r>
      <w:r w:rsidR="00FE3E18">
        <w:t>ias bibliográficas do trabalho.</w:t>
      </w:r>
    </w:p>
    <w:p w14:paraId="293D7C9F" w14:textId="77777777" w:rsidR="00404420" w:rsidRDefault="00404420">
      <w:pPr>
        <w:spacing w:line="240" w:lineRule="auto"/>
        <w:jc w:val="left"/>
        <w:rPr>
          <w:b/>
          <w:caps/>
        </w:rPr>
      </w:pPr>
      <w:r>
        <w:br w:type="page"/>
      </w:r>
    </w:p>
    <w:p w14:paraId="36E2AEE3" w14:textId="143D4F94" w:rsidR="00713B9E" w:rsidRPr="00C70B74" w:rsidRDefault="00713B9E" w:rsidP="004E421B">
      <w:pPr>
        <w:pStyle w:val="Ttulo1"/>
        <w:numPr>
          <w:ilvl w:val="0"/>
          <w:numId w:val="0"/>
        </w:numPr>
      </w:pPr>
      <w:bookmarkStart w:id="125" w:name="_Toc335309231"/>
      <w:bookmarkStart w:id="126" w:name="_Toc9287766"/>
      <w:bookmarkEnd w:id="121"/>
      <w:bookmarkEnd w:id="122"/>
      <w:r w:rsidRPr="00C70B74">
        <w:lastRenderedPageBreak/>
        <w:t>referências</w:t>
      </w:r>
      <w:bookmarkEnd w:id="125"/>
      <w:r w:rsidR="003C3CBA">
        <w:t xml:space="preserve"> BIBLIOGRÁFICAS</w:t>
      </w:r>
      <w:bookmarkEnd w:id="126"/>
    </w:p>
    <w:p w14:paraId="315C0D1D" w14:textId="77777777" w:rsidR="00C10679" w:rsidRPr="00657ED8" w:rsidRDefault="00C10679" w:rsidP="00D828C4">
      <w:pPr>
        <w:pStyle w:val="Corpodetexto"/>
        <w:spacing w:line="240" w:lineRule="auto"/>
        <w:jc w:val="left"/>
      </w:pPr>
      <w:bookmarkStart w:id="127" w:name="_GoBack"/>
      <w:bookmarkEnd w:id="127"/>
      <w:r w:rsidRPr="00657ED8">
        <w:t xml:space="preserve">ASSOCIAÇÃO BRASILEIRA DE NORMAS TÉCNICAS. </w:t>
      </w:r>
      <w:r w:rsidRPr="00657ED8">
        <w:rPr>
          <w:b/>
        </w:rPr>
        <w:t>NBR 6023</w:t>
      </w:r>
      <w:r w:rsidRPr="00657ED8">
        <w:t xml:space="preserve">: Informação e documentação – referências – elaboração. Rio de Janeiro, </w:t>
      </w:r>
      <w:r w:rsidR="0032160D" w:rsidRPr="00657ED8">
        <w:t>2018</w:t>
      </w:r>
      <w:r w:rsidRPr="00657ED8">
        <w:t>.</w:t>
      </w:r>
    </w:p>
    <w:p w14:paraId="336FD26D" w14:textId="77777777" w:rsidR="00C10679" w:rsidRPr="00657ED8" w:rsidRDefault="00C10679" w:rsidP="00D828C4">
      <w:pPr>
        <w:pStyle w:val="Corpodetexto"/>
        <w:spacing w:line="240" w:lineRule="auto"/>
        <w:jc w:val="left"/>
      </w:pPr>
    </w:p>
    <w:p w14:paraId="7D1B80F3" w14:textId="0F22A57A" w:rsidR="00095B6B" w:rsidRPr="00657ED8" w:rsidRDefault="00095B6B" w:rsidP="00D828C4">
      <w:pPr>
        <w:pStyle w:val="Corpodetexto"/>
        <w:spacing w:line="240" w:lineRule="auto"/>
        <w:jc w:val="left"/>
        <w:rPr>
          <w:szCs w:val="24"/>
        </w:rPr>
      </w:pPr>
      <w:r w:rsidRPr="00657ED8">
        <w:rPr>
          <w:szCs w:val="24"/>
        </w:rPr>
        <w:t xml:space="preserve">_______. </w:t>
      </w:r>
      <w:r w:rsidRPr="00657ED8">
        <w:rPr>
          <w:b/>
          <w:szCs w:val="24"/>
        </w:rPr>
        <w:t>NBR 6027</w:t>
      </w:r>
      <w:r w:rsidRPr="00657ED8">
        <w:rPr>
          <w:szCs w:val="24"/>
        </w:rPr>
        <w:t xml:space="preserve">: Informação e documentação – sumário – apresentação. Rio de Janeiro, </w:t>
      </w:r>
      <w:r w:rsidR="00B5165D" w:rsidRPr="00657ED8">
        <w:rPr>
          <w:szCs w:val="24"/>
        </w:rPr>
        <w:t>2012</w:t>
      </w:r>
      <w:r w:rsidRPr="00657ED8">
        <w:rPr>
          <w:szCs w:val="24"/>
        </w:rPr>
        <w:t>.</w:t>
      </w:r>
    </w:p>
    <w:p w14:paraId="232EF233" w14:textId="77777777" w:rsidR="00095B6B" w:rsidRPr="00657ED8" w:rsidRDefault="00095B6B" w:rsidP="00D828C4">
      <w:pPr>
        <w:pStyle w:val="Corpodetexto"/>
        <w:spacing w:line="240" w:lineRule="auto"/>
        <w:jc w:val="left"/>
      </w:pPr>
    </w:p>
    <w:p w14:paraId="5B0E552F" w14:textId="77777777" w:rsidR="00095B6B" w:rsidRPr="00657ED8" w:rsidRDefault="00095B6B" w:rsidP="00D828C4">
      <w:pPr>
        <w:pStyle w:val="Corpodetexto"/>
        <w:spacing w:line="240" w:lineRule="auto"/>
        <w:jc w:val="left"/>
        <w:rPr>
          <w:szCs w:val="24"/>
        </w:rPr>
      </w:pPr>
      <w:r w:rsidRPr="00657ED8">
        <w:rPr>
          <w:szCs w:val="24"/>
        </w:rPr>
        <w:t xml:space="preserve">_______. </w:t>
      </w:r>
      <w:r w:rsidRPr="00657ED8">
        <w:rPr>
          <w:b/>
          <w:szCs w:val="24"/>
        </w:rPr>
        <w:t>NBR 6028</w:t>
      </w:r>
      <w:r w:rsidRPr="00657ED8">
        <w:rPr>
          <w:szCs w:val="24"/>
        </w:rPr>
        <w:t xml:space="preserve">: Informação e documentação – resumo – apresentação. Rio de Janeiro, </w:t>
      </w:r>
      <w:r w:rsidR="00B5165D" w:rsidRPr="00657ED8">
        <w:rPr>
          <w:szCs w:val="24"/>
        </w:rPr>
        <w:t>2003</w:t>
      </w:r>
      <w:r w:rsidRPr="00657ED8">
        <w:rPr>
          <w:szCs w:val="24"/>
        </w:rPr>
        <w:t>.</w:t>
      </w:r>
    </w:p>
    <w:p w14:paraId="4FE6D0ED" w14:textId="77777777" w:rsidR="00095B6B" w:rsidRPr="00657ED8" w:rsidRDefault="00095B6B" w:rsidP="00D828C4">
      <w:pPr>
        <w:pStyle w:val="Corpodetexto"/>
        <w:spacing w:line="240" w:lineRule="auto"/>
        <w:jc w:val="left"/>
      </w:pPr>
    </w:p>
    <w:p w14:paraId="64EA00AB" w14:textId="78594E79" w:rsidR="00095B6B" w:rsidRPr="00657ED8" w:rsidRDefault="00095B6B" w:rsidP="00D828C4">
      <w:pPr>
        <w:pStyle w:val="Corpodetexto"/>
        <w:spacing w:line="240" w:lineRule="auto"/>
        <w:jc w:val="left"/>
        <w:rPr>
          <w:szCs w:val="24"/>
        </w:rPr>
      </w:pPr>
      <w:r w:rsidRPr="00657ED8">
        <w:rPr>
          <w:szCs w:val="24"/>
        </w:rPr>
        <w:t xml:space="preserve">_______. </w:t>
      </w:r>
      <w:r w:rsidRPr="00657ED8">
        <w:rPr>
          <w:b/>
          <w:szCs w:val="24"/>
        </w:rPr>
        <w:t>NBR 10520</w:t>
      </w:r>
      <w:r w:rsidRPr="00657ED8">
        <w:rPr>
          <w:szCs w:val="24"/>
        </w:rPr>
        <w:t xml:space="preserve">: Informação e documentação – citações em documentos – apresentação. Rio de Janeiro, </w:t>
      </w:r>
      <w:r w:rsidR="003262E7" w:rsidRPr="00657ED8">
        <w:rPr>
          <w:szCs w:val="24"/>
        </w:rPr>
        <w:t>2002</w:t>
      </w:r>
      <w:r w:rsidRPr="00657ED8">
        <w:rPr>
          <w:szCs w:val="24"/>
        </w:rPr>
        <w:t>.</w:t>
      </w:r>
    </w:p>
    <w:p w14:paraId="00288188" w14:textId="77777777" w:rsidR="00095B6B" w:rsidRPr="00657ED8" w:rsidRDefault="00095B6B" w:rsidP="00D828C4">
      <w:pPr>
        <w:pStyle w:val="Corpodetexto"/>
        <w:spacing w:line="240" w:lineRule="auto"/>
        <w:jc w:val="left"/>
      </w:pPr>
    </w:p>
    <w:p w14:paraId="2CFDF6FB" w14:textId="77777777" w:rsidR="00095B6B" w:rsidRPr="00657ED8" w:rsidRDefault="00095B6B" w:rsidP="00D828C4">
      <w:pPr>
        <w:pStyle w:val="Corpodetexto"/>
        <w:spacing w:line="240" w:lineRule="auto"/>
        <w:jc w:val="left"/>
        <w:rPr>
          <w:szCs w:val="24"/>
        </w:rPr>
      </w:pPr>
      <w:r w:rsidRPr="00657ED8">
        <w:rPr>
          <w:szCs w:val="24"/>
        </w:rPr>
        <w:t xml:space="preserve">_______. </w:t>
      </w:r>
      <w:r w:rsidRPr="00657ED8">
        <w:rPr>
          <w:b/>
          <w:szCs w:val="24"/>
        </w:rPr>
        <w:t>NBR 14724</w:t>
      </w:r>
      <w:r w:rsidRPr="00657ED8">
        <w:rPr>
          <w:szCs w:val="24"/>
        </w:rPr>
        <w:t>: Informação e documentação – trabalhos acadêmicos – apresentação. Rio de Janeiro, 2011.</w:t>
      </w:r>
    </w:p>
    <w:p w14:paraId="25F8B3FC" w14:textId="77777777" w:rsidR="00AA078B" w:rsidRPr="00657ED8" w:rsidRDefault="00AA078B" w:rsidP="00D828C4">
      <w:pPr>
        <w:pStyle w:val="Corpodetexto"/>
        <w:spacing w:line="240" w:lineRule="auto"/>
        <w:jc w:val="left"/>
      </w:pPr>
    </w:p>
    <w:p w14:paraId="5CC1564E" w14:textId="633546E8" w:rsidR="00FE0F3F" w:rsidRPr="00657ED8" w:rsidRDefault="00FE0F3F" w:rsidP="00D828C4">
      <w:pPr>
        <w:pStyle w:val="Corpodetexto"/>
        <w:spacing w:line="240" w:lineRule="auto"/>
        <w:jc w:val="left"/>
      </w:pPr>
      <w:r w:rsidRPr="00657ED8">
        <w:t>CENTRAIS ELÉTRICAS BRASILEIRAS</w:t>
      </w:r>
      <w:r w:rsidR="006D0B59" w:rsidRPr="00657ED8">
        <w:t>; FUPAI/EFFICIENTIA</w:t>
      </w:r>
      <w:r w:rsidRPr="00657ED8">
        <w:t xml:space="preserve">. </w:t>
      </w:r>
      <w:r w:rsidRPr="00657ED8">
        <w:rPr>
          <w:b/>
        </w:rPr>
        <w:t>Gestão Energética</w:t>
      </w:r>
      <w:r w:rsidRPr="00657ED8">
        <w:t>. Rio de Janeiro</w:t>
      </w:r>
      <w:r w:rsidR="006D0B59" w:rsidRPr="00657ED8">
        <w:t>: Eletrobrás</w:t>
      </w:r>
      <w:r w:rsidRPr="00657ED8">
        <w:t>, 2005.</w:t>
      </w:r>
    </w:p>
    <w:p w14:paraId="0018C7E1" w14:textId="77777777" w:rsidR="00FE0F3F" w:rsidRPr="00657ED8" w:rsidRDefault="00FE0F3F" w:rsidP="00D828C4">
      <w:pPr>
        <w:pStyle w:val="Corpodetexto"/>
        <w:spacing w:line="240" w:lineRule="auto"/>
        <w:jc w:val="left"/>
      </w:pPr>
    </w:p>
    <w:p w14:paraId="51B8B889" w14:textId="77777777" w:rsidR="00480693" w:rsidRPr="00657ED8" w:rsidRDefault="00A23871" w:rsidP="00D828C4">
      <w:pPr>
        <w:pStyle w:val="Corpodetexto"/>
        <w:spacing w:line="240" w:lineRule="auto"/>
        <w:jc w:val="left"/>
      </w:pPr>
      <w:r w:rsidRPr="00657ED8">
        <w:t>EMPRESA DE PESQUISA ENERGÉTICA.</w:t>
      </w:r>
      <w:r w:rsidR="00480693" w:rsidRPr="00657ED8">
        <w:t xml:space="preserve"> </w:t>
      </w:r>
      <w:r w:rsidR="00480693" w:rsidRPr="00657ED8">
        <w:rPr>
          <w:b/>
        </w:rPr>
        <w:t>Balanço Energético Nacional – Ano Base 2011</w:t>
      </w:r>
      <w:r w:rsidR="00480693" w:rsidRPr="00657ED8">
        <w:t>:</w:t>
      </w:r>
      <w:r w:rsidR="00480693" w:rsidRPr="00657ED8">
        <w:rPr>
          <w:b/>
        </w:rPr>
        <w:t xml:space="preserve"> </w:t>
      </w:r>
      <w:r w:rsidR="00480693" w:rsidRPr="00657ED8">
        <w:t>Resultados preliminares. Rio de Janeiro, 2012.</w:t>
      </w:r>
    </w:p>
    <w:p w14:paraId="368C49A5" w14:textId="77777777" w:rsidR="00847205" w:rsidRPr="00657ED8" w:rsidRDefault="00847205" w:rsidP="00D828C4">
      <w:pPr>
        <w:pStyle w:val="Corpodetexto"/>
        <w:spacing w:line="240" w:lineRule="auto"/>
        <w:jc w:val="left"/>
      </w:pPr>
    </w:p>
    <w:p w14:paraId="3EF2194E" w14:textId="732BEB65" w:rsidR="00B245F1" w:rsidRPr="00657ED8" w:rsidRDefault="00B245F1" w:rsidP="00D828C4">
      <w:pPr>
        <w:pStyle w:val="Corpodetexto"/>
        <w:spacing w:line="240" w:lineRule="auto"/>
        <w:jc w:val="left"/>
      </w:pPr>
      <w:r w:rsidRPr="00657ED8">
        <w:t xml:space="preserve">FUNDAÇÃO INSTITUTO BRASILEIRO DE GEOGRAFIA E ESTATÍSTICA. Centro de Documentação e Disseminação de Informações. </w:t>
      </w:r>
      <w:r w:rsidRPr="00657ED8">
        <w:rPr>
          <w:b/>
        </w:rPr>
        <w:t>Normas de apresentação tabular</w:t>
      </w:r>
      <w:r w:rsidRPr="00657ED8">
        <w:t xml:space="preserve">. 3. </w:t>
      </w:r>
      <w:r w:rsidR="00922DED" w:rsidRPr="00657ED8">
        <w:t>e</w:t>
      </w:r>
      <w:r w:rsidRPr="00657ED8">
        <w:t>d. Rio de Janeiro</w:t>
      </w:r>
      <w:r w:rsidR="00202C90" w:rsidRPr="00657ED8">
        <w:t>: IBGE</w:t>
      </w:r>
      <w:r w:rsidRPr="00657ED8">
        <w:t>, 1993.</w:t>
      </w:r>
    </w:p>
    <w:p w14:paraId="68C1A16C" w14:textId="77777777" w:rsidR="00847205" w:rsidRPr="00657ED8" w:rsidRDefault="00847205" w:rsidP="00D828C4">
      <w:pPr>
        <w:pStyle w:val="Corpodetexto"/>
        <w:spacing w:line="240" w:lineRule="auto"/>
        <w:jc w:val="left"/>
      </w:pPr>
    </w:p>
    <w:p w14:paraId="675A8F23" w14:textId="1CA79B22" w:rsidR="00323CCD" w:rsidRPr="00657ED8" w:rsidRDefault="00B245F1" w:rsidP="00D828C4">
      <w:pPr>
        <w:pStyle w:val="Corpodetexto"/>
        <w:spacing w:line="240" w:lineRule="auto"/>
        <w:jc w:val="left"/>
      </w:pPr>
      <w:r w:rsidRPr="00657ED8">
        <w:t>LIMA</w:t>
      </w:r>
      <w:r w:rsidR="00323CCD" w:rsidRPr="00657ED8">
        <w:t xml:space="preserve">, L. E. M.; AMARAL, P. F. S.; FILHO, A. B. Controle da estabilidade de equilíbrio para um robô quadrupede com uso de logica nebulosa. </w:t>
      </w:r>
      <w:r w:rsidR="00323CCD" w:rsidRPr="00657ED8">
        <w:rPr>
          <w:i/>
        </w:rPr>
        <w:t>In</w:t>
      </w:r>
      <w:r w:rsidR="00323CCD" w:rsidRPr="00657ED8">
        <w:t>: CONFERÊNCIA</w:t>
      </w:r>
      <w:r w:rsidR="00D828C4" w:rsidRPr="00657ED8">
        <w:t xml:space="preserve"> </w:t>
      </w:r>
      <w:r w:rsidR="00323CCD" w:rsidRPr="00657ED8">
        <w:t xml:space="preserve">INTERNACIONAL </w:t>
      </w:r>
      <w:r w:rsidR="00005254" w:rsidRPr="00657ED8">
        <w:t xml:space="preserve">DE </w:t>
      </w:r>
      <w:r w:rsidR="00323CCD" w:rsidRPr="00657ED8">
        <w:t xml:space="preserve">APLICAÇÕES INDUSTRIAIS, 7., 2008, Poços de Caldas. </w:t>
      </w:r>
      <w:r w:rsidR="00323CCD" w:rsidRPr="00657ED8">
        <w:rPr>
          <w:b/>
        </w:rPr>
        <w:t>Anais</w:t>
      </w:r>
      <w:r w:rsidR="00005254" w:rsidRPr="00657ED8">
        <w:rPr>
          <w:b/>
        </w:rPr>
        <w:t xml:space="preserve"> </w:t>
      </w:r>
      <w:r w:rsidR="003262E7" w:rsidRPr="00657ED8">
        <w:rPr>
          <w:b/>
        </w:rPr>
        <w:t>[...]</w:t>
      </w:r>
      <w:r w:rsidR="00323CCD" w:rsidRPr="00657ED8">
        <w:t>.</w:t>
      </w:r>
      <w:r w:rsidR="00005254" w:rsidRPr="00657ED8">
        <w:rPr>
          <w:b/>
        </w:rPr>
        <w:t xml:space="preserve"> </w:t>
      </w:r>
      <w:r w:rsidR="00323CCD" w:rsidRPr="00657ED8">
        <w:t>CD-ROM.</w:t>
      </w:r>
    </w:p>
    <w:p w14:paraId="183228EE" w14:textId="77777777" w:rsidR="00847205" w:rsidRPr="00657ED8" w:rsidRDefault="00847205" w:rsidP="00D828C4">
      <w:pPr>
        <w:pStyle w:val="Corpodetexto"/>
        <w:spacing w:line="240" w:lineRule="auto"/>
        <w:jc w:val="left"/>
      </w:pPr>
    </w:p>
    <w:p w14:paraId="5758E590" w14:textId="25C887A7" w:rsidR="00FE0F3F" w:rsidRPr="00657ED8" w:rsidRDefault="00FE0F3F" w:rsidP="00D828C4">
      <w:pPr>
        <w:pStyle w:val="Corpodetexto"/>
        <w:spacing w:line="240" w:lineRule="auto"/>
        <w:jc w:val="left"/>
      </w:pPr>
      <w:r w:rsidRPr="00657ED8">
        <w:t xml:space="preserve">MENEGÁZ, P. J. M. </w:t>
      </w:r>
      <w:r w:rsidRPr="00657ED8">
        <w:rPr>
          <w:b/>
        </w:rPr>
        <w:t xml:space="preserve">Novas estruturas de </w:t>
      </w:r>
      <w:proofErr w:type="spellStart"/>
      <w:r w:rsidRPr="00657ED8">
        <w:rPr>
          <w:b/>
          <w:i/>
        </w:rPr>
        <w:t>snubber</w:t>
      </w:r>
      <w:proofErr w:type="spellEnd"/>
      <w:r w:rsidRPr="00657ED8">
        <w:rPr>
          <w:b/>
        </w:rPr>
        <w:t xml:space="preserve"> regenerativo aplicadas a Conversores </w:t>
      </w:r>
      <w:proofErr w:type="spellStart"/>
      <w:r w:rsidRPr="00657ED8">
        <w:rPr>
          <w:b/>
          <w:i/>
        </w:rPr>
        <w:t>Boost</w:t>
      </w:r>
      <w:proofErr w:type="spellEnd"/>
      <w:r w:rsidRPr="00657ED8">
        <w:rPr>
          <w:b/>
        </w:rPr>
        <w:t xml:space="preserve"> utilizando acoplamento magnético</w:t>
      </w:r>
      <w:r w:rsidRPr="00657ED8">
        <w:t>. 1997. Dissertação (Mestrado em Engenharia Elétrica) – Programa de Pós</w:t>
      </w:r>
      <w:r w:rsidR="003262E7" w:rsidRPr="00657ED8">
        <w:t>-</w:t>
      </w:r>
      <w:r w:rsidRPr="00657ED8">
        <w:t xml:space="preserve">Graduação em Engenharia Elétrica, </w:t>
      </w:r>
      <w:r w:rsidR="003262E7" w:rsidRPr="00657ED8">
        <w:t xml:space="preserve">Centro Tecnológico, </w:t>
      </w:r>
      <w:r w:rsidRPr="00657ED8">
        <w:t>Universidade Federal do Espírito Santo, Vitória, 1997.</w:t>
      </w:r>
    </w:p>
    <w:p w14:paraId="086B9A82" w14:textId="77777777" w:rsidR="00847205" w:rsidRPr="00657ED8" w:rsidRDefault="00847205" w:rsidP="00D828C4">
      <w:pPr>
        <w:pStyle w:val="Corpodetexto"/>
        <w:spacing w:line="240" w:lineRule="auto"/>
        <w:jc w:val="left"/>
      </w:pPr>
    </w:p>
    <w:p w14:paraId="231334DC" w14:textId="24B96479" w:rsidR="00713B9E" w:rsidRPr="00657ED8" w:rsidRDefault="00713B9E" w:rsidP="00D828C4">
      <w:pPr>
        <w:spacing w:line="240" w:lineRule="auto"/>
        <w:jc w:val="left"/>
      </w:pPr>
      <w:r w:rsidRPr="00657ED8">
        <w:t xml:space="preserve">UNIVERSIDADE FEDERAL DO ESPÍRITO SANTO. Biblioteca Central. </w:t>
      </w:r>
      <w:r w:rsidRPr="00657ED8">
        <w:rPr>
          <w:b/>
        </w:rPr>
        <w:t>Normalização e apresentação de trabalhos científicos e acadêmicos</w:t>
      </w:r>
      <w:r w:rsidR="006F1EE1" w:rsidRPr="00657ED8">
        <w:t xml:space="preserve">. </w:t>
      </w:r>
      <w:r w:rsidR="00AB2B08" w:rsidRPr="00657ED8">
        <w:t xml:space="preserve">2. ed. </w:t>
      </w:r>
      <w:r w:rsidR="006F1EE1" w:rsidRPr="00657ED8">
        <w:t>Vitória</w:t>
      </w:r>
      <w:r w:rsidR="00AB2B08" w:rsidRPr="00657ED8">
        <w:t>: EDUFES</w:t>
      </w:r>
      <w:r w:rsidR="006F1EE1" w:rsidRPr="00657ED8">
        <w:t>, 20</w:t>
      </w:r>
      <w:r w:rsidR="00AB2B08" w:rsidRPr="00657ED8">
        <w:t>15</w:t>
      </w:r>
      <w:r w:rsidR="00416C96" w:rsidRPr="00657ED8">
        <w:t>a</w:t>
      </w:r>
      <w:r w:rsidRPr="00657ED8">
        <w:t>.</w:t>
      </w:r>
    </w:p>
    <w:p w14:paraId="32DFA846" w14:textId="77777777" w:rsidR="00847205" w:rsidRPr="00657ED8" w:rsidRDefault="00847205" w:rsidP="00D828C4">
      <w:pPr>
        <w:pStyle w:val="Corpodetexto"/>
        <w:spacing w:line="240" w:lineRule="auto"/>
        <w:jc w:val="left"/>
      </w:pPr>
    </w:p>
    <w:p w14:paraId="494762CA" w14:textId="1FC89EA1" w:rsidR="00404420" w:rsidRDefault="00FE1DF3" w:rsidP="00D828C4">
      <w:pPr>
        <w:pStyle w:val="Corpodetexto"/>
        <w:spacing w:line="240" w:lineRule="auto"/>
        <w:jc w:val="left"/>
      </w:pPr>
      <w:r w:rsidRPr="00657ED8">
        <w:rPr>
          <w:szCs w:val="24"/>
        </w:rPr>
        <w:t xml:space="preserve">_______. </w:t>
      </w:r>
      <w:r w:rsidR="00713B9E" w:rsidRPr="00657ED8">
        <w:rPr>
          <w:szCs w:val="24"/>
        </w:rPr>
        <w:t xml:space="preserve">Biblioteca Central. </w:t>
      </w:r>
      <w:r w:rsidR="00416C96" w:rsidRPr="00657ED8">
        <w:rPr>
          <w:b/>
          <w:szCs w:val="24"/>
        </w:rPr>
        <w:t>N</w:t>
      </w:r>
      <w:r w:rsidR="00713B9E" w:rsidRPr="00657ED8">
        <w:rPr>
          <w:b/>
          <w:szCs w:val="24"/>
        </w:rPr>
        <w:t>ormalização de referências</w:t>
      </w:r>
      <w:r w:rsidR="00713B9E" w:rsidRPr="00657ED8">
        <w:rPr>
          <w:szCs w:val="24"/>
        </w:rPr>
        <w:t>: NBR</w:t>
      </w:r>
      <w:r w:rsidR="00713B9E" w:rsidRPr="00657ED8">
        <w:t xml:space="preserve"> 6023</w:t>
      </w:r>
      <w:r w:rsidR="00416C96" w:rsidRPr="00657ED8">
        <w:t>:2002</w:t>
      </w:r>
      <w:r w:rsidR="00713B9E" w:rsidRPr="00657ED8">
        <w:t>.</w:t>
      </w:r>
      <w:r w:rsidR="00AB2B08" w:rsidRPr="00657ED8">
        <w:t xml:space="preserve"> Vitória: EDUFES, 2015</w:t>
      </w:r>
      <w:r w:rsidR="00416C96" w:rsidRPr="00657ED8">
        <w:t>b</w:t>
      </w:r>
      <w:r w:rsidR="00713B9E" w:rsidRPr="00657ED8">
        <w:t>.</w:t>
      </w:r>
    </w:p>
    <w:p w14:paraId="52A5C5A9" w14:textId="77777777" w:rsidR="00323CCD" w:rsidRDefault="00323CCD" w:rsidP="00847205">
      <w:pPr>
        <w:pStyle w:val="Corpodetexto"/>
        <w:spacing w:line="240" w:lineRule="auto"/>
      </w:pPr>
    </w:p>
    <w:p w14:paraId="3C9CBBE9" w14:textId="77777777" w:rsidR="00404420" w:rsidRDefault="00404420">
      <w:pPr>
        <w:spacing w:line="240" w:lineRule="auto"/>
        <w:jc w:val="left"/>
      </w:pPr>
      <w:r>
        <w:br w:type="page"/>
      </w:r>
    </w:p>
    <w:p w14:paraId="63E1B97A" w14:textId="77777777" w:rsidR="00404420" w:rsidRPr="00C70B74" w:rsidRDefault="00404420" w:rsidP="00C70B74">
      <w:pPr>
        <w:pStyle w:val="Ttulo5"/>
        <w:spacing w:after="360"/>
        <w:jc w:val="center"/>
        <w:rPr>
          <w:sz w:val="28"/>
        </w:rPr>
      </w:pPr>
      <w:bookmarkStart w:id="128" w:name="_Toc9287767"/>
      <w:r w:rsidRPr="00C70B74">
        <w:rPr>
          <w:sz w:val="28"/>
        </w:rPr>
        <w:lastRenderedPageBreak/>
        <w:t>apêndice a</w:t>
      </w:r>
      <w:r w:rsidR="00912DD0">
        <w:rPr>
          <w:sz w:val="28"/>
        </w:rPr>
        <w:t xml:space="preserve"> </w:t>
      </w:r>
      <w:r w:rsidR="00912DD0" w:rsidRPr="00912DD0">
        <w:rPr>
          <w:sz w:val="28"/>
        </w:rPr>
        <w:t>–</w:t>
      </w:r>
      <w:r w:rsidR="00912DD0">
        <w:rPr>
          <w:sz w:val="28"/>
        </w:rPr>
        <w:t xml:space="preserve"> XXXX</w:t>
      </w:r>
      <w:bookmarkEnd w:id="128"/>
    </w:p>
    <w:p w14:paraId="6595635F" w14:textId="77777777" w:rsidR="00404420" w:rsidRPr="00DE2C2A" w:rsidRDefault="00912DD0" w:rsidP="00404420">
      <w:pPr>
        <w:rPr>
          <w:i/>
        </w:rPr>
      </w:pPr>
      <w:r>
        <w:rPr>
          <w:i/>
        </w:rPr>
        <w:t>Cada</w:t>
      </w:r>
      <w:r w:rsidR="00CF13FF" w:rsidRPr="00DE2C2A">
        <w:rPr>
          <w:i/>
        </w:rPr>
        <w:t xml:space="preserve"> Apêndice deve</w:t>
      </w:r>
      <w:r>
        <w:rPr>
          <w:i/>
        </w:rPr>
        <w:t xml:space="preserve"> ter um título (XXXX) e</w:t>
      </w:r>
      <w:r w:rsidR="00CF13FF" w:rsidRPr="00DE2C2A">
        <w:rPr>
          <w:i/>
        </w:rPr>
        <w:t xml:space="preserve"> apresentar informações complementares de autoria própria.</w:t>
      </w:r>
    </w:p>
    <w:p w14:paraId="2F121C7D" w14:textId="77777777" w:rsidR="00C70B74" w:rsidRPr="00C70B74" w:rsidRDefault="00404420" w:rsidP="00C70B74">
      <w:pPr>
        <w:pStyle w:val="Ttulo5"/>
        <w:spacing w:after="360"/>
        <w:jc w:val="center"/>
        <w:rPr>
          <w:sz w:val="28"/>
        </w:rPr>
      </w:pPr>
      <w:r>
        <w:br w:type="page"/>
      </w:r>
      <w:bookmarkStart w:id="129" w:name="_Toc9287768"/>
      <w:r w:rsidR="00C70B74">
        <w:rPr>
          <w:sz w:val="28"/>
        </w:rPr>
        <w:lastRenderedPageBreak/>
        <w:t>anexo</w:t>
      </w:r>
      <w:r w:rsidR="00C70B74" w:rsidRPr="00C70B74">
        <w:rPr>
          <w:sz w:val="28"/>
        </w:rPr>
        <w:t xml:space="preserve"> a</w:t>
      </w:r>
      <w:r w:rsidR="00BA0007">
        <w:rPr>
          <w:sz w:val="28"/>
        </w:rPr>
        <w:t xml:space="preserve"> </w:t>
      </w:r>
      <w:r w:rsidR="00BA0007" w:rsidRPr="00BA0007">
        <w:rPr>
          <w:sz w:val="28"/>
        </w:rPr>
        <w:t>–</w:t>
      </w:r>
      <w:r w:rsidR="00BA0007">
        <w:rPr>
          <w:sz w:val="28"/>
        </w:rPr>
        <w:t xml:space="preserve"> YYYY</w:t>
      </w:r>
      <w:bookmarkEnd w:id="129"/>
    </w:p>
    <w:p w14:paraId="64DBAD3E" w14:textId="77777777" w:rsidR="00CF13FF" w:rsidRPr="00DE2C2A" w:rsidRDefault="00912DD0" w:rsidP="00CF13FF">
      <w:pPr>
        <w:rPr>
          <w:i/>
        </w:rPr>
      </w:pPr>
      <w:r>
        <w:rPr>
          <w:i/>
        </w:rPr>
        <w:t>Cada</w:t>
      </w:r>
      <w:r w:rsidR="00CF13FF" w:rsidRPr="00DE2C2A">
        <w:rPr>
          <w:i/>
        </w:rPr>
        <w:t xml:space="preserve"> Anexo deve</w:t>
      </w:r>
      <w:r w:rsidR="00BA0007">
        <w:rPr>
          <w:i/>
        </w:rPr>
        <w:t xml:space="preserve"> ter um título (YYYY) e </w:t>
      </w:r>
      <w:r w:rsidR="00CF13FF" w:rsidRPr="00DE2C2A">
        <w:rPr>
          <w:i/>
        </w:rPr>
        <w:t>apresentar informações complementares de autoria diferente.</w:t>
      </w:r>
    </w:p>
    <w:p w14:paraId="5A920873" w14:textId="77777777" w:rsidR="00404420" w:rsidRDefault="00404420" w:rsidP="00404420"/>
    <w:sectPr w:rsidR="00404420" w:rsidSect="00AF4906">
      <w:headerReference w:type="default" r:id="rId33"/>
      <w:footerReference w:type="default" r:id="rId34"/>
      <w:pgSz w:w="11907" w:h="16840" w:code="9"/>
      <w:pgMar w:top="1701" w:right="1134" w:bottom="1134" w:left="1701" w:header="1134" w:footer="964"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78B27B" w14:textId="77777777" w:rsidR="00AC5D90" w:rsidRDefault="00AC5D90">
      <w:pPr>
        <w:spacing w:line="240" w:lineRule="auto"/>
      </w:pPr>
      <w:r>
        <w:separator/>
      </w:r>
    </w:p>
  </w:endnote>
  <w:endnote w:type="continuationSeparator" w:id="0">
    <w:p w14:paraId="69934771" w14:textId="77777777" w:rsidR="00AC5D90" w:rsidRDefault="00AC5D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C1273" w14:textId="77777777" w:rsidR="00A97B19" w:rsidRDefault="00A97B1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E75191" w14:textId="77777777" w:rsidR="00AC5D90" w:rsidRDefault="00AC5D90">
      <w:pPr>
        <w:pStyle w:val="Rodap"/>
        <w:pBdr>
          <w:bottom w:val="single" w:sz="6" w:space="1" w:color="000000"/>
        </w:pBdr>
        <w:spacing w:line="240" w:lineRule="auto"/>
      </w:pPr>
    </w:p>
  </w:footnote>
  <w:footnote w:type="continuationSeparator" w:id="0">
    <w:p w14:paraId="439BEA19" w14:textId="77777777" w:rsidR="00AC5D90" w:rsidRDefault="00AC5D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EDACD" w14:textId="77777777" w:rsidR="00A97B19" w:rsidRPr="004D1FD5" w:rsidRDefault="00A97B19" w:rsidP="008E5D93">
    <w:pPr>
      <w:pStyle w:val="Cabealho"/>
      <w:framePr w:wrap="around" w:vAnchor="text" w:hAnchor="page" w:x="10561" w:y="-233"/>
      <w:rPr>
        <w:rStyle w:val="Nmerodepgina"/>
        <w:sz w:val="22"/>
      </w:rPr>
    </w:pPr>
    <w:r w:rsidRPr="004D1FD5">
      <w:rPr>
        <w:rStyle w:val="Nmerodepgina"/>
        <w:sz w:val="22"/>
      </w:rPr>
      <w:fldChar w:fldCharType="begin"/>
    </w:r>
    <w:r w:rsidRPr="004D1FD5">
      <w:rPr>
        <w:rStyle w:val="Nmerodepgina"/>
        <w:sz w:val="22"/>
      </w:rPr>
      <w:instrText xml:space="preserve">PAGE  </w:instrText>
    </w:r>
    <w:r w:rsidRPr="004D1FD5">
      <w:rPr>
        <w:rStyle w:val="Nmerodepgina"/>
        <w:sz w:val="22"/>
      </w:rPr>
      <w:fldChar w:fldCharType="separate"/>
    </w:r>
    <w:r w:rsidRPr="004D1FD5">
      <w:rPr>
        <w:rStyle w:val="Nmerodepgina"/>
        <w:noProof/>
        <w:sz w:val="22"/>
      </w:rPr>
      <w:t>48</w:t>
    </w:r>
    <w:r w:rsidRPr="004D1FD5">
      <w:rPr>
        <w:rStyle w:val="Nmerodepgina"/>
        <w:sz w:val="22"/>
      </w:rPr>
      <w:fldChar w:fldCharType="end"/>
    </w:r>
  </w:p>
  <w:p w14:paraId="6E0CADE8" w14:textId="77777777" w:rsidR="00A97B19" w:rsidRDefault="00A97B19">
    <w:pPr>
      <w:pStyle w:val="Cabealh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42AC5F4"/>
    <w:lvl w:ilvl="0">
      <w:numFmt w:val="decimal"/>
      <w:pStyle w:val="Commarcadores"/>
      <w:lvlText w:val="*"/>
      <w:lvlJc w:val="left"/>
    </w:lvl>
  </w:abstractNum>
  <w:abstractNum w:abstractNumId="1" w15:restartNumberingAfterBreak="0">
    <w:nsid w:val="11760CAE"/>
    <w:multiLevelType w:val="hybridMultilevel"/>
    <w:tmpl w:val="430203D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8DF4BD6"/>
    <w:multiLevelType w:val="hybridMultilevel"/>
    <w:tmpl w:val="ABF8B304"/>
    <w:lvl w:ilvl="0" w:tplc="04160017">
      <w:start w:val="1"/>
      <w:numFmt w:val="lowerLetter"/>
      <w:lvlText w:val="%1)"/>
      <w:lvlJc w:val="left"/>
      <w:pPr>
        <w:ind w:left="720" w:hanging="360"/>
      </w:p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9D70F50"/>
    <w:multiLevelType w:val="hybridMultilevel"/>
    <w:tmpl w:val="38267758"/>
    <w:lvl w:ilvl="0" w:tplc="EB688CE8">
      <w:start w:val="1"/>
      <w:numFmt w:val="bullet"/>
      <w:lvlText w:val="•"/>
      <w:lvlJc w:val="left"/>
      <w:pPr>
        <w:tabs>
          <w:tab w:val="num" w:pos="720"/>
        </w:tabs>
        <w:ind w:left="720" w:hanging="360"/>
      </w:pPr>
      <w:rPr>
        <w:rFonts w:ascii="Arial" w:hAnsi="Arial" w:hint="default"/>
      </w:rPr>
    </w:lvl>
    <w:lvl w:ilvl="1" w:tplc="317811F0" w:tentative="1">
      <w:start w:val="1"/>
      <w:numFmt w:val="bullet"/>
      <w:lvlText w:val="•"/>
      <w:lvlJc w:val="left"/>
      <w:pPr>
        <w:tabs>
          <w:tab w:val="num" w:pos="1440"/>
        </w:tabs>
        <w:ind w:left="1440" w:hanging="360"/>
      </w:pPr>
      <w:rPr>
        <w:rFonts w:ascii="Arial" w:hAnsi="Arial" w:hint="default"/>
      </w:rPr>
    </w:lvl>
    <w:lvl w:ilvl="2" w:tplc="AAE00046" w:tentative="1">
      <w:start w:val="1"/>
      <w:numFmt w:val="bullet"/>
      <w:lvlText w:val="•"/>
      <w:lvlJc w:val="left"/>
      <w:pPr>
        <w:tabs>
          <w:tab w:val="num" w:pos="2160"/>
        </w:tabs>
        <w:ind w:left="2160" w:hanging="360"/>
      </w:pPr>
      <w:rPr>
        <w:rFonts w:ascii="Arial" w:hAnsi="Arial" w:hint="default"/>
      </w:rPr>
    </w:lvl>
    <w:lvl w:ilvl="3" w:tplc="CA720C74" w:tentative="1">
      <w:start w:val="1"/>
      <w:numFmt w:val="bullet"/>
      <w:lvlText w:val="•"/>
      <w:lvlJc w:val="left"/>
      <w:pPr>
        <w:tabs>
          <w:tab w:val="num" w:pos="2880"/>
        </w:tabs>
        <w:ind w:left="2880" w:hanging="360"/>
      </w:pPr>
      <w:rPr>
        <w:rFonts w:ascii="Arial" w:hAnsi="Arial" w:hint="default"/>
      </w:rPr>
    </w:lvl>
    <w:lvl w:ilvl="4" w:tplc="37FAB932" w:tentative="1">
      <w:start w:val="1"/>
      <w:numFmt w:val="bullet"/>
      <w:lvlText w:val="•"/>
      <w:lvlJc w:val="left"/>
      <w:pPr>
        <w:tabs>
          <w:tab w:val="num" w:pos="3600"/>
        </w:tabs>
        <w:ind w:left="3600" w:hanging="360"/>
      </w:pPr>
      <w:rPr>
        <w:rFonts w:ascii="Arial" w:hAnsi="Arial" w:hint="default"/>
      </w:rPr>
    </w:lvl>
    <w:lvl w:ilvl="5" w:tplc="506E214C" w:tentative="1">
      <w:start w:val="1"/>
      <w:numFmt w:val="bullet"/>
      <w:lvlText w:val="•"/>
      <w:lvlJc w:val="left"/>
      <w:pPr>
        <w:tabs>
          <w:tab w:val="num" w:pos="4320"/>
        </w:tabs>
        <w:ind w:left="4320" w:hanging="360"/>
      </w:pPr>
      <w:rPr>
        <w:rFonts w:ascii="Arial" w:hAnsi="Arial" w:hint="default"/>
      </w:rPr>
    </w:lvl>
    <w:lvl w:ilvl="6" w:tplc="DFC4E210" w:tentative="1">
      <w:start w:val="1"/>
      <w:numFmt w:val="bullet"/>
      <w:lvlText w:val="•"/>
      <w:lvlJc w:val="left"/>
      <w:pPr>
        <w:tabs>
          <w:tab w:val="num" w:pos="5040"/>
        </w:tabs>
        <w:ind w:left="5040" w:hanging="360"/>
      </w:pPr>
      <w:rPr>
        <w:rFonts w:ascii="Arial" w:hAnsi="Arial" w:hint="default"/>
      </w:rPr>
    </w:lvl>
    <w:lvl w:ilvl="7" w:tplc="0FC8A900" w:tentative="1">
      <w:start w:val="1"/>
      <w:numFmt w:val="bullet"/>
      <w:lvlText w:val="•"/>
      <w:lvlJc w:val="left"/>
      <w:pPr>
        <w:tabs>
          <w:tab w:val="num" w:pos="5760"/>
        </w:tabs>
        <w:ind w:left="5760" w:hanging="360"/>
      </w:pPr>
      <w:rPr>
        <w:rFonts w:ascii="Arial" w:hAnsi="Arial" w:hint="default"/>
      </w:rPr>
    </w:lvl>
    <w:lvl w:ilvl="8" w:tplc="EDA67CC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AC1261B"/>
    <w:multiLevelType w:val="hybridMultilevel"/>
    <w:tmpl w:val="2E2810C6"/>
    <w:lvl w:ilvl="0" w:tplc="D3F4E5B0">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D267EC4"/>
    <w:multiLevelType w:val="hybridMultilevel"/>
    <w:tmpl w:val="E112EFC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1C4175F"/>
    <w:multiLevelType w:val="hybridMultilevel"/>
    <w:tmpl w:val="B32A0302"/>
    <w:lvl w:ilvl="0" w:tplc="04160017">
      <w:start w:val="1"/>
      <w:numFmt w:val="lowerLetter"/>
      <w:lvlText w:val="%1)"/>
      <w:lvlJc w:val="left"/>
      <w:pPr>
        <w:ind w:left="720" w:hanging="360"/>
      </w:p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7952C05"/>
    <w:multiLevelType w:val="hybridMultilevel"/>
    <w:tmpl w:val="C068FC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C0C11EF"/>
    <w:multiLevelType w:val="hybridMultilevel"/>
    <w:tmpl w:val="BBDEB1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F4815C0"/>
    <w:multiLevelType w:val="hybridMultilevel"/>
    <w:tmpl w:val="43AC812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F4E7364"/>
    <w:multiLevelType w:val="hybridMultilevel"/>
    <w:tmpl w:val="26EA6B10"/>
    <w:lvl w:ilvl="0" w:tplc="04160017">
      <w:start w:val="1"/>
      <w:numFmt w:val="lowerLetter"/>
      <w:lvlText w:val="%1)"/>
      <w:lvlJc w:val="left"/>
      <w:pPr>
        <w:ind w:left="720" w:hanging="360"/>
      </w:pPr>
      <w:rPr>
        <w:rFonts w:hint="default"/>
      </w:r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3F32A0C"/>
    <w:multiLevelType w:val="hybridMultilevel"/>
    <w:tmpl w:val="B1D0E68C"/>
    <w:lvl w:ilvl="0" w:tplc="E7EE413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5EA006E"/>
    <w:multiLevelType w:val="hybridMultilevel"/>
    <w:tmpl w:val="694AD726"/>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8FA1383"/>
    <w:multiLevelType w:val="hybridMultilevel"/>
    <w:tmpl w:val="5424691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9C323A9"/>
    <w:multiLevelType w:val="hybridMultilevel"/>
    <w:tmpl w:val="88C807E2"/>
    <w:lvl w:ilvl="0" w:tplc="E1087068">
      <w:start w:val="1"/>
      <w:numFmt w:val="bullet"/>
      <w:lvlText w:val="•"/>
      <w:lvlJc w:val="left"/>
      <w:pPr>
        <w:tabs>
          <w:tab w:val="num" w:pos="720"/>
        </w:tabs>
        <w:ind w:left="720" w:hanging="360"/>
      </w:pPr>
      <w:rPr>
        <w:rFonts w:ascii="Arial" w:hAnsi="Arial" w:hint="default"/>
      </w:rPr>
    </w:lvl>
    <w:lvl w:ilvl="1" w:tplc="A8320622" w:tentative="1">
      <w:start w:val="1"/>
      <w:numFmt w:val="bullet"/>
      <w:lvlText w:val="•"/>
      <w:lvlJc w:val="left"/>
      <w:pPr>
        <w:tabs>
          <w:tab w:val="num" w:pos="1440"/>
        </w:tabs>
        <w:ind w:left="1440" w:hanging="360"/>
      </w:pPr>
      <w:rPr>
        <w:rFonts w:ascii="Arial" w:hAnsi="Arial" w:hint="default"/>
      </w:rPr>
    </w:lvl>
    <w:lvl w:ilvl="2" w:tplc="AAEA750A" w:tentative="1">
      <w:start w:val="1"/>
      <w:numFmt w:val="bullet"/>
      <w:lvlText w:val="•"/>
      <w:lvlJc w:val="left"/>
      <w:pPr>
        <w:tabs>
          <w:tab w:val="num" w:pos="2160"/>
        </w:tabs>
        <w:ind w:left="2160" w:hanging="360"/>
      </w:pPr>
      <w:rPr>
        <w:rFonts w:ascii="Arial" w:hAnsi="Arial" w:hint="default"/>
      </w:rPr>
    </w:lvl>
    <w:lvl w:ilvl="3" w:tplc="7EE6D99C" w:tentative="1">
      <w:start w:val="1"/>
      <w:numFmt w:val="bullet"/>
      <w:lvlText w:val="•"/>
      <w:lvlJc w:val="left"/>
      <w:pPr>
        <w:tabs>
          <w:tab w:val="num" w:pos="2880"/>
        </w:tabs>
        <w:ind w:left="2880" w:hanging="360"/>
      </w:pPr>
      <w:rPr>
        <w:rFonts w:ascii="Arial" w:hAnsi="Arial" w:hint="default"/>
      </w:rPr>
    </w:lvl>
    <w:lvl w:ilvl="4" w:tplc="B2C60128" w:tentative="1">
      <w:start w:val="1"/>
      <w:numFmt w:val="bullet"/>
      <w:lvlText w:val="•"/>
      <w:lvlJc w:val="left"/>
      <w:pPr>
        <w:tabs>
          <w:tab w:val="num" w:pos="3600"/>
        </w:tabs>
        <w:ind w:left="3600" w:hanging="360"/>
      </w:pPr>
      <w:rPr>
        <w:rFonts w:ascii="Arial" w:hAnsi="Arial" w:hint="default"/>
      </w:rPr>
    </w:lvl>
    <w:lvl w:ilvl="5" w:tplc="B89244B0" w:tentative="1">
      <w:start w:val="1"/>
      <w:numFmt w:val="bullet"/>
      <w:lvlText w:val="•"/>
      <w:lvlJc w:val="left"/>
      <w:pPr>
        <w:tabs>
          <w:tab w:val="num" w:pos="4320"/>
        </w:tabs>
        <w:ind w:left="4320" w:hanging="360"/>
      </w:pPr>
      <w:rPr>
        <w:rFonts w:ascii="Arial" w:hAnsi="Arial" w:hint="default"/>
      </w:rPr>
    </w:lvl>
    <w:lvl w:ilvl="6" w:tplc="6CC642AA" w:tentative="1">
      <w:start w:val="1"/>
      <w:numFmt w:val="bullet"/>
      <w:lvlText w:val="•"/>
      <w:lvlJc w:val="left"/>
      <w:pPr>
        <w:tabs>
          <w:tab w:val="num" w:pos="5040"/>
        </w:tabs>
        <w:ind w:left="5040" w:hanging="360"/>
      </w:pPr>
      <w:rPr>
        <w:rFonts w:ascii="Arial" w:hAnsi="Arial" w:hint="default"/>
      </w:rPr>
    </w:lvl>
    <w:lvl w:ilvl="7" w:tplc="E46EF774" w:tentative="1">
      <w:start w:val="1"/>
      <w:numFmt w:val="bullet"/>
      <w:lvlText w:val="•"/>
      <w:lvlJc w:val="left"/>
      <w:pPr>
        <w:tabs>
          <w:tab w:val="num" w:pos="5760"/>
        </w:tabs>
        <w:ind w:left="5760" w:hanging="360"/>
      </w:pPr>
      <w:rPr>
        <w:rFonts w:ascii="Arial" w:hAnsi="Arial" w:hint="default"/>
      </w:rPr>
    </w:lvl>
    <w:lvl w:ilvl="8" w:tplc="DB6A20B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BEF08E5"/>
    <w:multiLevelType w:val="hybridMultilevel"/>
    <w:tmpl w:val="D9289506"/>
    <w:lvl w:ilvl="0" w:tplc="5596ADC8">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E335A82"/>
    <w:multiLevelType w:val="hybridMultilevel"/>
    <w:tmpl w:val="E4F64400"/>
    <w:lvl w:ilvl="0" w:tplc="07187848">
      <w:start w:val="8"/>
      <w:numFmt w:val="decimal"/>
      <w:lvlText w:val="%1."/>
      <w:lvlJc w:val="left"/>
      <w:pPr>
        <w:tabs>
          <w:tab w:val="num" w:pos="720"/>
        </w:tabs>
        <w:ind w:left="720" w:hanging="360"/>
      </w:pPr>
    </w:lvl>
    <w:lvl w:ilvl="1" w:tplc="E5A8E7D2" w:tentative="1">
      <w:start w:val="1"/>
      <w:numFmt w:val="decimal"/>
      <w:lvlText w:val="%2."/>
      <w:lvlJc w:val="left"/>
      <w:pPr>
        <w:tabs>
          <w:tab w:val="num" w:pos="1440"/>
        </w:tabs>
        <w:ind w:left="1440" w:hanging="360"/>
      </w:pPr>
    </w:lvl>
    <w:lvl w:ilvl="2" w:tplc="FCB41318" w:tentative="1">
      <w:start w:val="1"/>
      <w:numFmt w:val="decimal"/>
      <w:lvlText w:val="%3."/>
      <w:lvlJc w:val="left"/>
      <w:pPr>
        <w:tabs>
          <w:tab w:val="num" w:pos="2160"/>
        </w:tabs>
        <w:ind w:left="2160" w:hanging="360"/>
      </w:pPr>
    </w:lvl>
    <w:lvl w:ilvl="3" w:tplc="DF3EEADC" w:tentative="1">
      <w:start w:val="1"/>
      <w:numFmt w:val="decimal"/>
      <w:lvlText w:val="%4."/>
      <w:lvlJc w:val="left"/>
      <w:pPr>
        <w:tabs>
          <w:tab w:val="num" w:pos="2880"/>
        </w:tabs>
        <w:ind w:left="2880" w:hanging="360"/>
      </w:pPr>
    </w:lvl>
    <w:lvl w:ilvl="4" w:tplc="BB206822" w:tentative="1">
      <w:start w:val="1"/>
      <w:numFmt w:val="decimal"/>
      <w:lvlText w:val="%5."/>
      <w:lvlJc w:val="left"/>
      <w:pPr>
        <w:tabs>
          <w:tab w:val="num" w:pos="3600"/>
        </w:tabs>
        <w:ind w:left="3600" w:hanging="360"/>
      </w:pPr>
    </w:lvl>
    <w:lvl w:ilvl="5" w:tplc="69566F20" w:tentative="1">
      <w:start w:val="1"/>
      <w:numFmt w:val="decimal"/>
      <w:lvlText w:val="%6."/>
      <w:lvlJc w:val="left"/>
      <w:pPr>
        <w:tabs>
          <w:tab w:val="num" w:pos="4320"/>
        </w:tabs>
        <w:ind w:left="4320" w:hanging="360"/>
      </w:pPr>
    </w:lvl>
    <w:lvl w:ilvl="6" w:tplc="A5BE0D7C" w:tentative="1">
      <w:start w:val="1"/>
      <w:numFmt w:val="decimal"/>
      <w:lvlText w:val="%7."/>
      <w:lvlJc w:val="left"/>
      <w:pPr>
        <w:tabs>
          <w:tab w:val="num" w:pos="5040"/>
        </w:tabs>
        <w:ind w:left="5040" w:hanging="360"/>
      </w:pPr>
    </w:lvl>
    <w:lvl w:ilvl="7" w:tplc="CD827584" w:tentative="1">
      <w:start w:val="1"/>
      <w:numFmt w:val="decimal"/>
      <w:lvlText w:val="%8."/>
      <w:lvlJc w:val="left"/>
      <w:pPr>
        <w:tabs>
          <w:tab w:val="num" w:pos="5760"/>
        </w:tabs>
        <w:ind w:left="5760" w:hanging="360"/>
      </w:pPr>
    </w:lvl>
    <w:lvl w:ilvl="8" w:tplc="C7F6BDE2" w:tentative="1">
      <w:start w:val="1"/>
      <w:numFmt w:val="decimal"/>
      <w:lvlText w:val="%9."/>
      <w:lvlJc w:val="left"/>
      <w:pPr>
        <w:tabs>
          <w:tab w:val="num" w:pos="6480"/>
        </w:tabs>
        <w:ind w:left="6480" w:hanging="360"/>
      </w:pPr>
    </w:lvl>
  </w:abstractNum>
  <w:abstractNum w:abstractNumId="17" w15:restartNumberingAfterBreak="0">
    <w:nsid w:val="44AE1908"/>
    <w:multiLevelType w:val="hybridMultilevel"/>
    <w:tmpl w:val="EDFED4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CC14D58"/>
    <w:multiLevelType w:val="hybridMultilevel"/>
    <w:tmpl w:val="C6DEC12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0F6377E"/>
    <w:multiLevelType w:val="hybridMultilevel"/>
    <w:tmpl w:val="B1D0E68C"/>
    <w:lvl w:ilvl="0" w:tplc="E7EE413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1211D60"/>
    <w:multiLevelType w:val="hybridMultilevel"/>
    <w:tmpl w:val="4162BA50"/>
    <w:lvl w:ilvl="0" w:tplc="04160017">
      <w:start w:val="1"/>
      <w:numFmt w:val="lowerLetter"/>
      <w:lvlText w:val="%1)"/>
      <w:lvlJc w:val="left"/>
      <w:pPr>
        <w:ind w:left="1571" w:hanging="360"/>
      </w:pPr>
      <w:rPr>
        <w:rFont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1" w15:restartNumberingAfterBreak="0">
    <w:nsid w:val="513C2760"/>
    <w:multiLevelType w:val="hybridMultilevel"/>
    <w:tmpl w:val="98FC81CC"/>
    <w:lvl w:ilvl="0" w:tplc="18168A14">
      <w:start w:val="1"/>
      <w:numFmt w:val="bullet"/>
      <w:lvlText w:val="–"/>
      <w:lvlJc w:val="left"/>
      <w:pPr>
        <w:tabs>
          <w:tab w:val="num" w:pos="720"/>
        </w:tabs>
        <w:ind w:left="720" w:hanging="360"/>
      </w:pPr>
      <w:rPr>
        <w:rFonts w:ascii="Arial" w:hAnsi="Arial" w:hint="default"/>
      </w:rPr>
    </w:lvl>
    <w:lvl w:ilvl="1" w:tplc="C3064F6A">
      <w:start w:val="1"/>
      <w:numFmt w:val="bullet"/>
      <w:lvlText w:val="–"/>
      <w:lvlJc w:val="left"/>
      <w:pPr>
        <w:tabs>
          <w:tab w:val="num" w:pos="1440"/>
        </w:tabs>
        <w:ind w:left="1440" w:hanging="360"/>
      </w:pPr>
      <w:rPr>
        <w:rFonts w:ascii="Arial" w:hAnsi="Arial" w:hint="default"/>
      </w:rPr>
    </w:lvl>
    <w:lvl w:ilvl="2" w:tplc="014C094E">
      <w:start w:val="967"/>
      <w:numFmt w:val="bullet"/>
      <w:lvlText w:val="•"/>
      <w:lvlJc w:val="left"/>
      <w:pPr>
        <w:tabs>
          <w:tab w:val="num" w:pos="2160"/>
        </w:tabs>
        <w:ind w:left="2160" w:hanging="360"/>
      </w:pPr>
      <w:rPr>
        <w:rFonts w:ascii="Arial" w:hAnsi="Arial" w:hint="default"/>
      </w:rPr>
    </w:lvl>
    <w:lvl w:ilvl="3" w:tplc="40E614E0" w:tentative="1">
      <w:start w:val="1"/>
      <w:numFmt w:val="bullet"/>
      <w:lvlText w:val="–"/>
      <w:lvlJc w:val="left"/>
      <w:pPr>
        <w:tabs>
          <w:tab w:val="num" w:pos="2880"/>
        </w:tabs>
        <w:ind w:left="2880" w:hanging="360"/>
      </w:pPr>
      <w:rPr>
        <w:rFonts w:ascii="Arial" w:hAnsi="Arial" w:hint="default"/>
      </w:rPr>
    </w:lvl>
    <w:lvl w:ilvl="4" w:tplc="25AA6146" w:tentative="1">
      <w:start w:val="1"/>
      <w:numFmt w:val="bullet"/>
      <w:lvlText w:val="–"/>
      <w:lvlJc w:val="left"/>
      <w:pPr>
        <w:tabs>
          <w:tab w:val="num" w:pos="3600"/>
        </w:tabs>
        <w:ind w:left="3600" w:hanging="360"/>
      </w:pPr>
      <w:rPr>
        <w:rFonts w:ascii="Arial" w:hAnsi="Arial" w:hint="default"/>
      </w:rPr>
    </w:lvl>
    <w:lvl w:ilvl="5" w:tplc="5568FF52" w:tentative="1">
      <w:start w:val="1"/>
      <w:numFmt w:val="bullet"/>
      <w:lvlText w:val="–"/>
      <w:lvlJc w:val="left"/>
      <w:pPr>
        <w:tabs>
          <w:tab w:val="num" w:pos="4320"/>
        </w:tabs>
        <w:ind w:left="4320" w:hanging="360"/>
      </w:pPr>
      <w:rPr>
        <w:rFonts w:ascii="Arial" w:hAnsi="Arial" w:hint="default"/>
      </w:rPr>
    </w:lvl>
    <w:lvl w:ilvl="6" w:tplc="A10829EA" w:tentative="1">
      <w:start w:val="1"/>
      <w:numFmt w:val="bullet"/>
      <w:lvlText w:val="–"/>
      <w:lvlJc w:val="left"/>
      <w:pPr>
        <w:tabs>
          <w:tab w:val="num" w:pos="5040"/>
        </w:tabs>
        <w:ind w:left="5040" w:hanging="360"/>
      </w:pPr>
      <w:rPr>
        <w:rFonts w:ascii="Arial" w:hAnsi="Arial" w:hint="default"/>
      </w:rPr>
    </w:lvl>
    <w:lvl w:ilvl="7" w:tplc="47260B62" w:tentative="1">
      <w:start w:val="1"/>
      <w:numFmt w:val="bullet"/>
      <w:lvlText w:val="–"/>
      <w:lvlJc w:val="left"/>
      <w:pPr>
        <w:tabs>
          <w:tab w:val="num" w:pos="5760"/>
        </w:tabs>
        <w:ind w:left="5760" w:hanging="360"/>
      </w:pPr>
      <w:rPr>
        <w:rFonts w:ascii="Arial" w:hAnsi="Arial" w:hint="default"/>
      </w:rPr>
    </w:lvl>
    <w:lvl w:ilvl="8" w:tplc="EAA8F1A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27E051F"/>
    <w:multiLevelType w:val="hybridMultilevel"/>
    <w:tmpl w:val="7178A1B8"/>
    <w:lvl w:ilvl="0" w:tplc="3CEEC896">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4377A09"/>
    <w:multiLevelType w:val="hybridMultilevel"/>
    <w:tmpl w:val="01DEDE4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7B037A5"/>
    <w:multiLevelType w:val="multilevel"/>
    <w:tmpl w:val="6304FFDA"/>
    <w:lvl w:ilvl="0">
      <w:start w:val="1"/>
      <w:numFmt w:val="decimal"/>
      <w:pStyle w:val="Ttulo1"/>
      <w:lvlText w:val="%1"/>
      <w:lvlJc w:val="left"/>
      <w:pPr>
        <w:tabs>
          <w:tab w:val="num" w:pos="360"/>
        </w:tabs>
        <w:ind w:left="0" w:firstLine="0"/>
      </w:pPr>
      <w:rPr>
        <w:rFonts w:hint="default"/>
      </w:rPr>
    </w:lvl>
    <w:lvl w:ilvl="1">
      <w:start w:val="1"/>
      <w:numFmt w:val="decimal"/>
      <w:pStyle w:val="Ttulo2"/>
      <w:suff w:val="space"/>
      <w:lvlText w:val="%1.%2"/>
      <w:lvlJc w:val="left"/>
      <w:pPr>
        <w:ind w:left="1135"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pStyle w:val="Ttu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5" w15:restartNumberingAfterBreak="0">
    <w:nsid w:val="619E3836"/>
    <w:multiLevelType w:val="hybridMultilevel"/>
    <w:tmpl w:val="73CE4986"/>
    <w:lvl w:ilvl="0" w:tplc="EBF0ECDE">
      <w:start w:val="2"/>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2412801"/>
    <w:multiLevelType w:val="hybridMultilevel"/>
    <w:tmpl w:val="ED4405A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4EC0D8D"/>
    <w:multiLevelType w:val="hybridMultilevel"/>
    <w:tmpl w:val="0248C02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56B0D73"/>
    <w:multiLevelType w:val="hybridMultilevel"/>
    <w:tmpl w:val="37C018CE"/>
    <w:lvl w:ilvl="0" w:tplc="06D2E6C0">
      <w:start w:val="1"/>
      <w:numFmt w:val="bullet"/>
      <w:lvlText w:val="•"/>
      <w:lvlJc w:val="left"/>
      <w:pPr>
        <w:tabs>
          <w:tab w:val="num" w:pos="720"/>
        </w:tabs>
        <w:ind w:left="720" w:hanging="360"/>
      </w:pPr>
      <w:rPr>
        <w:rFonts w:ascii="Arial" w:hAnsi="Arial" w:hint="default"/>
      </w:rPr>
    </w:lvl>
    <w:lvl w:ilvl="1" w:tplc="DEA64560" w:tentative="1">
      <w:start w:val="1"/>
      <w:numFmt w:val="bullet"/>
      <w:lvlText w:val="•"/>
      <w:lvlJc w:val="left"/>
      <w:pPr>
        <w:tabs>
          <w:tab w:val="num" w:pos="1440"/>
        </w:tabs>
        <w:ind w:left="1440" w:hanging="360"/>
      </w:pPr>
      <w:rPr>
        <w:rFonts w:ascii="Arial" w:hAnsi="Arial" w:hint="default"/>
      </w:rPr>
    </w:lvl>
    <w:lvl w:ilvl="2" w:tplc="F31E611A" w:tentative="1">
      <w:start w:val="1"/>
      <w:numFmt w:val="bullet"/>
      <w:lvlText w:val="•"/>
      <w:lvlJc w:val="left"/>
      <w:pPr>
        <w:tabs>
          <w:tab w:val="num" w:pos="2160"/>
        </w:tabs>
        <w:ind w:left="2160" w:hanging="360"/>
      </w:pPr>
      <w:rPr>
        <w:rFonts w:ascii="Arial" w:hAnsi="Arial" w:hint="default"/>
      </w:rPr>
    </w:lvl>
    <w:lvl w:ilvl="3" w:tplc="844CE5CA" w:tentative="1">
      <w:start w:val="1"/>
      <w:numFmt w:val="bullet"/>
      <w:lvlText w:val="•"/>
      <w:lvlJc w:val="left"/>
      <w:pPr>
        <w:tabs>
          <w:tab w:val="num" w:pos="2880"/>
        </w:tabs>
        <w:ind w:left="2880" w:hanging="360"/>
      </w:pPr>
      <w:rPr>
        <w:rFonts w:ascii="Arial" w:hAnsi="Arial" w:hint="default"/>
      </w:rPr>
    </w:lvl>
    <w:lvl w:ilvl="4" w:tplc="37287C20" w:tentative="1">
      <w:start w:val="1"/>
      <w:numFmt w:val="bullet"/>
      <w:lvlText w:val="•"/>
      <w:lvlJc w:val="left"/>
      <w:pPr>
        <w:tabs>
          <w:tab w:val="num" w:pos="3600"/>
        </w:tabs>
        <w:ind w:left="3600" w:hanging="360"/>
      </w:pPr>
      <w:rPr>
        <w:rFonts w:ascii="Arial" w:hAnsi="Arial" w:hint="default"/>
      </w:rPr>
    </w:lvl>
    <w:lvl w:ilvl="5" w:tplc="5890F8D0" w:tentative="1">
      <w:start w:val="1"/>
      <w:numFmt w:val="bullet"/>
      <w:lvlText w:val="•"/>
      <w:lvlJc w:val="left"/>
      <w:pPr>
        <w:tabs>
          <w:tab w:val="num" w:pos="4320"/>
        </w:tabs>
        <w:ind w:left="4320" w:hanging="360"/>
      </w:pPr>
      <w:rPr>
        <w:rFonts w:ascii="Arial" w:hAnsi="Arial" w:hint="default"/>
      </w:rPr>
    </w:lvl>
    <w:lvl w:ilvl="6" w:tplc="FC748924" w:tentative="1">
      <w:start w:val="1"/>
      <w:numFmt w:val="bullet"/>
      <w:lvlText w:val="•"/>
      <w:lvlJc w:val="left"/>
      <w:pPr>
        <w:tabs>
          <w:tab w:val="num" w:pos="5040"/>
        </w:tabs>
        <w:ind w:left="5040" w:hanging="360"/>
      </w:pPr>
      <w:rPr>
        <w:rFonts w:ascii="Arial" w:hAnsi="Arial" w:hint="default"/>
      </w:rPr>
    </w:lvl>
    <w:lvl w:ilvl="7" w:tplc="9FE2467C" w:tentative="1">
      <w:start w:val="1"/>
      <w:numFmt w:val="bullet"/>
      <w:lvlText w:val="•"/>
      <w:lvlJc w:val="left"/>
      <w:pPr>
        <w:tabs>
          <w:tab w:val="num" w:pos="5760"/>
        </w:tabs>
        <w:ind w:left="5760" w:hanging="360"/>
      </w:pPr>
      <w:rPr>
        <w:rFonts w:ascii="Arial" w:hAnsi="Arial" w:hint="default"/>
      </w:rPr>
    </w:lvl>
    <w:lvl w:ilvl="8" w:tplc="5384509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92C0175"/>
    <w:multiLevelType w:val="hybridMultilevel"/>
    <w:tmpl w:val="1E5CF8BC"/>
    <w:lvl w:ilvl="0" w:tplc="E80821B4">
      <w:start w:val="1"/>
      <w:numFmt w:val="bullet"/>
      <w:lvlText w:val="•"/>
      <w:lvlJc w:val="left"/>
      <w:pPr>
        <w:tabs>
          <w:tab w:val="num" w:pos="720"/>
        </w:tabs>
        <w:ind w:left="720" w:hanging="360"/>
      </w:pPr>
      <w:rPr>
        <w:rFonts w:ascii="Arial" w:hAnsi="Arial" w:hint="default"/>
      </w:rPr>
    </w:lvl>
    <w:lvl w:ilvl="1" w:tplc="5C4AF6C4" w:tentative="1">
      <w:start w:val="1"/>
      <w:numFmt w:val="bullet"/>
      <w:lvlText w:val="•"/>
      <w:lvlJc w:val="left"/>
      <w:pPr>
        <w:tabs>
          <w:tab w:val="num" w:pos="1440"/>
        </w:tabs>
        <w:ind w:left="1440" w:hanging="360"/>
      </w:pPr>
      <w:rPr>
        <w:rFonts w:ascii="Arial" w:hAnsi="Arial" w:hint="default"/>
      </w:rPr>
    </w:lvl>
    <w:lvl w:ilvl="2" w:tplc="7FF8DB9C" w:tentative="1">
      <w:start w:val="1"/>
      <w:numFmt w:val="bullet"/>
      <w:lvlText w:val="•"/>
      <w:lvlJc w:val="left"/>
      <w:pPr>
        <w:tabs>
          <w:tab w:val="num" w:pos="2160"/>
        </w:tabs>
        <w:ind w:left="2160" w:hanging="360"/>
      </w:pPr>
      <w:rPr>
        <w:rFonts w:ascii="Arial" w:hAnsi="Arial" w:hint="default"/>
      </w:rPr>
    </w:lvl>
    <w:lvl w:ilvl="3" w:tplc="7882A284" w:tentative="1">
      <w:start w:val="1"/>
      <w:numFmt w:val="bullet"/>
      <w:lvlText w:val="•"/>
      <w:lvlJc w:val="left"/>
      <w:pPr>
        <w:tabs>
          <w:tab w:val="num" w:pos="2880"/>
        </w:tabs>
        <w:ind w:left="2880" w:hanging="360"/>
      </w:pPr>
      <w:rPr>
        <w:rFonts w:ascii="Arial" w:hAnsi="Arial" w:hint="default"/>
      </w:rPr>
    </w:lvl>
    <w:lvl w:ilvl="4" w:tplc="469C247C" w:tentative="1">
      <w:start w:val="1"/>
      <w:numFmt w:val="bullet"/>
      <w:lvlText w:val="•"/>
      <w:lvlJc w:val="left"/>
      <w:pPr>
        <w:tabs>
          <w:tab w:val="num" w:pos="3600"/>
        </w:tabs>
        <w:ind w:left="3600" w:hanging="360"/>
      </w:pPr>
      <w:rPr>
        <w:rFonts w:ascii="Arial" w:hAnsi="Arial" w:hint="default"/>
      </w:rPr>
    </w:lvl>
    <w:lvl w:ilvl="5" w:tplc="EF9E2400" w:tentative="1">
      <w:start w:val="1"/>
      <w:numFmt w:val="bullet"/>
      <w:lvlText w:val="•"/>
      <w:lvlJc w:val="left"/>
      <w:pPr>
        <w:tabs>
          <w:tab w:val="num" w:pos="4320"/>
        </w:tabs>
        <w:ind w:left="4320" w:hanging="360"/>
      </w:pPr>
      <w:rPr>
        <w:rFonts w:ascii="Arial" w:hAnsi="Arial" w:hint="default"/>
      </w:rPr>
    </w:lvl>
    <w:lvl w:ilvl="6" w:tplc="66FA1428" w:tentative="1">
      <w:start w:val="1"/>
      <w:numFmt w:val="bullet"/>
      <w:lvlText w:val="•"/>
      <w:lvlJc w:val="left"/>
      <w:pPr>
        <w:tabs>
          <w:tab w:val="num" w:pos="5040"/>
        </w:tabs>
        <w:ind w:left="5040" w:hanging="360"/>
      </w:pPr>
      <w:rPr>
        <w:rFonts w:ascii="Arial" w:hAnsi="Arial" w:hint="default"/>
      </w:rPr>
    </w:lvl>
    <w:lvl w:ilvl="7" w:tplc="A4E0B58A" w:tentative="1">
      <w:start w:val="1"/>
      <w:numFmt w:val="bullet"/>
      <w:lvlText w:val="•"/>
      <w:lvlJc w:val="left"/>
      <w:pPr>
        <w:tabs>
          <w:tab w:val="num" w:pos="5760"/>
        </w:tabs>
        <w:ind w:left="5760" w:hanging="360"/>
      </w:pPr>
      <w:rPr>
        <w:rFonts w:ascii="Arial" w:hAnsi="Arial" w:hint="default"/>
      </w:rPr>
    </w:lvl>
    <w:lvl w:ilvl="8" w:tplc="0712AE2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F101582"/>
    <w:multiLevelType w:val="hybridMultilevel"/>
    <w:tmpl w:val="9EE42A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1D96BF3"/>
    <w:multiLevelType w:val="hybridMultilevel"/>
    <w:tmpl w:val="C068FC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4360D54"/>
    <w:multiLevelType w:val="hybridMultilevel"/>
    <w:tmpl w:val="FB08F0D8"/>
    <w:lvl w:ilvl="0" w:tplc="3C54E568">
      <w:start w:val="1"/>
      <w:numFmt w:val="bullet"/>
      <w:lvlText w:val="•"/>
      <w:lvlJc w:val="left"/>
      <w:pPr>
        <w:tabs>
          <w:tab w:val="num" w:pos="720"/>
        </w:tabs>
        <w:ind w:left="720" w:hanging="360"/>
      </w:pPr>
      <w:rPr>
        <w:rFonts w:ascii="Arial" w:hAnsi="Arial" w:hint="default"/>
      </w:rPr>
    </w:lvl>
    <w:lvl w:ilvl="1" w:tplc="77E4EB88" w:tentative="1">
      <w:start w:val="1"/>
      <w:numFmt w:val="bullet"/>
      <w:lvlText w:val="•"/>
      <w:lvlJc w:val="left"/>
      <w:pPr>
        <w:tabs>
          <w:tab w:val="num" w:pos="1440"/>
        </w:tabs>
        <w:ind w:left="1440" w:hanging="360"/>
      </w:pPr>
      <w:rPr>
        <w:rFonts w:ascii="Arial" w:hAnsi="Arial" w:hint="default"/>
      </w:rPr>
    </w:lvl>
    <w:lvl w:ilvl="2" w:tplc="7526D04A" w:tentative="1">
      <w:start w:val="1"/>
      <w:numFmt w:val="bullet"/>
      <w:lvlText w:val="•"/>
      <w:lvlJc w:val="left"/>
      <w:pPr>
        <w:tabs>
          <w:tab w:val="num" w:pos="2160"/>
        </w:tabs>
        <w:ind w:left="2160" w:hanging="360"/>
      </w:pPr>
      <w:rPr>
        <w:rFonts w:ascii="Arial" w:hAnsi="Arial" w:hint="default"/>
      </w:rPr>
    </w:lvl>
    <w:lvl w:ilvl="3" w:tplc="3F088A3C" w:tentative="1">
      <w:start w:val="1"/>
      <w:numFmt w:val="bullet"/>
      <w:lvlText w:val="•"/>
      <w:lvlJc w:val="left"/>
      <w:pPr>
        <w:tabs>
          <w:tab w:val="num" w:pos="2880"/>
        </w:tabs>
        <w:ind w:left="2880" w:hanging="360"/>
      </w:pPr>
      <w:rPr>
        <w:rFonts w:ascii="Arial" w:hAnsi="Arial" w:hint="default"/>
      </w:rPr>
    </w:lvl>
    <w:lvl w:ilvl="4" w:tplc="AA0897C0" w:tentative="1">
      <w:start w:val="1"/>
      <w:numFmt w:val="bullet"/>
      <w:lvlText w:val="•"/>
      <w:lvlJc w:val="left"/>
      <w:pPr>
        <w:tabs>
          <w:tab w:val="num" w:pos="3600"/>
        </w:tabs>
        <w:ind w:left="3600" w:hanging="360"/>
      </w:pPr>
      <w:rPr>
        <w:rFonts w:ascii="Arial" w:hAnsi="Arial" w:hint="default"/>
      </w:rPr>
    </w:lvl>
    <w:lvl w:ilvl="5" w:tplc="1414818C" w:tentative="1">
      <w:start w:val="1"/>
      <w:numFmt w:val="bullet"/>
      <w:lvlText w:val="•"/>
      <w:lvlJc w:val="left"/>
      <w:pPr>
        <w:tabs>
          <w:tab w:val="num" w:pos="4320"/>
        </w:tabs>
        <w:ind w:left="4320" w:hanging="360"/>
      </w:pPr>
      <w:rPr>
        <w:rFonts w:ascii="Arial" w:hAnsi="Arial" w:hint="default"/>
      </w:rPr>
    </w:lvl>
    <w:lvl w:ilvl="6" w:tplc="7B8C1BD6" w:tentative="1">
      <w:start w:val="1"/>
      <w:numFmt w:val="bullet"/>
      <w:lvlText w:val="•"/>
      <w:lvlJc w:val="left"/>
      <w:pPr>
        <w:tabs>
          <w:tab w:val="num" w:pos="5040"/>
        </w:tabs>
        <w:ind w:left="5040" w:hanging="360"/>
      </w:pPr>
      <w:rPr>
        <w:rFonts w:ascii="Arial" w:hAnsi="Arial" w:hint="default"/>
      </w:rPr>
    </w:lvl>
    <w:lvl w:ilvl="7" w:tplc="6B949D46" w:tentative="1">
      <w:start w:val="1"/>
      <w:numFmt w:val="bullet"/>
      <w:lvlText w:val="•"/>
      <w:lvlJc w:val="left"/>
      <w:pPr>
        <w:tabs>
          <w:tab w:val="num" w:pos="5760"/>
        </w:tabs>
        <w:ind w:left="5760" w:hanging="360"/>
      </w:pPr>
      <w:rPr>
        <w:rFonts w:ascii="Arial" w:hAnsi="Arial" w:hint="default"/>
      </w:rPr>
    </w:lvl>
    <w:lvl w:ilvl="8" w:tplc="341EE24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7385EF0"/>
    <w:multiLevelType w:val="hybridMultilevel"/>
    <w:tmpl w:val="ED4405A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B356F41"/>
    <w:multiLevelType w:val="hybridMultilevel"/>
    <w:tmpl w:val="CEE4B66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20"/>
  </w:num>
  <w:num w:numId="4">
    <w:abstractNumId w:val="34"/>
  </w:num>
  <w:num w:numId="5">
    <w:abstractNumId w:val="7"/>
  </w:num>
  <w:num w:numId="6">
    <w:abstractNumId w:val="18"/>
  </w:num>
  <w:num w:numId="7">
    <w:abstractNumId w:val="17"/>
  </w:num>
  <w:num w:numId="8">
    <w:abstractNumId w:val="1"/>
  </w:num>
  <w:num w:numId="9">
    <w:abstractNumId w:val="12"/>
  </w:num>
  <w:num w:numId="10">
    <w:abstractNumId w:val="6"/>
  </w:num>
  <w:num w:numId="11">
    <w:abstractNumId w:val="2"/>
  </w:num>
  <w:num w:numId="12">
    <w:abstractNumId w:val="30"/>
  </w:num>
  <w:num w:numId="13">
    <w:abstractNumId w:val="5"/>
  </w:num>
  <w:num w:numId="14">
    <w:abstractNumId w:val="31"/>
  </w:num>
  <w:num w:numId="15">
    <w:abstractNumId w:val="23"/>
  </w:num>
  <w:num w:numId="16">
    <w:abstractNumId w:val="10"/>
  </w:num>
  <w:num w:numId="17">
    <w:abstractNumId w:val="4"/>
  </w:num>
  <w:num w:numId="18">
    <w:abstractNumId w:val="25"/>
  </w:num>
  <w:num w:numId="19">
    <w:abstractNumId w:val="15"/>
  </w:num>
  <w:num w:numId="20">
    <w:abstractNumId w:val="27"/>
  </w:num>
  <w:num w:numId="21">
    <w:abstractNumId w:val="33"/>
  </w:num>
  <w:num w:numId="22">
    <w:abstractNumId w:val="8"/>
  </w:num>
  <w:num w:numId="23">
    <w:abstractNumId w:val="11"/>
  </w:num>
  <w:num w:numId="24">
    <w:abstractNumId w:val="22"/>
  </w:num>
  <w:num w:numId="25">
    <w:abstractNumId w:val="19"/>
  </w:num>
  <w:num w:numId="26">
    <w:abstractNumId w:val="26"/>
  </w:num>
  <w:num w:numId="27">
    <w:abstractNumId w:val="0"/>
    <w:lvlOverride w:ilvl="0">
      <w:lvl w:ilvl="0">
        <w:start w:val="1"/>
        <w:numFmt w:val="bullet"/>
        <w:pStyle w:val="Commarcadores"/>
        <w:lvlText w:val=""/>
        <w:legacy w:legacy="1" w:legacySpace="0" w:legacyIndent="283"/>
        <w:lvlJc w:val="left"/>
        <w:pPr>
          <w:ind w:left="283" w:hanging="283"/>
        </w:pPr>
        <w:rPr>
          <w:rFonts w:ascii="Symbol" w:hAnsi="Symbol" w:cs="Symbol" w:hint="default"/>
        </w:rPr>
      </w:lvl>
    </w:lvlOverride>
  </w:num>
  <w:num w:numId="28">
    <w:abstractNumId w:val="16"/>
  </w:num>
  <w:num w:numId="29">
    <w:abstractNumId w:val="21"/>
  </w:num>
  <w:num w:numId="30">
    <w:abstractNumId w:val="28"/>
  </w:num>
  <w:num w:numId="31">
    <w:abstractNumId w:val="3"/>
  </w:num>
  <w:num w:numId="32">
    <w:abstractNumId w:val="32"/>
  </w:num>
  <w:num w:numId="33">
    <w:abstractNumId w:val="14"/>
  </w:num>
  <w:num w:numId="34">
    <w:abstractNumId w:val="29"/>
  </w:num>
  <w:num w:numId="35">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6"/>
  <w:hyphenationZone w:val="425"/>
  <w:displayHorizontalDrawingGridEvery w:val="0"/>
  <w:displayVerticalDrawingGridEvery w:val="0"/>
  <w:doNotUseMarginsForDrawingGridOrigin/>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28B"/>
    <w:rsid w:val="000024D3"/>
    <w:rsid w:val="000047E8"/>
    <w:rsid w:val="00005254"/>
    <w:rsid w:val="000169FD"/>
    <w:rsid w:val="0002587E"/>
    <w:rsid w:val="00027577"/>
    <w:rsid w:val="000327CF"/>
    <w:rsid w:val="0003366C"/>
    <w:rsid w:val="00034C12"/>
    <w:rsid w:val="000431F0"/>
    <w:rsid w:val="00045DC8"/>
    <w:rsid w:val="00047514"/>
    <w:rsid w:val="00060905"/>
    <w:rsid w:val="00060EC4"/>
    <w:rsid w:val="00061707"/>
    <w:rsid w:val="00073023"/>
    <w:rsid w:val="0007780A"/>
    <w:rsid w:val="00083E48"/>
    <w:rsid w:val="000927EC"/>
    <w:rsid w:val="00095B6B"/>
    <w:rsid w:val="000B3DCD"/>
    <w:rsid w:val="000B3E4E"/>
    <w:rsid w:val="000C3EE2"/>
    <w:rsid w:val="000D2355"/>
    <w:rsid w:val="000D7E0E"/>
    <w:rsid w:val="000F0731"/>
    <w:rsid w:val="000F093F"/>
    <w:rsid w:val="000F55C2"/>
    <w:rsid w:val="00110157"/>
    <w:rsid w:val="00113EB7"/>
    <w:rsid w:val="0011476F"/>
    <w:rsid w:val="00123060"/>
    <w:rsid w:val="00130D69"/>
    <w:rsid w:val="001348B6"/>
    <w:rsid w:val="001370B6"/>
    <w:rsid w:val="001536D8"/>
    <w:rsid w:val="0017550B"/>
    <w:rsid w:val="00182A75"/>
    <w:rsid w:val="001929B9"/>
    <w:rsid w:val="001A2FA5"/>
    <w:rsid w:val="001A7886"/>
    <w:rsid w:val="001A7C04"/>
    <w:rsid w:val="001C3E04"/>
    <w:rsid w:val="001C48F7"/>
    <w:rsid w:val="001C4BD9"/>
    <w:rsid w:val="001D2D4D"/>
    <w:rsid w:val="001D43B1"/>
    <w:rsid w:val="001E4CE9"/>
    <w:rsid w:val="001F026B"/>
    <w:rsid w:val="001F46E6"/>
    <w:rsid w:val="00201762"/>
    <w:rsid w:val="00202C90"/>
    <w:rsid w:val="00206EE3"/>
    <w:rsid w:val="00207453"/>
    <w:rsid w:val="00210225"/>
    <w:rsid w:val="00217095"/>
    <w:rsid w:val="0022056D"/>
    <w:rsid w:val="00222552"/>
    <w:rsid w:val="00230704"/>
    <w:rsid w:val="0023152A"/>
    <w:rsid w:val="00234EF3"/>
    <w:rsid w:val="002429E3"/>
    <w:rsid w:val="00252FC9"/>
    <w:rsid w:val="00272A57"/>
    <w:rsid w:val="0027450A"/>
    <w:rsid w:val="002A1AE5"/>
    <w:rsid w:val="002A2ADD"/>
    <w:rsid w:val="002C028B"/>
    <w:rsid w:val="002C207B"/>
    <w:rsid w:val="002F13D1"/>
    <w:rsid w:val="002F369C"/>
    <w:rsid w:val="002F517F"/>
    <w:rsid w:val="0030065F"/>
    <w:rsid w:val="0030631B"/>
    <w:rsid w:val="00314ACE"/>
    <w:rsid w:val="00314F0F"/>
    <w:rsid w:val="00320733"/>
    <w:rsid w:val="0032160D"/>
    <w:rsid w:val="00322176"/>
    <w:rsid w:val="00323CCD"/>
    <w:rsid w:val="00325371"/>
    <w:rsid w:val="003262E7"/>
    <w:rsid w:val="00333A81"/>
    <w:rsid w:val="00335327"/>
    <w:rsid w:val="00375808"/>
    <w:rsid w:val="003904EA"/>
    <w:rsid w:val="003A4227"/>
    <w:rsid w:val="003B695B"/>
    <w:rsid w:val="003C3CBA"/>
    <w:rsid w:val="003C3F77"/>
    <w:rsid w:val="003D3C36"/>
    <w:rsid w:val="003D3D7B"/>
    <w:rsid w:val="003D7603"/>
    <w:rsid w:val="003D7CC9"/>
    <w:rsid w:val="00404420"/>
    <w:rsid w:val="00416C96"/>
    <w:rsid w:val="00432054"/>
    <w:rsid w:val="00432B6E"/>
    <w:rsid w:val="00435539"/>
    <w:rsid w:val="00437574"/>
    <w:rsid w:val="00441B58"/>
    <w:rsid w:val="00454BF0"/>
    <w:rsid w:val="004620FA"/>
    <w:rsid w:val="00462F79"/>
    <w:rsid w:val="00480693"/>
    <w:rsid w:val="0048317F"/>
    <w:rsid w:val="004841CA"/>
    <w:rsid w:val="004A0ECB"/>
    <w:rsid w:val="004A3C62"/>
    <w:rsid w:val="004A5776"/>
    <w:rsid w:val="004A6149"/>
    <w:rsid w:val="004B3506"/>
    <w:rsid w:val="004D029C"/>
    <w:rsid w:val="004D1FD5"/>
    <w:rsid w:val="004E2331"/>
    <w:rsid w:val="004E421B"/>
    <w:rsid w:val="004F20D9"/>
    <w:rsid w:val="004F2C28"/>
    <w:rsid w:val="004F63F4"/>
    <w:rsid w:val="005060D2"/>
    <w:rsid w:val="00507172"/>
    <w:rsid w:val="005120ED"/>
    <w:rsid w:val="005122FB"/>
    <w:rsid w:val="00526427"/>
    <w:rsid w:val="00527F0B"/>
    <w:rsid w:val="0054637C"/>
    <w:rsid w:val="005466FF"/>
    <w:rsid w:val="00560847"/>
    <w:rsid w:val="0057139B"/>
    <w:rsid w:val="00571508"/>
    <w:rsid w:val="005758B1"/>
    <w:rsid w:val="00585194"/>
    <w:rsid w:val="00587A85"/>
    <w:rsid w:val="0059153C"/>
    <w:rsid w:val="0059558E"/>
    <w:rsid w:val="00597421"/>
    <w:rsid w:val="005A0211"/>
    <w:rsid w:val="005C0AF9"/>
    <w:rsid w:val="005C3BC2"/>
    <w:rsid w:val="005C5CED"/>
    <w:rsid w:val="005C7A81"/>
    <w:rsid w:val="005D232C"/>
    <w:rsid w:val="005E6FAA"/>
    <w:rsid w:val="005F10A1"/>
    <w:rsid w:val="005F5132"/>
    <w:rsid w:val="005F7F5E"/>
    <w:rsid w:val="00602E56"/>
    <w:rsid w:val="00610649"/>
    <w:rsid w:val="0061348D"/>
    <w:rsid w:val="00613BB9"/>
    <w:rsid w:val="00621904"/>
    <w:rsid w:val="00630392"/>
    <w:rsid w:val="006456A4"/>
    <w:rsid w:val="00647173"/>
    <w:rsid w:val="006524FD"/>
    <w:rsid w:val="00657ED8"/>
    <w:rsid w:val="00665759"/>
    <w:rsid w:val="006706AC"/>
    <w:rsid w:val="00670859"/>
    <w:rsid w:val="00671F4F"/>
    <w:rsid w:val="00677FC0"/>
    <w:rsid w:val="00684D15"/>
    <w:rsid w:val="00685581"/>
    <w:rsid w:val="006B59CD"/>
    <w:rsid w:val="006C729C"/>
    <w:rsid w:val="006D0B59"/>
    <w:rsid w:val="006D4C16"/>
    <w:rsid w:val="006E0B7C"/>
    <w:rsid w:val="006F1EE1"/>
    <w:rsid w:val="00713B9E"/>
    <w:rsid w:val="00745469"/>
    <w:rsid w:val="0075168C"/>
    <w:rsid w:val="0075391E"/>
    <w:rsid w:val="0076010F"/>
    <w:rsid w:val="00760A66"/>
    <w:rsid w:val="00761E24"/>
    <w:rsid w:val="00765DBE"/>
    <w:rsid w:val="007669DD"/>
    <w:rsid w:val="0077025C"/>
    <w:rsid w:val="00772AFB"/>
    <w:rsid w:val="00774986"/>
    <w:rsid w:val="007870DB"/>
    <w:rsid w:val="0079184C"/>
    <w:rsid w:val="00791BC4"/>
    <w:rsid w:val="0079419C"/>
    <w:rsid w:val="00795440"/>
    <w:rsid w:val="00796B1D"/>
    <w:rsid w:val="007A2801"/>
    <w:rsid w:val="007A2F19"/>
    <w:rsid w:val="007B790A"/>
    <w:rsid w:val="007D11BF"/>
    <w:rsid w:val="007E1F78"/>
    <w:rsid w:val="007E2214"/>
    <w:rsid w:val="007E234B"/>
    <w:rsid w:val="007E346E"/>
    <w:rsid w:val="007E6718"/>
    <w:rsid w:val="007F05C8"/>
    <w:rsid w:val="007F1196"/>
    <w:rsid w:val="0081017A"/>
    <w:rsid w:val="00813869"/>
    <w:rsid w:val="00814D78"/>
    <w:rsid w:val="00821B04"/>
    <w:rsid w:val="00823C88"/>
    <w:rsid w:val="0082720A"/>
    <w:rsid w:val="00832662"/>
    <w:rsid w:val="00847205"/>
    <w:rsid w:val="008511B5"/>
    <w:rsid w:val="008535C0"/>
    <w:rsid w:val="00861562"/>
    <w:rsid w:val="0086736E"/>
    <w:rsid w:val="00870FB9"/>
    <w:rsid w:val="00871CA2"/>
    <w:rsid w:val="00880C93"/>
    <w:rsid w:val="00886B9B"/>
    <w:rsid w:val="00896C0C"/>
    <w:rsid w:val="008A0D8D"/>
    <w:rsid w:val="008B56A4"/>
    <w:rsid w:val="008B6BD7"/>
    <w:rsid w:val="008C740D"/>
    <w:rsid w:val="008D322F"/>
    <w:rsid w:val="008D4C1D"/>
    <w:rsid w:val="008E5D93"/>
    <w:rsid w:val="008E7531"/>
    <w:rsid w:val="00901C09"/>
    <w:rsid w:val="00903030"/>
    <w:rsid w:val="00904C47"/>
    <w:rsid w:val="00910409"/>
    <w:rsid w:val="0091104C"/>
    <w:rsid w:val="00912DD0"/>
    <w:rsid w:val="009139F9"/>
    <w:rsid w:val="00913AC4"/>
    <w:rsid w:val="00914DB7"/>
    <w:rsid w:val="00915C9F"/>
    <w:rsid w:val="00922DED"/>
    <w:rsid w:val="00956A0F"/>
    <w:rsid w:val="00965556"/>
    <w:rsid w:val="00967B17"/>
    <w:rsid w:val="0097366D"/>
    <w:rsid w:val="00984158"/>
    <w:rsid w:val="00995209"/>
    <w:rsid w:val="0099642F"/>
    <w:rsid w:val="009A2D0E"/>
    <w:rsid w:val="009B1E6F"/>
    <w:rsid w:val="009C6FE1"/>
    <w:rsid w:val="009C7E3C"/>
    <w:rsid w:val="009D207A"/>
    <w:rsid w:val="009D3CF9"/>
    <w:rsid w:val="009D401C"/>
    <w:rsid w:val="009D5DBA"/>
    <w:rsid w:val="009E0240"/>
    <w:rsid w:val="009E4E1F"/>
    <w:rsid w:val="009F6588"/>
    <w:rsid w:val="00A23871"/>
    <w:rsid w:val="00A37405"/>
    <w:rsid w:val="00A44149"/>
    <w:rsid w:val="00A46958"/>
    <w:rsid w:val="00A47F29"/>
    <w:rsid w:val="00A74AA9"/>
    <w:rsid w:val="00A81433"/>
    <w:rsid w:val="00A910D8"/>
    <w:rsid w:val="00A97B19"/>
    <w:rsid w:val="00AA078B"/>
    <w:rsid w:val="00AB2B08"/>
    <w:rsid w:val="00AB614B"/>
    <w:rsid w:val="00AC3D3E"/>
    <w:rsid w:val="00AC5B44"/>
    <w:rsid w:val="00AC5D90"/>
    <w:rsid w:val="00AD31DC"/>
    <w:rsid w:val="00AE6103"/>
    <w:rsid w:val="00AF4906"/>
    <w:rsid w:val="00B245F1"/>
    <w:rsid w:val="00B26D13"/>
    <w:rsid w:val="00B31228"/>
    <w:rsid w:val="00B42D5D"/>
    <w:rsid w:val="00B4331E"/>
    <w:rsid w:val="00B46840"/>
    <w:rsid w:val="00B5165D"/>
    <w:rsid w:val="00B52EAF"/>
    <w:rsid w:val="00B57C68"/>
    <w:rsid w:val="00B63C5A"/>
    <w:rsid w:val="00B72A5E"/>
    <w:rsid w:val="00B82089"/>
    <w:rsid w:val="00B83D0B"/>
    <w:rsid w:val="00BA0007"/>
    <w:rsid w:val="00BA5A70"/>
    <w:rsid w:val="00BC372C"/>
    <w:rsid w:val="00BF343C"/>
    <w:rsid w:val="00C10679"/>
    <w:rsid w:val="00C15DA5"/>
    <w:rsid w:val="00C20D0E"/>
    <w:rsid w:val="00C31DC0"/>
    <w:rsid w:val="00C35D08"/>
    <w:rsid w:val="00C5345C"/>
    <w:rsid w:val="00C55778"/>
    <w:rsid w:val="00C62A16"/>
    <w:rsid w:val="00C70B74"/>
    <w:rsid w:val="00C7354B"/>
    <w:rsid w:val="00C80610"/>
    <w:rsid w:val="00C832BD"/>
    <w:rsid w:val="00C920CB"/>
    <w:rsid w:val="00C95E68"/>
    <w:rsid w:val="00CA3C52"/>
    <w:rsid w:val="00CB45FB"/>
    <w:rsid w:val="00CC38B9"/>
    <w:rsid w:val="00CC754E"/>
    <w:rsid w:val="00CD698D"/>
    <w:rsid w:val="00CF13FF"/>
    <w:rsid w:val="00CF48A3"/>
    <w:rsid w:val="00D0376B"/>
    <w:rsid w:val="00D15349"/>
    <w:rsid w:val="00D171D1"/>
    <w:rsid w:val="00D318BF"/>
    <w:rsid w:val="00D44BCC"/>
    <w:rsid w:val="00D510FE"/>
    <w:rsid w:val="00D56030"/>
    <w:rsid w:val="00D60F56"/>
    <w:rsid w:val="00D61707"/>
    <w:rsid w:val="00D65581"/>
    <w:rsid w:val="00D660E0"/>
    <w:rsid w:val="00D676C2"/>
    <w:rsid w:val="00D701B2"/>
    <w:rsid w:val="00D828C4"/>
    <w:rsid w:val="00D94763"/>
    <w:rsid w:val="00D97EAF"/>
    <w:rsid w:val="00DA35DD"/>
    <w:rsid w:val="00DE2C2A"/>
    <w:rsid w:val="00DF05F5"/>
    <w:rsid w:val="00DF5582"/>
    <w:rsid w:val="00DF786B"/>
    <w:rsid w:val="00E03E83"/>
    <w:rsid w:val="00E040B3"/>
    <w:rsid w:val="00E050C7"/>
    <w:rsid w:val="00E07617"/>
    <w:rsid w:val="00E25B75"/>
    <w:rsid w:val="00E365DE"/>
    <w:rsid w:val="00E40FE3"/>
    <w:rsid w:val="00E4154A"/>
    <w:rsid w:val="00E5778E"/>
    <w:rsid w:val="00E63189"/>
    <w:rsid w:val="00E679C2"/>
    <w:rsid w:val="00E67C93"/>
    <w:rsid w:val="00E81253"/>
    <w:rsid w:val="00E95BA2"/>
    <w:rsid w:val="00E97582"/>
    <w:rsid w:val="00EA6359"/>
    <w:rsid w:val="00EC3441"/>
    <w:rsid w:val="00EE146B"/>
    <w:rsid w:val="00EE1B15"/>
    <w:rsid w:val="00EE7337"/>
    <w:rsid w:val="00EF5B5D"/>
    <w:rsid w:val="00F12C0E"/>
    <w:rsid w:val="00F14CEB"/>
    <w:rsid w:val="00F21F75"/>
    <w:rsid w:val="00F22546"/>
    <w:rsid w:val="00F32D25"/>
    <w:rsid w:val="00F34732"/>
    <w:rsid w:val="00F604A9"/>
    <w:rsid w:val="00F74D38"/>
    <w:rsid w:val="00F81C49"/>
    <w:rsid w:val="00F900BC"/>
    <w:rsid w:val="00F92E82"/>
    <w:rsid w:val="00FC41EF"/>
    <w:rsid w:val="00FC6DD2"/>
    <w:rsid w:val="00FC7BD5"/>
    <w:rsid w:val="00FD2BA0"/>
    <w:rsid w:val="00FE0F3F"/>
    <w:rsid w:val="00FE1DF3"/>
    <w:rsid w:val="00FE3E18"/>
    <w:rsid w:val="00FF210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1E315BA"/>
  <w15:docId w15:val="{584B2056-A850-48DE-BA58-BAEB126CE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6A4"/>
    <w:pPr>
      <w:spacing w:line="360" w:lineRule="auto"/>
      <w:jc w:val="both"/>
    </w:pPr>
    <w:rPr>
      <w:sz w:val="24"/>
    </w:rPr>
  </w:style>
  <w:style w:type="paragraph" w:styleId="Ttulo1">
    <w:name w:val="heading 1"/>
    <w:basedOn w:val="Normal"/>
    <w:next w:val="Normal"/>
    <w:autoRedefine/>
    <w:qFormat/>
    <w:rsid w:val="004E421B"/>
    <w:pPr>
      <w:keepNext/>
      <w:numPr>
        <w:numId w:val="1"/>
      </w:numPr>
      <w:tabs>
        <w:tab w:val="clear" w:pos="360"/>
        <w:tab w:val="left" w:pos="567"/>
      </w:tabs>
      <w:spacing w:after="360"/>
      <w:ind w:left="680" w:hanging="680"/>
      <w:outlineLvl w:val="0"/>
    </w:pPr>
    <w:rPr>
      <w:b/>
      <w:caps/>
      <w:sz w:val="28"/>
    </w:rPr>
  </w:style>
  <w:style w:type="paragraph" w:styleId="Ttulo2">
    <w:name w:val="heading 2"/>
    <w:basedOn w:val="Normal"/>
    <w:next w:val="Normal"/>
    <w:autoRedefine/>
    <w:qFormat/>
    <w:rsid w:val="005E6FAA"/>
    <w:pPr>
      <w:keepNext/>
      <w:numPr>
        <w:ilvl w:val="1"/>
        <w:numId w:val="1"/>
      </w:numPr>
      <w:spacing w:before="240" w:after="240"/>
      <w:ind w:left="0"/>
      <w:outlineLvl w:val="1"/>
    </w:pPr>
    <w:rPr>
      <w:b/>
    </w:rPr>
  </w:style>
  <w:style w:type="paragraph" w:styleId="Ttulo3">
    <w:name w:val="heading 3"/>
    <w:basedOn w:val="Normal"/>
    <w:next w:val="Normal"/>
    <w:autoRedefine/>
    <w:qFormat/>
    <w:rsid w:val="0032160D"/>
    <w:pPr>
      <w:keepNext/>
      <w:numPr>
        <w:ilvl w:val="2"/>
        <w:numId w:val="1"/>
      </w:numPr>
      <w:spacing w:before="240" w:after="120"/>
      <w:outlineLvl w:val="2"/>
    </w:pPr>
    <w:rPr>
      <w:b/>
    </w:rPr>
  </w:style>
  <w:style w:type="paragraph" w:styleId="Ttulo4">
    <w:name w:val="heading 4"/>
    <w:basedOn w:val="Normal"/>
    <w:next w:val="Normal"/>
    <w:qFormat/>
    <w:pPr>
      <w:keepNext/>
      <w:numPr>
        <w:ilvl w:val="3"/>
        <w:numId w:val="1"/>
      </w:numPr>
      <w:outlineLvl w:val="3"/>
    </w:pPr>
    <w:rPr>
      <w:b/>
    </w:rPr>
  </w:style>
  <w:style w:type="paragraph" w:styleId="Ttulo5">
    <w:name w:val="heading 5"/>
    <w:basedOn w:val="Normal"/>
    <w:next w:val="Normal"/>
    <w:qFormat/>
    <w:pPr>
      <w:keepNext/>
      <w:shd w:val="solid" w:color="FFFFFF" w:fill="auto"/>
      <w:outlineLvl w:val="4"/>
    </w:pPr>
    <w:rPr>
      <w:b/>
      <w:caps/>
    </w:rPr>
  </w:style>
  <w:style w:type="paragraph" w:styleId="Ttulo6">
    <w:name w:val="heading 6"/>
    <w:basedOn w:val="Normal"/>
    <w:next w:val="Normal"/>
    <w:qFormat/>
    <w:pPr>
      <w:keepNext/>
      <w:numPr>
        <w:ilvl w:val="5"/>
        <w:numId w:val="1"/>
      </w:numPr>
      <w:spacing w:line="260" w:lineRule="exact"/>
      <w:outlineLvl w:val="5"/>
    </w:pPr>
  </w:style>
  <w:style w:type="paragraph" w:styleId="Ttulo7">
    <w:name w:val="heading 7"/>
    <w:basedOn w:val="Normal"/>
    <w:next w:val="Normal"/>
    <w:qFormat/>
    <w:pPr>
      <w:keepNext/>
      <w:numPr>
        <w:ilvl w:val="6"/>
        <w:numId w:val="1"/>
      </w:numPr>
      <w:outlineLvl w:val="6"/>
    </w:pPr>
  </w:style>
  <w:style w:type="paragraph" w:styleId="Ttulo8">
    <w:name w:val="heading 8"/>
    <w:basedOn w:val="Normal"/>
    <w:next w:val="Normal"/>
    <w:qFormat/>
    <w:pPr>
      <w:keepNext/>
      <w:numPr>
        <w:ilvl w:val="7"/>
        <w:numId w:val="1"/>
      </w:numPr>
      <w:outlineLvl w:val="7"/>
    </w:pPr>
    <w:rPr>
      <w:b/>
    </w:rPr>
  </w:style>
  <w:style w:type="paragraph" w:styleId="Ttulo9">
    <w:name w:val="heading 9"/>
    <w:basedOn w:val="Normal"/>
    <w:next w:val="Normal"/>
    <w:qFormat/>
    <w:pPr>
      <w:keepNext/>
      <w:numPr>
        <w:ilvl w:val="8"/>
        <w:numId w:val="1"/>
      </w:numPr>
      <w:spacing w:after="60"/>
      <w:outlineLvl w:val="8"/>
    </w:pPr>
    <w:rPr>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semiHidden/>
  </w:style>
  <w:style w:type="paragraph" w:styleId="Ttulo">
    <w:name w:val="Title"/>
    <w:basedOn w:val="Normal"/>
    <w:qFormat/>
    <w:pPr>
      <w:jc w:val="center"/>
    </w:pPr>
    <w:rPr>
      <w:b/>
      <w:lang w:val="en-US"/>
    </w:rPr>
  </w:style>
  <w:style w:type="paragraph" w:styleId="Recuodecorpodetexto">
    <w:name w:val="Body Text Indent"/>
    <w:basedOn w:val="Normal"/>
    <w:semiHidden/>
    <w:pPr>
      <w:ind w:firstLine="567"/>
    </w:pPr>
    <w:rPr>
      <w:rFonts w:ascii="Arial" w:hAnsi="Arial"/>
    </w:rPr>
  </w:style>
  <w:style w:type="paragraph" w:styleId="Corpodetexto2">
    <w:name w:val="Body Text 2"/>
    <w:basedOn w:val="Normal"/>
    <w:semiHidden/>
    <w:pPr>
      <w:spacing w:line="240" w:lineRule="auto"/>
      <w:jc w:val="center"/>
    </w:pPr>
    <w:rPr>
      <w:b/>
      <w:caps/>
    </w:rPr>
  </w:style>
  <w:style w:type="paragraph" w:styleId="Recuodecorpodetexto2">
    <w:name w:val="Body Text Indent 2"/>
    <w:basedOn w:val="Normal"/>
    <w:semiHidden/>
    <w:pPr>
      <w:ind w:firstLine="567"/>
    </w:pPr>
    <w:rPr>
      <w:rFonts w:ascii="Arial" w:hAnsi="Arial"/>
      <w:sz w:val="22"/>
    </w:rPr>
  </w:style>
  <w:style w:type="paragraph" w:styleId="Recuodecorpodetexto3">
    <w:name w:val="Body Text Indent 3"/>
    <w:basedOn w:val="Normal"/>
    <w:semiHidden/>
    <w:pPr>
      <w:ind w:left="4536" w:right="142"/>
    </w:pPr>
    <w:rPr>
      <w:snapToGrid w:val="0"/>
    </w:rPr>
  </w:style>
  <w:style w:type="paragraph" w:styleId="Corpodetexto3">
    <w:name w:val="Body Text 3"/>
    <w:basedOn w:val="Normal"/>
    <w:link w:val="Corpodetexto3Char"/>
    <w:semiHidden/>
    <w:pPr>
      <w:spacing w:line="240" w:lineRule="auto"/>
      <w:ind w:left="4536" w:right="142"/>
    </w:pPr>
  </w:style>
  <w:style w:type="paragraph" w:styleId="Legenda">
    <w:name w:val="caption"/>
    <w:basedOn w:val="Normal"/>
    <w:next w:val="Normal"/>
    <w:qFormat/>
    <w:rsid w:val="008E5D93"/>
    <w:pPr>
      <w:shd w:val="solid" w:color="FFFFFF" w:fill="auto"/>
      <w:spacing w:after="120" w:line="240" w:lineRule="auto"/>
      <w:ind w:left="284"/>
      <w:jc w:val="left"/>
    </w:pPr>
    <w:rPr>
      <w:sz w:val="20"/>
    </w:rPr>
  </w:style>
  <w:style w:type="paragraph" w:styleId="Cabealho">
    <w:name w:val="header"/>
    <w:basedOn w:val="Normal"/>
    <w:semiHidden/>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basedOn w:val="Fontepargpadro"/>
    <w:semiHidden/>
    <w:rPr>
      <w:rFonts w:ascii="Times New Roman" w:hAnsi="Times New Roman"/>
      <w:sz w:val="26"/>
    </w:rPr>
  </w:style>
  <w:style w:type="character" w:styleId="Hyperlink">
    <w:name w:val="Hyperlink"/>
    <w:basedOn w:val="Fontepargpadro"/>
    <w:uiPriority w:val="99"/>
    <w:rPr>
      <w:color w:val="0000FF"/>
      <w:u w:val="single"/>
    </w:rPr>
  </w:style>
  <w:style w:type="paragraph" w:styleId="Sumrio5">
    <w:name w:val="toc 5"/>
    <w:basedOn w:val="Normal"/>
    <w:next w:val="Normal"/>
    <w:autoRedefine/>
    <w:uiPriority w:val="39"/>
    <w:pPr>
      <w:ind w:left="113" w:right="113"/>
    </w:pPr>
    <w:rPr>
      <w:b/>
      <w:caps/>
    </w:rPr>
  </w:style>
  <w:style w:type="paragraph" w:customStyle="1" w:styleId="Examinadora">
    <w:name w:val="Examinadora"/>
    <w:basedOn w:val="Normal"/>
    <w:next w:val="Normal"/>
    <w:pPr>
      <w:spacing w:line="240" w:lineRule="auto"/>
      <w:ind w:left="4253" w:right="142"/>
    </w:pPr>
    <w:rPr>
      <w:b/>
    </w:rPr>
  </w:style>
  <w:style w:type="paragraph" w:styleId="ndicedeilustraes">
    <w:name w:val="table of figures"/>
    <w:basedOn w:val="Normal"/>
    <w:next w:val="Normal"/>
    <w:uiPriority w:val="99"/>
    <w:pPr>
      <w:ind w:left="113" w:right="113"/>
    </w:pPr>
  </w:style>
  <w:style w:type="paragraph" w:styleId="Sumrio1">
    <w:name w:val="toc 1"/>
    <w:basedOn w:val="Normal"/>
    <w:next w:val="Normal"/>
    <w:autoRedefine/>
    <w:uiPriority w:val="39"/>
    <w:rsid w:val="00CC38B9"/>
    <w:pPr>
      <w:tabs>
        <w:tab w:val="left" w:pos="426"/>
        <w:tab w:val="right" w:leader="dot" w:pos="9062"/>
      </w:tabs>
      <w:ind w:left="113" w:right="113"/>
      <w:jc w:val="left"/>
    </w:pPr>
    <w:rPr>
      <w:b/>
      <w:caps/>
    </w:rPr>
  </w:style>
  <w:style w:type="paragraph" w:styleId="Sumrio2">
    <w:name w:val="toc 2"/>
    <w:basedOn w:val="Normal"/>
    <w:next w:val="Normal"/>
    <w:autoRedefine/>
    <w:uiPriority w:val="39"/>
    <w:pPr>
      <w:ind w:left="425" w:right="113"/>
    </w:pPr>
  </w:style>
  <w:style w:type="paragraph" w:styleId="Sumrio3">
    <w:name w:val="toc 3"/>
    <w:basedOn w:val="Normal"/>
    <w:next w:val="Normal"/>
    <w:autoRedefine/>
    <w:uiPriority w:val="39"/>
    <w:pPr>
      <w:ind w:left="851" w:right="113"/>
    </w:pPr>
  </w:style>
  <w:style w:type="paragraph" w:styleId="Sumrio4">
    <w:name w:val="toc 4"/>
    <w:basedOn w:val="Normal"/>
    <w:next w:val="Normal"/>
    <w:autoRedefine/>
    <w:semiHidden/>
    <w:pPr>
      <w:ind w:left="1508" w:right="113"/>
      <w:outlineLvl w:val="3"/>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styleId="Textodenotadefim">
    <w:name w:val="endnote text"/>
    <w:basedOn w:val="Normal"/>
    <w:semiHidden/>
  </w:style>
  <w:style w:type="character" w:styleId="Refdenotadefim">
    <w:name w:val="endnote reference"/>
    <w:basedOn w:val="Fontepargpadro"/>
    <w:semiHidden/>
    <w:rPr>
      <w:rFonts w:ascii="Times New Roman" w:hAnsi="Times New Roman"/>
      <w:sz w:val="26"/>
      <w:vertAlign w:val="baseline"/>
    </w:rPr>
  </w:style>
  <w:style w:type="paragraph" w:styleId="Textodenotaderodap">
    <w:name w:val="footnote text"/>
    <w:basedOn w:val="Normal"/>
    <w:semiHidden/>
  </w:style>
  <w:style w:type="character" w:styleId="Refdenotaderodap">
    <w:name w:val="footnote reference"/>
    <w:basedOn w:val="Fontepargpadro"/>
    <w:semiHidden/>
    <w:rPr>
      <w:vertAlign w:val="superscript"/>
    </w:rPr>
  </w:style>
  <w:style w:type="paragraph" w:styleId="Textodebalo">
    <w:name w:val="Balloon Text"/>
    <w:basedOn w:val="Normal"/>
    <w:link w:val="TextodebaloChar"/>
    <w:uiPriority w:val="99"/>
    <w:semiHidden/>
    <w:unhideWhenUsed/>
    <w:rsid w:val="00713B9E"/>
    <w:pPr>
      <w:spacing w:line="240" w:lineRule="auto"/>
    </w:pPr>
    <w:rPr>
      <w:rFonts w:ascii="Tahoma" w:hAnsi="Tahoma" w:cs="Tahoma"/>
      <w:sz w:val="16"/>
      <w:szCs w:val="16"/>
    </w:rPr>
  </w:style>
  <w:style w:type="paragraph" w:customStyle="1" w:styleId="dedicatoria">
    <w:name w:val="dedicatoria"/>
    <w:basedOn w:val="Ttulo5"/>
    <w:pPr>
      <w:spacing w:before="9960" w:line="240" w:lineRule="auto"/>
      <w:jc w:val="right"/>
    </w:pPr>
    <w:rPr>
      <w:b w:val="0"/>
      <w:caps w:val="0"/>
    </w:rPr>
  </w:style>
  <w:style w:type="paragraph" w:customStyle="1" w:styleId="corpodetexto4">
    <w:name w:val="corpo de texto 4"/>
    <w:basedOn w:val="Corpodetexto"/>
    <w:pPr>
      <w:spacing w:before="9960" w:line="240" w:lineRule="auto"/>
      <w:jc w:val="right"/>
    </w:pPr>
  </w:style>
  <w:style w:type="paragraph" w:customStyle="1" w:styleId="Capa">
    <w:name w:val="Capa"/>
    <w:basedOn w:val="Corpodetexto2"/>
    <w:rPr>
      <w:sz w:val="32"/>
    </w:rPr>
  </w:style>
  <w:style w:type="paragraph" w:customStyle="1" w:styleId="Autor">
    <w:name w:val="Autor"/>
    <w:basedOn w:val="Capa"/>
    <w:rPr>
      <w:sz w:val="28"/>
    </w:rPr>
  </w:style>
  <w:style w:type="character" w:customStyle="1" w:styleId="TextodebaloChar">
    <w:name w:val="Texto de balão Char"/>
    <w:basedOn w:val="Fontepargpadro"/>
    <w:link w:val="Textodebalo"/>
    <w:uiPriority w:val="99"/>
    <w:semiHidden/>
    <w:rsid w:val="00713B9E"/>
    <w:rPr>
      <w:rFonts w:ascii="Tahoma" w:hAnsi="Tahoma" w:cs="Tahoma"/>
      <w:sz w:val="16"/>
      <w:szCs w:val="16"/>
    </w:rPr>
  </w:style>
  <w:style w:type="table" w:styleId="Tabelacomgrade">
    <w:name w:val="Table Grid"/>
    <w:basedOn w:val="Tabelanormal"/>
    <w:uiPriority w:val="59"/>
    <w:rsid w:val="00E41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0327CF"/>
    <w:pPr>
      <w:ind w:left="720"/>
      <w:contextualSpacing/>
    </w:pPr>
  </w:style>
  <w:style w:type="paragraph" w:styleId="Citao">
    <w:name w:val="Quote"/>
    <w:basedOn w:val="Normal"/>
    <w:next w:val="Normal"/>
    <w:link w:val="CitaoChar"/>
    <w:autoRedefine/>
    <w:uiPriority w:val="29"/>
    <w:qFormat/>
    <w:rsid w:val="00984158"/>
    <w:pPr>
      <w:ind w:left="2268"/>
    </w:pPr>
    <w:rPr>
      <w:iCs/>
      <w:color w:val="000000" w:themeColor="text1"/>
      <w:sz w:val="20"/>
      <w:szCs w:val="22"/>
    </w:rPr>
  </w:style>
  <w:style w:type="character" w:customStyle="1" w:styleId="CitaoChar">
    <w:name w:val="Citação Char"/>
    <w:basedOn w:val="Fontepargpadro"/>
    <w:link w:val="Citao"/>
    <w:uiPriority w:val="29"/>
    <w:rsid w:val="00984158"/>
    <w:rPr>
      <w:iCs/>
      <w:color w:val="000000" w:themeColor="text1"/>
      <w:szCs w:val="22"/>
    </w:rPr>
  </w:style>
  <w:style w:type="character" w:customStyle="1" w:styleId="st">
    <w:name w:val="st"/>
    <w:basedOn w:val="Fontepargpadro"/>
    <w:rsid w:val="005C3BC2"/>
  </w:style>
  <w:style w:type="paragraph" w:customStyle="1" w:styleId="Notas">
    <w:name w:val="Notas"/>
    <w:basedOn w:val="Normal"/>
    <w:autoRedefine/>
    <w:qFormat/>
    <w:rsid w:val="00FE0F3F"/>
    <w:pPr>
      <w:spacing w:line="240" w:lineRule="auto"/>
      <w:ind w:left="1134"/>
    </w:pPr>
    <w:rPr>
      <w:sz w:val="18"/>
    </w:rPr>
  </w:style>
  <w:style w:type="character" w:styleId="TextodoEspaoReservado">
    <w:name w:val="Placeholder Text"/>
    <w:basedOn w:val="Fontepargpadro"/>
    <w:uiPriority w:val="99"/>
    <w:semiHidden/>
    <w:rsid w:val="000C3EE2"/>
    <w:rPr>
      <w:color w:val="808080"/>
    </w:rPr>
  </w:style>
  <w:style w:type="paragraph" w:styleId="CabealhodoSumrio">
    <w:name w:val="TOC Heading"/>
    <w:basedOn w:val="Ttulo1"/>
    <w:next w:val="Normal"/>
    <w:uiPriority w:val="39"/>
    <w:semiHidden/>
    <w:unhideWhenUsed/>
    <w:qFormat/>
    <w:rsid w:val="00F32D25"/>
    <w:pPr>
      <w:keepLines/>
      <w:numPr>
        <w:numId w:val="0"/>
      </w:numPr>
      <w:spacing w:before="480" w:after="0" w:line="276" w:lineRule="auto"/>
      <w:jc w:val="left"/>
      <w:outlineLvl w:val="9"/>
    </w:pPr>
    <w:rPr>
      <w:rFonts w:asciiTheme="majorHAnsi" w:eastAsiaTheme="majorEastAsia" w:hAnsiTheme="majorHAnsi" w:cstheme="majorBidi"/>
      <w:bCs/>
      <w:caps w:val="0"/>
      <w:color w:val="365F91" w:themeColor="accent1" w:themeShade="BF"/>
      <w:szCs w:val="28"/>
    </w:rPr>
  </w:style>
  <w:style w:type="paragraph" w:customStyle="1" w:styleId="Default">
    <w:name w:val="Default"/>
    <w:rsid w:val="00EA6359"/>
    <w:pPr>
      <w:autoSpaceDE w:val="0"/>
      <w:autoSpaceDN w:val="0"/>
      <w:adjustRightInd w:val="0"/>
    </w:pPr>
    <w:rPr>
      <w:rFonts w:ascii="Arial" w:hAnsi="Arial" w:cs="Arial"/>
      <w:color w:val="000000"/>
      <w:sz w:val="24"/>
      <w:szCs w:val="24"/>
    </w:rPr>
  </w:style>
  <w:style w:type="paragraph" w:styleId="Commarcadores">
    <w:name w:val="List Bullet"/>
    <w:basedOn w:val="Normal"/>
    <w:autoRedefine/>
    <w:uiPriority w:val="99"/>
    <w:rsid w:val="000047E8"/>
    <w:pPr>
      <w:numPr>
        <w:numId w:val="27"/>
      </w:numPr>
      <w:tabs>
        <w:tab w:val="left" w:pos="426"/>
      </w:tabs>
      <w:autoSpaceDE w:val="0"/>
      <w:autoSpaceDN w:val="0"/>
      <w:spacing w:line="240" w:lineRule="auto"/>
    </w:pPr>
    <w:rPr>
      <w:rFonts w:eastAsiaTheme="minorEastAsia"/>
      <w:sz w:val="22"/>
      <w:szCs w:val="22"/>
    </w:rPr>
  </w:style>
  <w:style w:type="character" w:customStyle="1" w:styleId="Corpodetexto3Char">
    <w:name w:val="Corpo de texto 3 Char"/>
    <w:basedOn w:val="Fontepargpadro"/>
    <w:link w:val="Corpodetexto3"/>
    <w:semiHidden/>
    <w:rsid w:val="0057139B"/>
    <w:rPr>
      <w:sz w:val="24"/>
    </w:rPr>
  </w:style>
  <w:style w:type="character" w:styleId="Refdecomentrio">
    <w:name w:val="annotation reference"/>
    <w:basedOn w:val="Fontepargpadro"/>
    <w:uiPriority w:val="99"/>
    <w:semiHidden/>
    <w:unhideWhenUsed/>
    <w:rsid w:val="00B5165D"/>
    <w:rPr>
      <w:sz w:val="16"/>
      <w:szCs w:val="16"/>
    </w:rPr>
  </w:style>
  <w:style w:type="paragraph" w:styleId="Textodecomentrio">
    <w:name w:val="annotation text"/>
    <w:basedOn w:val="Normal"/>
    <w:link w:val="TextodecomentrioChar"/>
    <w:uiPriority w:val="99"/>
    <w:semiHidden/>
    <w:unhideWhenUsed/>
    <w:rsid w:val="00B5165D"/>
    <w:pPr>
      <w:spacing w:line="240" w:lineRule="auto"/>
    </w:pPr>
    <w:rPr>
      <w:sz w:val="20"/>
    </w:rPr>
  </w:style>
  <w:style w:type="character" w:customStyle="1" w:styleId="TextodecomentrioChar">
    <w:name w:val="Texto de comentário Char"/>
    <w:basedOn w:val="Fontepargpadro"/>
    <w:link w:val="Textodecomentrio"/>
    <w:uiPriority w:val="99"/>
    <w:semiHidden/>
    <w:rsid w:val="00B5165D"/>
  </w:style>
  <w:style w:type="paragraph" w:styleId="Assuntodocomentrio">
    <w:name w:val="annotation subject"/>
    <w:basedOn w:val="Textodecomentrio"/>
    <w:next w:val="Textodecomentrio"/>
    <w:link w:val="AssuntodocomentrioChar"/>
    <w:uiPriority w:val="99"/>
    <w:semiHidden/>
    <w:unhideWhenUsed/>
    <w:rsid w:val="00B5165D"/>
    <w:rPr>
      <w:b/>
      <w:bCs/>
    </w:rPr>
  </w:style>
  <w:style w:type="character" w:customStyle="1" w:styleId="AssuntodocomentrioChar">
    <w:name w:val="Assunto do comentário Char"/>
    <w:basedOn w:val="TextodecomentrioChar"/>
    <w:link w:val="Assuntodocomentrio"/>
    <w:uiPriority w:val="99"/>
    <w:semiHidden/>
    <w:rsid w:val="00B5165D"/>
    <w:rPr>
      <w:b/>
      <w:bCs/>
    </w:rPr>
  </w:style>
  <w:style w:type="character" w:styleId="MenoPendente">
    <w:name w:val="Unresolved Mention"/>
    <w:basedOn w:val="Fontepargpadro"/>
    <w:uiPriority w:val="99"/>
    <w:semiHidden/>
    <w:unhideWhenUsed/>
    <w:rsid w:val="00D828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2496">
      <w:bodyDiv w:val="1"/>
      <w:marLeft w:val="0"/>
      <w:marRight w:val="0"/>
      <w:marTop w:val="0"/>
      <w:marBottom w:val="0"/>
      <w:divBdr>
        <w:top w:val="none" w:sz="0" w:space="0" w:color="auto"/>
        <w:left w:val="none" w:sz="0" w:space="0" w:color="auto"/>
        <w:bottom w:val="none" w:sz="0" w:space="0" w:color="auto"/>
        <w:right w:val="none" w:sz="0" w:space="0" w:color="auto"/>
      </w:divBdr>
      <w:divsChild>
        <w:div w:id="127824684">
          <w:marLeft w:val="547"/>
          <w:marRight w:val="0"/>
          <w:marTop w:val="134"/>
          <w:marBottom w:val="0"/>
          <w:divBdr>
            <w:top w:val="none" w:sz="0" w:space="0" w:color="auto"/>
            <w:left w:val="none" w:sz="0" w:space="0" w:color="auto"/>
            <w:bottom w:val="none" w:sz="0" w:space="0" w:color="auto"/>
            <w:right w:val="none" w:sz="0" w:space="0" w:color="auto"/>
          </w:divBdr>
        </w:div>
      </w:divsChild>
    </w:div>
    <w:div w:id="43726400">
      <w:bodyDiv w:val="1"/>
      <w:marLeft w:val="0"/>
      <w:marRight w:val="0"/>
      <w:marTop w:val="0"/>
      <w:marBottom w:val="0"/>
      <w:divBdr>
        <w:top w:val="none" w:sz="0" w:space="0" w:color="auto"/>
        <w:left w:val="none" w:sz="0" w:space="0" w:color="auto"/>
        <w:bottom w:val="none" w:sz="0" w:space="0" w:color="auto"/>
        <w:right w:val="none" w:sz="0" w:space="0" w:color="auto"/>
      </w:divBdr>
    </w:div>
    <w:div w:id="44106180">
      <w:bodyDiv w:val="1"/>
      <w:marLeft w:val="0"/>
      <w:marRight w:val="0"/>
      <w:marTop w:val="0"/>
      <w:marBottom w:val="0"/>
      <w:divBdr>
        <w:top w:val="none" w:sz="0" w:space="0" w:color="auto"/>
        <w:left w:val="none" w:sz="0" w:space="0" w:color="auto"/>
        <w:bottom w:val="none" w:sz="0" w:space="0" w:color="auto"/>
        <w:right w:val="none" w:sz="0" w:space="0" w:color="auto"/>
      </w:divBdr>
    </w:div>
    <w:div w:id="306934208">
      <w:bodyDiv w:val="1"/>
      <w:marLeft w:val="0"/>
      <w:marRight w:val="0"/>
      <w:marTop w:val="0"/>
      <w:marBottom w:val="0"/>
      <w:divBdr>
        <w:top w:val="none" w:sz="0" w:space="0" w:color="auto"/>
        <w:left w:val="none" w:sz="0" w:space="0" w:color="auto"/>
        <w:bottom w:val="none" w:sz="0" w:space="0" w:color="auto"/>
        <w:right w:val="none" w:sz="0" w:space="0" w:color="auto"/>
      </w:divBdr>
    </w:div>
    <w:div w:id="359823858">
      <w:bodyDiv w:val="1"/>
      <w:marLeft w:val="0"/>
      <w:marRight w:val="0"/>
      <w:marTop w:val="0"/>
      <w:marBottom w:val="0"/>
      <w:divBdr>
        <w:top w:val="none" w:sz="0" w:space="0" w:color="auto"/>
        <w:left w:val="none" w:sz="0" w:space="0" w:color="auto"/>
        <w:bottom w:val="none" w:sz="0" w:space="0" w:color="auto"/>
        <w:right w:val="none" w:sz="0" w:space="0" w:color="auto"/>
      </w:divBdr>
    </w:div>
    <w:div w:id="475756936">
      <w:bodyDiv w:val="1"/>
      <w:marLeft w:val="0"/>
      <w:marRight w:val="0"/>
      <w:marTop w:val="0"/>
      <w:marBottom w:val="0"/>
      <w:divBdr>
        <w:top w:val="none" w:sz="0" w:space="0" w:color="auto"/>
        <w:left w:val="none" w:sz="0" w:space="0" w:color="auto"/>
        <w:bottom w:val="none" w:sz="0" w:space="0" w:color="auto"/>
        <w:right w:val="none" w:sz="0" w:space="0" w:color="auto"/>
      </w:divBdr>
    </w:div>
    <w:div w:id="493649279">
      <w:bodyDiv w:val="1"/>
      <w:marLeft w:val="0"/>
      <w:marRight w:val="0"/>
      <w:marTop w:val="0"/>
      <w:marBottom w:val="0"/>
      <w:divBdr>
        <w:top w:val="none" w:sz="0" w:space="0" w:color="auto"/>
        <w:left w:val="none" w:sz="0" w:space="0" w:color="auto"/>
        <w:bottom w:val="none" w:sz="0" w:space="0" w:color="auto"/>
        <w:right w:val="none" w:sz="0" w:space="0" w:color="auto"/>
      </w:divBdr>
      <w:divsChild>
        <w:div w:id="1551577132">
          <w:marLeft w:val="547"/>
          <w:marRight w:val="0"/>
          <w:marTop w:val="115"/>
          <w:marBottom w:val="0"/>
          <w:divBdr>
            <w:top w:val="none" w:sz="0" w:space="0" w:color="auto"/>
            <w:left w:val="none" w:sz="0" w:space="0" w:color="auto"/>
            <w:bottom w:val="none" w:sz="0" w:space="0" w:color="auto"/>
            <w:right w:val="none" w:sz="0" w:space="0" w:color="auto"/>
          </w:divBdr>
        </w:div>
      </w:divsChild>
    </w:div>
    <w:div w:id="496114971">
      <w:bodyDiv w:val="1"/>
      <w:marLeft w:val="0"/>
      <w:marRight w:val="0"/>
      <w:marTop w:val="0"/>
      <w:marBottom w:val="0"/>
      <w:divBdr>
        <w:top w:val="none" w:sz="0" w:space="0" w:color="auto"/>
        <w:left w:val="none" w:sz="0" w:space="0" w:color="auto"/>
        <w:bottom w:val="none" w:sz="0" w:space="0" w:color="auto"/>
        <w:right w:val="none" w:sz="0" w:space="0" w:color="auto"/>
      </w:divBdr>
    </w:div>
    <w:div w:id="510527711">
      <w:bodyDiv w:val="1"/>
      <w:marLeft w:val="0"/>
      <w:marRight w:val="0"/>
      <w:marTop w:val="0"/>
      <w:marBottom w:val="0"/>
      <w:divBdr>
        <w:top w:val="none" w:sz="0" w:space="0" w:color="auto"/>
        <w:left w:val="none" w:sz="0" w:space="0" w:color="auto"/>
        <w:bottom w:val="none" w:sz="0" w:space="0" w:color="auto"/>
        <w:right w:val="none" w:sz="0" w:space="0" w:color="auto"/>
      </w:divBdr>
      <w:divsChild>
        <w:div w:id="229734345">
          <w:marLeft w:val="1166"/>
          <w:marRight w:val="0"/>
          <w:marTop w:val="96"/>
          <w:marBottom w:val="0"/>
          <w:divBdr>
            <w:top w:val="none" w:sz="0" w:space="0" w:color="auto"/>
            <w:left w:val="none" w:sz="0" w:space="0" w:color="auto"/>
            <w:bottom w:val="none" w:sz="0" w:space="0" w:color="auto"/>
            <w:right w:val="none" w:sz="0" w:space="0" w:color="auto"/>
          </w:divBdr>
        </w:div>
        <w:div w:id="664632266">
          <w:marLeft w:val="1800"/>
          <w:marRight w:val="0"/>
          <w:marTop w:val="86"/>
          <w:marBottom w:val="0"/>
          <w:divBdr>
            <w:top w:val="none" w:sz="0" w:space="0" w:color="auto"/>
            <w:left w:val="none" w:sz="0" w:space="0" w:color="auto"/>
            <w:bottom w:val="none" w:sz="0" w:space="0" w:color="auto"/>
            <w:right w:val="none" w:sz="0" w:space="0" w:color="auto"/>
          </w:divBdr>
        </w:div>
        <w:div w:id="1619338660">
          <w:marLeft w:val="1800"/>
          <w:marRight w:val="0"/>
          <w:marTop w:val="86"/>
          <w:marBottom w:val="0"/>
          <w:divBdr>
            <w:top w:val="none" w:sz="0" w:space="0" w:color="auto"/>
            <w:left w:val="none" w:sz="0" w:space="0" w:color="auto"/>
            <w:bottom w:val="none" w:sz="0" w:space="0" w:color="auto"/>
            <w:right w:val="none" w:sz="0" w:space="0" w:color="auto"/>
          </w:divBdr>
        </w:div>
      </w:divsChild>
    </w:div>
    <w:div w:id="546374835">
      <w:bodyDiv w:val="1"/>
      <w:marLeft w:val="0"/>
      <w:marRight w:val="0"/>
      <w:marTop w:val="0"/>
      <w:marBottom w:val="0"/>
      <w:divBdr>
        <w:top w:val="none" w:sz="0" w:space="0" w:color="auto"/>
        <w:left w:val="none" w:sz="0" w:space="0" w:color="auto"/>
        <w:bottom w:val="none" w:sz="0" w:space="0" w:color="auto"/>
        <w:right w:val="none" w:sz="0" w:space="0" w:color="auto"/>
      </w:divBdr>
    </w:div>
    <w:div w:id="579749848">
      <w:bodyDiv w:val="1"/>
      <w:marLeft w:val="0"/>
      <w:marRight w:val="0"/>
      <w:marTop w:val="0"/>
      <w:marBottom w:val="0"/>
      <w:divBdr>
        <w:top w:val="none" w:sz="0" w:space="0" w:color="auto"/>
        <w:left w:val="none" w:sz="0" w:space="0" w:color="auto"/>
        <w:bottom w:val="none" w:sz="0" w:space="0" w:color="auto"/>
        <w:right w:val="none" w:sz="0" w:space="0" w:color="auto"/>
      </w:divBdr>
    </w:div>
    <w:div w:id="770203006">
      <w:bodyDiv w:val="1"/>
      <w:marLeft w:val="0"/>
      <w:marRight w:val="0"/>
      <w:marTop w:val="0"/>
      <w:marBottom w:val="0"/>
      <w:divBdr>
        <w:top w:val="none" w:sz="0" w:space="0" w:color="auto"/>
        <w:left w:val="none" w:sz="0" w:space="0" w:color="auto"/>
        <w:bottom w:val="none" w:sz="0" w:space="0" w:color="auto"/>
        <w:right w:val="none" w:sz="0" w:space="0" w:color="auto"/>
      </w:divBdr>
    </w:div>
    <w:div w:id="965817689">
      <w:bodyDiv w:val="1"/>
      <w:marLeft w:val="0"/>
      <w:marRight w:val="0"/>
      <w:marTop w:val="0"/>
      <w:marBottom w:val="0"/>
      <w:divBdr>
        <w:top w:val="none" w:sz="0" w:space="0" w:color="auto"/>
        <w:left w:val="none" w:sz="0" w:space="0" w:color="auto"/>
        <w:bottom w:val="none" w:sz="0" w:space="0" w:color="auto"/>
        <w:right w:val="none" w:sz="0" w:space="0" w:color="auto"/>
      </w:divBdr>
    </w:div>
    <w:div w:id="1020089723">
      <w:bodyDiv w:val="1"/>
      <w:marLeft w:val="0"/>
      <w:marRight w:val="0"/>
      <w:marTop w:val="0"/>
      <w:marBottom w:val="0"/>
      <w:divBdr>
        <w:top w:val="none" w:sz="0" w:space="0" w:color="auto"/>
        <w:left w:val="none" w:sz="0" w:space="0" w:color="auto"/>
        <w:bottom w:val="none" w:sz="0" w:space="0" w:color="auto"/>
        <w:right w:val="none" w:sz="0" w:space="0" w:color="auto"/>
      </w:divBdr>
    </w:div>
    <w:div w:id="1110322780">
      <w:bodyDiv w:val="1"/>
      <w:marLeft w:val="0"/>
      <w:marRight w:val="0"/>
      <w:marTop w:val="0"/>
      <w:marBottom w:val="0"/>
      <w:divBdr>
        <w:top w:val="none" w:sz="0" w:space="0" w:color="auto"/>
        <w:left w:val="none" w:sz="0" w:space="0" w:color="auto"/>
        <w:bottom w:val="none" w:sz="0" w:space="0" w:color="auto"/>
        <w:right w:val="none" w:sz="0" w:space="0" w:color="auto"/>
      </w:divBdr>
    </w:div>
    <w:div w:id="1177382137">
      <w:bodyDiv w:val="1"/>
      <w:marLeft w:val="0"/>
      <w:marRight w:val="0"/>
      <w:marTop w:val="0"/>
      <w:marBottom w:val="0"/>
      <w:divBdr>
        <w:top w:val="none" w:sz="0" w:space="0" w:color="auto"/>
        <w:left w:val="none" w:sz="0" w:space="0" w:color="auto"/>
        <w:bottom w:val="none" w:sz="0" w:space="0" w:color="auto"/>
        <w:right w:val="none" w:sz="0" w:space="0" w:color="auto"/>
      </w:divBdr>
    </w:div>
    <w:div w:id="1323504165">
      <w:bodyDiv w:val="1"/>
      <w:marLeft w:val="0"/>
      <w:marRight w:val="0"/>
      <w:marTop w:val="0"/>
      <w:marBottom w:val="0"/>
      <w:divBdr>
        <w:top w:val="none" w:sz="0" w:space="0" w:color="auto"/>
        <w:left w:val="none" w:sz="0" w:space="0" w:color="auto"/>
        <w:bottom w:val="none" w:sz="0" w:space="0" w:color="auto"/>
        <w:right w:val="none" w:sz="0" w:space="0" w:color="auto"/>
      </w:divBdr>
      <w:divsChild>
        <w:div w:id="1632712035">
          <w:marLeft w:val="547"/>
          <w:marRight w:val="0"/>
          <w:marTop w:val="115"/>
          <w:marBottom w:val="0"/>
          <w:divBdr>
            <w:top w:val="none" w:sz="0" w:space="0" w:color="auto"/>
            <w:left w:val="none" w:sz="0" w:space="0" w:color="auto"/>
            <w:bottom w:val="none" w:sz="0" w:space="0" w:color="auto"/>
            <w:right w:val="none" w:sz="0" w:space="0" w:color="auto"/>
          </w:divBdr>
        </w:div>
        <w:div w:id="2093575808">
          <w:marLeft w:val="547"/>
          <w:marRight w:val="0"/>
          <w:marTop w:val="115"/>
          <w:marBottom w:val="0"/>
          <w:divBdr>
            <w:top w:val="none" w:sz="0" w:space="0" w:color="auto"/>
            <w:left w:val="none" w:sz="0" w:space="0" w:color="auto"/>
            <w:bottom w:val="none" w:sz="0" w:space="0" w:color="auto"/>
            <w:right w:val="none" w:sz="0" w:space="0" w:color="auto"/>
          </w:divBdr>
        </w:div>
      </w:divsChild>
    </w:div>
    <w:div w:id="1361471746">
      <w:bodyDiv w:val="1"/>
      <w:marLeft w:val="0"/>
      <w:marRight w:val="0"/>
      <w:marTop w:val="0"/>
      <w:marBottom w:val="0"/>
      <w:divBdr>
        <w:top w:val="none" w:sz="0" w:space="0" w:color="auto"/>
        <w:left w:val="none" w:sz="0" w:space="0" w:color="auto"/>
        <w:bottom w:val="none" w:sz="0" w:space="0" w:color="auto"/>
        <w:right w:val="none" w:sz="0" w:space="0" w:color="auto"/>
      </w:divBdr>
      <w:divsChild>
        <w:div w:id="117066089">
          <w:marLeft w:val="547"/>
          <w:marRight w:val="0"/>
          <w:marTop w:val="115"/>
          <w:marBottom w:val="0"/>
          <w:divBdr>
            <w:top w:val="none" w:sz="0" w:space="0" w:color="auto"/>
            <w:left w:val="none" w:sz="0" w:space="0" w:color="auto"/>
            <w:bottom w:val="none" w:sz="0" w:space="0" w:color="auto"/>
            <w:right w:val="none" w:sz="0" w:space="0" w:color="auto"/>
          </w:divBdr>
        </w:div>
      </w:divsChild>
    </w:div>
    <w:div w:id="1565137273">
      <w:bodyDiv w:val="1"/>
      <w:marLeft w:val="0"/>
      <w:marRight w:val="0"/>
      <w:marTop w:val="0"/>
      <w:marBottom w:val="0"/>
      <w:divBdr>
        <w:top w:val="none" w:sz="0" w:space="0" w:color="auto"/>
        <w:left w:val="none" w:sz="0" w:space="0" w:color="auto"/>
        <w:bottom w:val="none" w:sz="0" w:space="0" w:color="auto"/>
        <w:right w:val="none" w:sz="0" w:space="0" w:color="auto"/>
      </w:divBdr>
      <w:divsChild>
        <w:div w:id="101611718">
          <w:marLeft w:val="720"/>
          <w:marRight w:val="0"/>
          <w:marTop w:val="101"/>
          <w:marBottom w:val="0"/>
          <w:divBdr>
            <w:top w:val="none" w:sz="0" w:space="0" w:color="auto"/>
            <w:left w:val="none" w:sz="0" w:space="0" w:color="auto"/>
            <w:bottom w:val="none" w:sz="0" w:space="0" w:color="auto"/>
            <w:right w:val="none" w:sz="0" w:space="0" w:color="auto"/>
          </w:divBdr>
        </w:div>
      </w:divsChild>
    </w:div>
    <w:div w:id="1793160948">
      <w:bodyDiv w:val="1"/>
      <w:marLeft w:val="0"/>
      <w:marRight w:val="0"/>
      <w:marTop w:val="0"/>
      <w:marBottom w:val="0"/>
      <w:divBdr>
        <w:top w:val="none" w:sz="0" w:space="0" w:color="auto"/>
        <w:left w:val="none" w:sz="0" w:space="0" w:color="auto"/>
        <w:bottom w:val="none" w:sz="0" w:space="0" w:color="auto"/>
        <w:right w:val="none" w:sz="0" w:space="0" w:color="auto"/>
      </w:divBdr>
      <w:divsChild>
        <w:div w:id="390083373">
          <w:marLeft w:val="547"/>
          <w:marRight w:val="0"/>
          <w:marTop w:val="115"/>
          <w:marBottom w:val="0"/>
          <w:divBdr>
            <w:top w:val="none" w:sz="0" w:space="0" w:color="auto"/>
            <w:left w:val="none" w:sz="0" w:space="0" w:color="auto"/>
            <w:bottom w:val="none" w:sz="0" w:space="0" w:color="auto"/>
            <w:right w:val="none" w:sz="0" w:space="0" w:color="auto"/>
          </w:divBdr>
        </w:div>
      </w:divsChild>
    </w:div>
    <w:div w:id="1795900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wm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hyperlink" Target="http://ieeexplore.ieee.org/xpl/articleDetails.jsp?tp=&amp;arnumber=6176237&amp;contentType=Journals+%26+Magazines&amp;sortType%3Dasc_p_Sequence%26filter%3DAND%28p_IS_Number%3A6238385%2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wmf"/><Relationship Id="rId28" Type="http://schemas.openxmlformats.org/officeDocument/2006/relationships/image" Target="media/image17.png"/><Relationship Id="rId36"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pmello\CONFIG~1\Temp\2013.1.ELE08552.modeloproposta.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367186-48F8-4598-B519-20325E8AB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2013.1.ELE08552.modeloproposta</Template>
  <TotalTime>4588</TotalTime>
  <Pages>51</Pages>
  <Words>9826</Words>
  <Characters>53061</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Modelo de Projeto de Graduação - Engenharia Elétrica</vt:lpstr>
    </vt:vector>
  </TitlesOfParts>
  <Company>UFES</Company>
  <LinksUpToDate>false</LinksUpToDate>
  <CharactersWithSpaces>62762</CharactersWithSpaces>
  <SharedDoc>false</SharedDoc>
  <HLinks>
    <vt:vector size="12" baseType="variant">
      <vt:variant>
        <vt:i4>7995466</vt:i4>
      </vt:variant>
      <vt:variant>
        <vt:i4>9054</vt:i4>
      </vt:variant>
      <vt:variant>
        <vt:i4>1026</vt:i4>
      </vt:variant>
      <vt:variant>
        <vt:i4>1</vt:i4>
      </vt:variant>
      <vt:variant>
        <vt:lpwstr>..\..\temp\Image3.jpg</vt:lpwstr>
      </vt:variant>
      <vt:variant>
        <vt:lpwstr/>
      </vt:variant>
      <vt:variant>
        <vt:i4>2621454</vt:i4>
      </vt:variant>
      <vt:variant>
        <vt:i4>10505</vt:i4>
      </vt:variant>
      <vt:variant>
        <vt:i4>1027</vt:i4>
      </vt:variant>
      <vt:variant>
        <vt:i4>1</vt:i4>
      </vt:variant>
      <vt:variant>
        <vt:lpwstr>tabp_8.gif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Projeto de Graduação - Engenharia Elétrica</dc:title>
  <dc:subject/>
  <dc:creator>Paulo Jose Mello Menegaz</dc:creator>
  <cp:keywords/>
  <dc:description/>
  <cp:lastModifiedBy>Carla Martins</cp:lastModifiedBy>
  <cp:revision>21</cp:revision>
  <cp:lastPrinted>2001-04-06T15:43:00Z</cp:lastPrinted>
  <dcterms:created xsi:type="dcterms:W3CDTF">2019-05-14T16:26:00Z</dcterms:created>
  <dcterms:modified xsi:type="dcterms:W3CDTF">2019-05-21T02:59:00Z</dcterms:modified>
</cp:coreProperties>
</file>